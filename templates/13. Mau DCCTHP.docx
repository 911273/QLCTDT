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65" w:type="pct"/>
        <w:tblCellMar>
          <w:left w:w="10" w:type="dxa"/>
          <w:right w:w="10" w:type="dxa"/>
        </w:tblCellMar>
        <w:tblLook w:val="0000" w:firstRow="0" w:lastRow="0" w:firstColumn="0" w:lastColumn="0" w:noHBand="0" w:noVBand="0"/>
      </w:tblPr>
      <w:tblGrid>
        <w:gridCol w:w="4111"/>
        <w:gridCol w:w="5444"/>
      </w:tblGrid>
      <w:tr w:rsidR="00523DE2" w:rsidRPr="00F721A6" w14:paraId="698478BA" w14:textId="77777777" w:rsidTr="00523DE2">
        <w:tc>
          <w:tcPr>
            <w:tcW w:w="2151" w:type="pct"/>
          </w:tcPr>
          <w:p w14:paraId="3DD54D4B" w14:textId="77777777" w:rsidR="00747FEF" w:rsidRPr="00F721A6" w:rsidRDefault="00BE5800" w:rsidP="00523DE2">
            <w:pPr>
              <w:pStyle w:val="Subtitle"/>
              <w:spacing w:after="0"/>
              <w:rPr>
                <w:rFonts w:ascii="Times New Roman" w:hAnsi="Times New Roman" w:cs="Times New Roman"/>
                <w:b/>
                <w:color w:val="FF0000"/>
                <w:sz w:val="26"/>
                <w:szCs w:val="26"/>
              </w:rPr>
            </w:pPr>
            <w:r w:rsidRPr="00F721A6">
              <w:rPr>
                <w:rFonts w:ascii="Times New Roman" w:hAnsi="Times New Roman" w:cs="Times New Roman"/>
                <w:b/>
                <w:color w:val="FF0000"/>
                <w:sz w:val="26"/>
                <w:szCs w:val="26"/>
              </w:rPr>
              <w:t>TRƯỜNG ĐẠI HỌC ĐIỆN LỰC</w:t>
            </w:r>
          </w:p>
          <w:p w14:paraId="3B02FD21" w14:textId="77777777" w:rsidR="00747FEF" w:rsidRPr="00F721A6" w:rsidRDefault="00523DE2" w:rsidP="00523DE2">
            <w:pPr>
              <w:spacing w:after="120"/>
              <w:jc w:val="center"/>
              <w:rPr>
                <w:color w:val="FF0000"/>
              </w:rPr>
            </w:pPr>
            <w:r w:rsidRPr="00F721A6">
              <w:rPr>
                <w:b/>
                <w:bCs/>
                <w:noProof/>
                <w:color w:val="FF0000"/>
              </w:rPr>
              <mc:AlternateContent>
                <mc:Choice Requires="wps">
                  <w:drawing>
                    <wp:anchor distT="0" distB="0" distL="114300" distR="114300" simplePos="0" relativeHeight="251661312" behindDoc="0" locked="0" layoutInCell="1" allowOverlap="1" wp14:anchorId="064E36E4" wp14:editId="019C8A65">
                      <wp:simplePos x="0" y="0"/>
                      <wp:positionH relativeFrom="column">
                        <wp:posOffset>589915</wp:posOffset>
                      </wp:positionH>
                      <wp:positionV relativeFrom="paragraph">
                        <wp:posOffset>194945</wp:posOffset>
                      </wp:positionV>
                      <wp:extent cx="14097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44735C"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6.45pt,15.35pt" to="157.4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" strokecolor="black [3200]" strokeweight=".5pt">
                      <v:stroke joinstyle="miter"/>
                    </v:line>
                  </w:pict>
                </mc:Fallback>
              </mc:AlternateContent>
            </w:r>
            <w:r w:rsidR="00BE5800" w:rsidRPr="00F721A6">
              <w:rPr>
                <w:b/>
                <w:bCs/>
                <w:color w:val="FF0000"/>
              </w:rPr>
              <w:t>KHOA…</w:t>
            </w:r>
          </w:p>
        </w:tc>
        <w:tc>
          <w:tcPr>
            <w:tcW w:w="2849" w:type="pct"/>
          </w:tcPr>
          <w:p w14:paraId="7CB5AE61" w14:textId="77777777" w:rsidR="00747FEF" w:rsidRPr="00F721A6" w:rsidRDefault="00747FEF" w:rsidP="00523DE2">
            <w:pPr>
              <w:jc w:val="center"/>
              <w:rPr>
                <w:color w:val="FF0000"/>
              </w:rPr>
            </w:pPr>
            <w:r w:rsidRPr="00F721A6">
              <w:rPr>
                <w:b/>
                <w:bCs/>
                <w:color w:val="FF0000"/>
              </w:rPr>
              <w:t>CỘNG HÒA XÃ HỘI CHỦ NGHĨA VIỆT NAM</w:t>
            </w:r>
          </w:p>
          <w:p w14:paraId="60EFC5CF" w14:textId="77777777" w:rsidR="00747FEF" w:rsidRPr="00F721A6" w:rsidRDefault="00523DE2" w:rsidP="00523DE2">
            <w:pPr>
              <w:jc w:val="center"/>
              <w:rPr>
                <w:color w:val="FF0000"/>
                <w:sz w:val="26"/>
                <w:szCs w:val="26"/>
              </w:rPr>
            </w:pPr>
            <w:r w:rsidRPr="00F721A6">
              <w:rPr>
                <w:b/>
                <w:bCs/>
                <w:noProof/>
                <w:color w:val="FF0000"/>
                <w:sz w:val="26"/>
                <w:szCs w:val="26"/>
              </w:rPr>
              <mc:AlternateContent>
                <mc:Choice Requires="wps">
                  <w:drawing>
                    <wp:anchor distT="0" distB="0" distL="114300" distR="114300" simplePos="0" relativeHeight="251660288" behindDoc="0" locked="0" layoutInCell="1" allowOverlap="1" wp14:anchorId="6D75F5B1" wp14:editId="615F7F8F">
                      <wp:simplePos x="0" y="0"/>
                      <wp:positionH relativeFrom="column">
                        <wp:posOffset>675640</wp:posOffset>
                      </wp:positionH>
                      <wp:positionV relativeFrom="paragraph">
                        <wp:posOffset>190500</wp:posOffset>
                      </wp:positionV>
                      <wp:extent cx="20955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ADBDF5"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2pt,15pt" to="218.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" strokecolor="black [3200]" strokeweight=".5pt">
                      <v:stroke joinstyle="miter"/>
                    </v:line>
                  </w:pict>
                </mc:Fallback>
              </mc:AlternateContent>
            </w:r>
            <w:r w:rsidR="00747FEF" w:rsidRPr="00F721A6">
              <w:rPr>
                <w:b/>
                <w:bCs/>
                <w:color w:val="FF0000"/>
                <w:sz w:val="26"/>
                <w:szCs w:val="26"/>
              </w:rPr>
              <w:t>Độc lập – Tự do – Hạnh phúc</w:t>
            </w:r>
          </w:p>
        </w:tc>
      </w:tr>
    </w:tbl>
    <w:p w14:paraId="1A18724E" w14:textId="77777777" w:rsidR="00747FEF" w:rsidRDefault="00747FEF" w:rsidP="007D2F96">
      <w:pPr>
        <w:jc w:val="center"/>
        <w:rPr>
          <w:b/>
        </w:rPr>
      </w:pPr>
    </w:p>
    <w:p w14:paraId="36E5E20B" w14:textId="77777777" w:rsidR="00A30E4E" w:rsidRPr="004A00D4" w:rsidRDefault="007D2F96" w:rsidP="007D2F96">
      <w:pPr>
        <w:jc w:val="center"/>
        <w:rPr>
          <w:b/>
        </w:rPr>
      </w:pPr>
      <w:r w:rsidRPr="004A00D4">
        <w:rPr>
          <w:b/>
        </w:rPr>
        <w:t xml:space="preserve">ĐỀ CƯƠNG CHI TIẾT </w:t>
      </w:r>
      <w:r w:rsidR="00F90188" w:rsidRPr="004A00D4">
        <w:rPr>
          <w:b/>
        </w:rPr>
        <w:t>HỌC PHẦN</w:t>
      </w:r>
    </w:p>
    <w:p w14:paraId="2C1D9351" w14:textId="77777777" w:rsidR="000C67BD" w:rsidRPr="004A00D4" w:rsidRDefault="008E4F3D" w:rsidP="007D2F96">
      <w:pPr>
        <w:jc w:val="center"/>
        <w:rPr>
          <w:b/>
          <w:lang w:val="vi-VN"/>
        </w:rPr>
      </w:pPr>
      <w:r w:rsidRPr="004A00D4">
        <w:rPr>
          <w:b/>
          <w:lang w:val="vi-VN"/>
        </w:rPr>
        <w:t>(</w:t>
      </w:r>
      <w:r w:rsidR="001516D4" w:rsidRPr="004A00D4">
        <w:rPr>
          <w:b/>
        </w:rPr>
        <w:t xml:space="preserve">VIẾT TÊN HỌC </w:t>
      </w:r>
      <w:r w:rsidRPr="004A00D4">
        <w:rPr>
          <w:b/>
        </w:rPr>
        <w:t>PHẦN BẰNG TIẾNG VIỆT CHỮ IN HOA</w:t>
      </w:r>
      <w:r w:rsidRPr="004A00D4">
        <w:rPr>
          <w:b/>
          <w:lang w:val="vi-VN"/>
        </w:rPr>
        <w:t>)</w:t>
      </w:r>
    </w:p>
    <w:p w14:paraId="05A963AB" w14:textId="77777777" w:rsidR="00A30E4E" w:rsidRPr="004A00D4" w:rsidRDefault="00A30E4E" w:rsidP="007D2F96">
      <w:pPr>
        <w:jc w:val="center"/>
        <w:rPr>
          <w:b/>
        </w:rPr>
      </w:pPr>
      <w:r w:rsidRPr="004A00D4">
        <w:rPr>
          <w:b/>
        </w:rPr>
        <w:t>Trình độ đào tạo: Đại học</w:t>
      </w:r>
    </w:p>
    <w:p w14:paraId="4E615769" w14:textId="77777777" w:rsidR="007D2F96" w:rsidRPr="004A00D4" w:rsidRDefault="007D2F96" w:rsidP="007D2F96">
      <w:pPr>
        <w:jc w:val="center"/>
        <w:rPr>
          <w:b/>
        </w:rPr>
      </w:pPr>
    </w:p>
    <w:p w14:paraId="07632B25" w14:textId="77777777" w:rsidR="007D2F96" w:rsidRPr="004A00D4" w:rsidRDefault="007D2F96" w:rsidP="007D2F96">
      <w:pPr>
        <w:rPr>
          <w:b/>
        </w:rPr>
      </w:pPr>
      <w:r w:rsidRPr="004A00D4">
        <w:rPr>
          <w:b/>
        </w:rPr>
        <w:t>1. Thông tin chung về học phần</w:t>
      </w:r>
    </w:p>
    <w:p w14:paraId="027ACF4F" w14:textId="77777777" w:rsidR="00A30E4E" w:rsidRPr="004A00D4" w:rsidRDefault="000C67BD" w:rsidP="007D2F96">
      <w:pPr>
        <w:rPr>
          <w:lang w:val="vi-VN"/>
        </w:rPr>
      </w:pPr>
      <w:r w:rsidRPr="004A00D4">
        <w:rPr>
          <w:lang w:val="fr-FR"/>
        </w:rPr>
        <w:t>Tên tiếng Việt</w:t>
      </w:r>
      <w:r w:rsidR="008E4F3D" w:rsidRPr="004A00D4">
        <w:rPr>
          <w:lang w:val="fr-FR"/>
        </w:rPr>
        <w:t xml:space="preserve"> : </w:t>
      </w:r>
      <w:r w:rsidR="008E4F3D" w:rsidRPr="004A00D4">
        <w:rPr>
          <w:lang w:val="vi-VN"/>
        </w:rPr>
        <w:t>(</w:t>
      </w:r>
      <w:r w:rsidR="001516D4" w:rsidRPr="004A00D4">
        <w:rPr>
          <w:iCs/>
          <w:lang w:val="fr-FR"/>
        </w:rPr>
        <w:t>CHỮ IN HOA</w:t>
      </w:r>
      <w:r w:rsidR="008E4F3D" w:rsidRPr="004A00D4">
        <w:rPr>
          <w:iCs/>
          <w:lang w:val="vi-VN"/>
        </w:rPr>
        <w:t>)</w:t>
      </w:r>
    </w:p>
    <w:p w14:paraId="3C6FCB43" w14:textId="77777777" w:rsidR="007D2F96" w:rsidRPr="004A00D4" w:rsidRDefault="005B6FA6" w:rsidP="007D2F96">
      <w:pPr>
        <w:rPr>
          <w:lang w:val="vi-VN"/>
        </w:rPr>
      </w:pPr>
      <w:r w:rsidRPr="004A00D4">
        <w:rPr>
          <w:lang w:val="vi-VN"/>
        </w:rPr>
        <w:t>T</w:t>
      </w:r>
      <w:r w:rsidR="00A30E4E" w:rsidRPr="004A00D4">
        <w:rPr>
          <w:lang w:val="fr-FR"/>
        </w:rPr>
        <w:t>ên tiếng Anh</w:t>
      </w:r>
      <w:r w:rsidR="00487DEC" w:rsidRPr="004A00D4">
        <w:rPr>
          <w:lang w:val="fr-FR"/>
        </w:rPr>
        <w:t>:</w:t>
      </w:r>
      <w:r w:rsidR="00082F96" w:rsidRPr="004A00D4">
        <w:rPr>
          <w:lang w:val="vi-VN"/>
        </w:rPr>
        <w:t xml:space="preserve"> </w:t>
      </w:r>
      <w:r w:rsidR="008E4F3D" w:rsidRPr="004A00D4">
        <w:rPr>
          <w:lang w:val="vi-VN"/>
        </w:rPr>
        <w:t>(</w:t>
      </w:r>
      <w:r w:rsidR="008E4F3D" w:rsidRPr="004A00D4">
        <w:rPr>
          <w:iCs/>
          <w:lang w:val="fr-FR"/>
        </w:rPr>
        <w:t>CHỮ IN HOA</w:t>
      </w:r>
      <w:r w:rsidR="008E4F3D" w:rsidRPr="004A00D4">
        <w:rPr>
          <w:iCs/>
          <w:lang w:val="vi-VN"/>
        </w:rPr>
        <w:t>)</w:t>
      </w:r>
    </w:p>
    <w:p w14:paraId="27D5A0B6" w14:textId="77777777" w:rsidR="007D2F96" w:rsidRPr="004A00D4" w:rsidRDefault="007D2F96" w:rsidP="007D2F96">
      <w:pPr>
        <w:rPr>
          <w:lang w:val="vi-VN"/>
        </w:rPr>
      </w:pPr>
      <w:r w:rsidRPr="004A00D4">
        <w:t xml:space="preserve">Tên đơn vị quản lý học phần: </w:t>
      </w:r>
      <w:r w:rsidR="008E4F3D" w:rsidRPr="004A00D4">
        <w:rPr>
          <w:i/>
          <w:lang w:val="vi-VN"/>
        </w:rPr>
        <w:t>(</w:t>
      </w:r>
      <w:r w:rsidR="000C67BD" w:rsidRPr="004A00D4">
        <w:rPr>
          <w:i/>
        </w:rPr>
        <w:t>Viết đầy đủ</w:t>
      </w:r>
      <w:r w:rsidR="000C67BD" w:rsidRPr="004A00D4">
        <w:t xml:space="preserve"> </w:t>
      </w:r>
      <w:r w:rsidR="000C67BD" w:rsidRPr="004A00D4">
        <w:rPr>
          <w:i/>
        </w:rPr>
        <w:t>tên khoa/bộ môn thuộc</w:t>
      </w:r>
      <w:r w:rsidR="008E4F3D" w:rsidRPr="004A00D4">
        <w:rPr>
          <w:i/>
        </w:rPr>
        <w:t xml:space="preserve"> trường</w:t>
      </w:r>
      <w:r w:rsidR="008E4F3D" w:rsidRPr="004A00D4">
        <w:rPr>
          <w:i/>
          <w:lang w:val="vi-VN"/>
        </w:rPr>
        <w:t>)</w:t>
      </w:r>
    </w:p>
    <w:p w14:paraId="498328A7" w14:textId="77777777" w:rsidR="007D2F96" w:rsidRPr="004A00D4" w:rsidRDefault="007D2F96" w:rsidP="007D2F96">
      <w:pPr>
        <w:rPr>
          <w:lang w:val="vi-VN"/>
        </w:rPr>
      </w:pPr>
      <w:r w:rsidRPr="004A00D4">
        <w:t xml:space="preserve">Các giảng viên phụ trách học phần: </w:t>
      </w:r>
      <w:r w:rsidR="008E4F3D" w:rsidRPr="004A00D4">
        <w:rPr>
          <w:i/>
          <w:lang w:val="vi-VN"/>
        </w:rPr>
        <w:t>(</w:t>
      </w:r>
      <w:r w:rsidRPr="004A00D4">
        <w:rPr>
          <w:i/>
        </w:rPr>
        <w:t>Lấy dữ liệu theo bảng phân công chuyên môn xuất ra từ hệ thống quản lý giáo dục của trường, file gửi kèm</w:t>
      </w:r>
      <w:r w:rsidR="008E4F3D" w:rsidRPr="004A00D4">
        <w:rPr>
          <w:lang w:val="vi-VN"/>
        </w:rPr>
        <w:t>)</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3507"/>
        <w:gridCol w:w="1730"/>
        <w:gridCol w:w="3410"/>
      </w:tblGrid>
      <w:tr w:rsidR="004A00D4" w:rsidRPr="004A00D4" w14:paraId="0823AECB" w14:textId="77777777" w:rsidTr="00AD7658">
        <w:trPr>
          <w:trHeight w:val="20"/>
        </w:trPr>
        <w:tc>
          <w:tcPr>
            <w:tcW w:w="704" w:type="dxa"/>
            <w:vAlign w:val="center"/>
          </w:tcPr>
          <w:p w14:paraId="47BB73E5" w14:textId="77777777" w:rsidR="00F5331A" w:rsidRPr="004A00D4" w:rsidRDefault="007D2F96" w:rsidP="00D57940">
            <w:pPr>
              <w:autoSpaceDE w:val="0"/>
              <w:autoSpaceDN w:val="0"/>
              <w:adjustRightInd w:val="0"/>
              <w:jc w:val="center"/>
              <w:rPr>
                <w:rFonts w:eastAsia="TimesNewRoman"/>
                <w:b/>
                <w:lang w:val="nl-NL"/>
              </w:rPr>
            </w:pPr>
            <w:r w:rsidRPr="004A00D4">
              <w:rPr>
                <w:rFonts w:eastAsia="TimesNewRoman"/>
                <w:b/>
                <w:lang w:val="nl-NL"/>
              </w:rPr>
              <w:t>TT</w:t>
            </w:r>
          </w:p>
        </w:tc>
        <w:tc>
          <w:tcPr>
            <w:tcW w:w="3507" w:type="dxa"/>
            <w:vAlign w:val="center"/>
          </w:tcPr>
          <w:p w14:paraId="7D5A013D" w14:textId="77777777" w:rsidR="00F5331A" w:rsidRPr="004A00D4" w:rsidRDefault="00A132F7" w:rsidP="00D57940">
            <w:pPr>
              <w:autoSpaceDE w:val="0"/>
              <w:autoSpaceDN w:val="0"/>
              <w:adjustRightInd w:val="0"/>
              <w:jc w:val="center"/>
              <w:rPr>
                <w:rFonts w:eastAsia="TimesNewRoman"/>
                <w:b/>
                <w:lang w:val="nl-NL"/>
              </w:rPr>
            </w:pPr>
            <w:r w:rsidRPr="004A00D4">
              <w:rPr>
                <w:rFonts w:eastAsia="TimesNewRoman"/>
                <w:b/>
                <w:lang w:val="nl-NL"/>
              </w:rPr>
              <w:t>Học hàm, học vị, h</w:t>
            </w:r>
            <w:r w:rsidR="007D2F96" w:rsidRPr="004A00D4">
              <w:rPr>
                <w:rFonts w:eastAsia="TimesNewRoman"/>
                <w:b/>
                <w:lang w:val="nl-NL"/>
              </w:rPr>
              <w:t xml:space="preserve">ọ </w:t>
            </w:r>
            <w:r w:rsidRPr="004A00D4">
              <w:rPr>
                <w:rFonts w:eastAsia="TimesNewRoman"/>
                <w:b/>
                <w:lang w:val="nl-NL"/>
              </w:rPr>
              <w:t>và tên</w:t>
            </w:r>
          </w:p>
        </w:tc>
        <w:tc>
          <w:tcPr>
            <w:tcW w:w="1730" w:type="dxa"/>
            <w:vAlign w:val="center"/>
          </w:tcPr>
          <w:p w14:paraId="00EE7454" w14:textId="77777777" w:rsidR="00F5331A" w:rsidRPr="004A00D4" w:rsidRDefault="007D2F96" w:rsidP="00D57940">
            <w:pPr>
              <w:autoSpaceDE w:val="0"/>
              <w:autoSpaceDN w:val="0"/>
              <w:adjustRightInd w:val="0"/>
              <w:jc w:val="center"/>
              <w:rPr>
                <w:rFonts w:eastAsia="TimesNewRoman"/>
                <w:b/>
                <w:lang w:val="nl-NL"/>
              </w:rPr>
            </w:pPr>
            <w:r w:rsidRPr="004A00D4">
              <w:rPr>
                <w:rFonts w:eastAsia="TimesNewRoman"/>
                <w:b/>
                <w:lang w:val="nl-NL"/>
              </w:rPr>
              <w:t>Số điện thoại</w:t>
            </w:r>
          </w:p>
        </w:tc>
        <w:tc>
          <w:tcPr>
            <w:tcW w:w="3410" w:type="dxa"/>
            <w:vAlign w:val="center"/>
          </w:tcPr>
          <w:p w14:paraId="56F17509" w14:textId="77777777" w:rsidR="007D2F96" w:rsidRPr="004A00D4" w:rsidRDefault="007D2F96" w:rsidP="00D57940">
            <w:pPr>
              <w:autoSpaceDE w:val="0"/>
              <w:autoSpaceDN w:val="0"/>
              <w:adjustRightInd w:val="0"/>
              <w:jc w:val="center"/>
              <w:rPr>
                <w:rFonts w:eastAsia="TimesNewRoman"/>
                <w:b/>
                <w:lang w:val="nl-NL"/>
              </w:rPr>
            </w:pPr>
            <w:r w:rsidRPr="004A00D4">
              <w:rPr>
                <w:rFonts w:eastAsia="TimesNewRoman"/>
                <w:b/>
                <w:lang w:val="nl-NL"/>
              </w:rPr>
              <w:t>Email</w:t>
            </w:r>
          </w:p>
        </w:tc>
      </w:tr>
      <w:tr w:rsidR="004A00D4" w:rsidRPr="004A00D4" w14:paraId="6EEA10D5" w14:textId="77777777" w:rsidTr="00AD7658">
        <w:trPr>
          <w:trHeight w:val="20"/>
        </w:trPr>
        <w:tc>
          <w:tcPr>
            <w:tcW w:w="9351" w:type="dxa"/>
            <w:gridSpan w:val="4"/>
            <w:vAlign w:val="center"/>
          </w:tcPr>
          <w:p w14:paraId="5BF55C7D" w14:textId="77777777" w:rsidR="007D2F96" w:rsidRPr="004A00D4" w:rsidRDefault="007D2F96" w:rsidP="00F34276">
            <w:pPr>
              <w:autoSpaceDE w:val="0"/>
              <w:autoSpaceDN w:val="0"/>
              <w:adjustRightInd w:val="0"/>
              <w:rPr>
                <w:rFonts w:eastAsia="TimesNewRoman"/>
                <w:b/>
                <w:sz w:val="26"/>
                <w:szCs w:val="26"/>
                <w:lang w:val="nl-NL"/>
              </w:rPr>
            </w:pPr>
            <w:r w:rsidRPr="004A00D4">
              <w:rPr>
                <w:b/>
              </w:rPr>
              <w:t>Giảng viên phụ trách chính</w:t>
            </w:r>
            <w:r w:rsidR="00F5331A">
              <w:rPr>
                <w:b/>
              </w:rPr>
              <w:t xml:space="preserve"> </w:t>
            </w:r>
          </w:p>
        </w:tc>
      </w:tr>
      <w:tr w:rsidR="004A00D4" w:rsidRPr="004A00D4" w14:paraId="581ED9F1" w14:textId="77777777" w:rsidTr="00AD7658">
        <w:trPr>
          <w:trHeight w:val="20"/>
        </w:trPr>
        <w:tc>
          <w:tcPr>
            <w:tcW w:w="704" w:type="dxa"/>
            <w:vAlign w:val="center"/>
          </w:tcPr>
          <w:p w14:paraId="2494AB06" w14:textId="77777777" w:rsidR="007D2F96" w:rsidRPr="004A00D4" w:rsidRDefault="007D2F96" w:rsidP="00D57940">
            <w:pPr>
              <w:autoSpaceDE w:val="0"/>
              <w:autoSpaceDN w:val="0"/>
              <w:adjustRightInd w:val="0"/>
              <w:jc w:val="center"/>
              <w:rPr>
                <w:rFonts w:eastAsia="TimesNewRoman"/>
                <w:sz w:val="26"/>
                <w:szCs w:val="26"/>
                <w:lang w:val="nl-NL"/>
              </w:rPr>
            </w:pPr>
            <w:r w:rsidRPr="004A00D4">
              <w:rPr>
                <w:rFonts w:eastAsia="TimesNewRoman"/>
                <w:sz w:val="26"/>
                <w:szCs w:val="26"/>
                <w:lang w:val="nl-NL"/>
              </w:rPr>
              <w:t>1</w:t>
            </w:r>
          </w:p>
        </w:tc>
        <w:tc>
          <w:tcPr>
            <w:tcW w:w="3507" w:type="dxa"/>
            <w:vAlign w:val="center"/>
          </w:tcPr>
          <w:p w14:paraId="7671D187" w14:textId="77777777" w:rsidR="007D2F96" w:rsidRPr="004A00D4" w:rsidRDefault="007D2F96" w:rsidP="00D57940">
            <w:pPr>
              <w:autoSpaceDE w:val="0"/>
              <w:autoSpaceDN w:val="0"/>
              <w:adjustRightInd w:val="0"/>
              <w:jc w:val="center"/>
              <w:rPr>
                <w:rFonts w:eastAsia="TimesNewRoman"/>
                <w:sz w:val="26"/>
                <w:szCs w:val="26"/>
                <w:lang w:val="nl-NL"/>
              </w:rPr>
            </w:pPr>
          </w:p>
        </w:tc>
        <w:tc>
          <w:tcPr>
            <w:tcW w:w="1730" w:type="dxa"/>
            <w:vAlign w:val="center"/>
          </w:tcPr>
          <w:p w14:paraId="07802BC5" w14:textId="77777777" w:rsidR="007D2F96" w:rsidRPr="004A00D4" w:rsidRDefault="007D2F96" w:rsidP="00D57940">
            <w:pPr>
              <w:autoSpaceDE w:val="0"/>
              <w:autoSpaceDN w:val="0"/>
              <w:adjustRightInd w:val="0"/>
              <w:jc w:val="center"/>
              <w:rPr>
                <w:rFonts w:eastAsia="TimesNewRoman"/>
                <w:sz w:val="26"/>
                <w:szCs w:val="26"/>
                <w:lang w:val="nl-NL"/>
              </w:rPr>
            </w:pPr>
          </w:p>
        </w:tc>
        <w:tc>
          <w:tcPr>
            <w:tcW w:w="3410" w:type="dxa"/>
            <w:vAlign w:val="center"/>
          </w:tcPr>
          <w:p w14:paraId="5B1BE4A1" w14:textId="77777777" w:rsidR="007D2F96" w:rsidRPr="004A00D4" w:rsidRDefault="007D2F96" w:rsidP="00D57940">
            <w:pPr>
              <w:autoSpaceDE w:val="0"/>
              <w:autoSpaceDN w:val="0"/>
              <w:adjustRightInd w:val="0"/>
              <w:jc w:val="center"/>
              <w:rPr>
                <w:rFonts w:eastAsia="TimesNewRoman"/>
                <w:sz w:val="26"/>
                <w:szCs w:val="26"/>
                <w:lang w:val="nl-NL"/>
              </w:rPr>
            </w:pPr>
          </w:p>
        </w:tc>
      </w:tr>
      <w:tr w:rsidR="004A00D4" w:rsidRPr="004A00D4" w14:paraId="1DA6ADE2" w14:textId="77777777" w:rsidTr="00AD7658">
        <w:trPr>
          <w:trHeight w:val="20"/>
        </w:trPr>
        <w:tc>
          <w:tcPr>
            <w:tcW w:w="9351" w:type="dxa"/>
            <w:gridSpan w:val="4"/>
            <w:vAlign w:val="center"/>
          </w:tcPr>
          <w:p w14:paraId="329BCA25" w14:textId="77777777" w:rsidR="007D2F96" w:rsidRPr="004A00D4" w:rsidRDefault="007D2F96" w:rsidP="00F34276">
            <w:pPr>
              <w:autoSpaceDE w:val="0"/>
              <w:autoSpaceDN w:val="0"/>
              <w:adjustRightInd w:val="0"/>
              <w:rPr>
                <w:rFonts w:eastAsia="TimesNewRoman"/>
                <w:b/>
                <w:sz w:val="26"/>
                <w:szCs w:val="26"/>
                <w:lang w:val="nl-NL"/>
              </w:rPr>
            </w:pPr>
            <w:r w:rsidRPr="004A00D4">
              <w:rPr>
                <w:b/>
              </w:rPr>
              <w:t xml:space="preserve">Giảng viên </w:t>
            </w:r>
            <w:r w:rsidR="00A56291" w:rsidRPr="004A00D4">
              <w:rPr>
                <w:b/>
              </w:rPr>
              <w:t>tham gia</w:t>
            </w:r>
            <w:r w:rsidRPr="004A00D4">
              <w:rPr>
                <w:b/>
              </w:rPr>
              <w:t xml:space="preserve"> giảng dạy</w:t>
            </w:r>
            <w:r w:rsidR="00F5331A">
              <w:rPr>
                <w:b/>
              </w:rPr>
              <w:t xml:space="preserve"> </w:t>
            </w:r>
          </w:p>
        </w:tc>
      </w:tr>
      <w:tr w:rsidR="004A00D4" w:rsidRPr="004A00D4" w14:paraId="26A0B961" w14:textId="77777777" w:rsidTr="00AD7658">
        <w:trPr>
          <w:trHeight w:val="20"/>
        </w:trPr>
        <w:tc>
          <w:tcPr>
            <w:tcW w:w="704" w:type="dxa"/>
            <w:vAlign w:val="center"/>
          </w:tcPr>
          <w:p w14:paraId="1E6972AC" w14:textId="77777777" w:rsidR="007D2F96" w:rsidRPr="004A00D4" w:rsidRDefault="007D2F96" w:rsidP="00D57940">
            <w:pPr>
              <w:autoSpaceDE w:val="0"/>
              <w:autoSpaceDN w:val="0"/>
              <w:adjustRightInd w:val="0"/>
              <w:jc w:val="center"/>
              <w:rPr>
                <w:rFonts w:eastAsia="TimesNewRoman"/>
                <w:sz w:val="26"/>
                <w:szCs w:val="26"/>
                <w:lang w:val="nl-NL"/>
              </w:rPr>
            </w:pPr>
            <w:r w:rsidRPr="004A00D4">
              <w:rPr>
                <w:rFonts w:eastAsia="TimesNewRoman"/>
                <w:sz w:val="26"/>
                <w:szCs w:val="26"/>
                <w:lang w:val="nl-NL"/>
              </w:rPr>
              <w:t>1</w:t>
            </w:r>
          </w:p>
        </w:tc>
        <w:tc>
          <w:tcPr>
            <w:tcW w:w="3507" w:type="dxa"/>
            <w:vAlign w:val="center"/>
          </w:tcPr>
          <w:p w14:paraId="4E60F378" w14:textId="77777777" w:rsidR="007D2F96" w:rsidRPr="004A00D4" w:rsidRDefault="007D2F96" w:rsidP="00D57940">
            <w:pPr>
              <w:autoSpaceDE w:val="0"/>
              <w:autoSpaceDN w:val="0"/>
              <w:adjustRightInd w:val="0"/>
              <w:jc w:val="center"/>
              <w:rPr>
                <w:rFonts w:eastAsia="TimesNewRoman"/>
                <w:sz w:val="26"/>
                <w:szCs w:val="26"/>
                <w:lang w:val="nl-NL"/>
              </w:rPr>
            </w:pPr>
          </w:p>
        </w:tc>
        <w:tc>
          <w:tcPr>
            <w:tcW w:w="1730" w:type="dxa"/>
            <w:vAlign w:val="center"/>
          </w:tcPr>
          <w:p w14:paraId="78692B44" w14:textId="77777777" w:rsidR="007D2F96" w:rsidRPr="004A00D4" w:rsidRDefault="007D2F96" w:rsidP="00D57940">
            <w:pPr>
              <w:autoSpaceDE w:val="0"/>
              <w:autoSpaceDN w:val="0"/>
              <w:adjustRightInd w:val="0"/>
              <w:jc w:val="center"/>
              <w:rPr>
                <w:rFonts w:eastAsia="TimesNewRoman"/>
                <w:sz w:val="26"/>
                <w:szCs w:val="26"/>
                <w:lang w:val="nl-NL"/>
              </w:rPr>
            </w:pPr>
          </w:p>
        </w:tc>
        <w:tc>
          <w:tcPr>
            <w:tcW w:w="3410" w:type="dxa"/>
            <w:vAlign w:val="center"/>
          </w:tcPr>
          <w:p w14:paraId="75ADC663" w14:textId="77777777" w:rsidR="007D2F96" w:rsidRPr="004A00D4" w:rsidRDefault="007D2F96" w:rsidP="00D57940">
            <w:pPr>
              <w:autoSpaceDE w:val="0"/>
              <w:autoSpaceDN w:val="0"/>
              <w:adjustRightInd w:val="0"/>
              <w:jc w:val="center"/>
              <w:rPr>
                <w:rFonts w:eastAsia="TimesNewRoman"/>
                <w:sz w:val="26"/>
                <w:szCs w:val="26"/>
                <w:lang w:val="nl-NL"/>
              </w:rPr>
            </w:pPr>
          </w:p>
        </w:tc>
      </w:tr>
      <w:tr w:rsidR="004A00D4" w:rsidRPr="004A00D4" w14:paraId="1A232D97" w14:textId="77777777" w:rsidTr="00AD7658">
        <w:trPr>
          <w:trHeight w:val="20"/>
        </w:trPr>
        <w:tc>
          <w:tcPr>
            <w:tcW w:w="704" w:type="dxa"/>
            <w:vAlign w:val="center"/>
          </w:tcPr>
          <w:p w14:paraId="7EF489FD" w14:textId="77777777" w:rsidR="007D2F96" w:rsidRPr="004A00D4" w:rsidRDefault="007D2F96" w:rsidP="00D57940">
            <w:pPr>
              <w:autoSpaceDE w:val="0"/>
              <w:autoSpaceDN w:val="0"/>
              <w:adjustRightInd w:val="0"/>
              <w:jc w:val="center"/>
              <w:rPr>
                <w:rFonts w:eastAsia="TimesNewRoman"/>
                <w:sz w:val="26"/>
                <w:szCs w:val="26"/>
                <w:lang w:val="nl-NL"/>
              </w:rPr>
            </w:pPr>
            <w:r w:rsidRPr="004A00D4">
              <w:rPr>
                <w:rFonts w:eastAsia="TimesNewRoman"/>
                <w:sz w:val="26"/>
                <w:szCs w:val="26"/>
                <w:lang w:val="nl-NL"/>
              </w:rPr>
              <w:t>2</w:t>
            </w:r>
          </w:p>
        </w:tc>
        <w:tc>
          <w:tcPr>
            <w:tcW w:w="3507" w:type="dxa"/>
            <w:vAlign w:val="center"/>
          </w:tcPr>
          <w:p w14:paraId="065EA141" w14:textId="77777777" w:rsidR="007D2F96" w:rsidRPr="004A00D4" w:rsidRDefault="007D2F96" w:rsidP="00D57940">
            <w:pPr>
              <w:autoSpaceDE w:val="0"/>
              <w:autoSpaceDN w:val="0"/>
              <w:adjustRightInd w:val="0"/>
              <w:jc w:val="center"/>
              <w:rPr>
                <w:rFonts w:eastAsia="TimesNewRoman"/>
                <w:sz w:val="26"/>
                <w:szCs w:val="26"/>
                <w:lang w:val="nl-NL"/>
              </w:rPr>
            </w:pPr>
          </w:p>
        </w:tc>
        <w:tc>
          <w:tcPr>
            <w:tcW w:w="1730" w:type="dxa"/>
            <w:vAlign w:val="center"/>
          </w:tcPr>
          <w:p w14:paraId="775CF547" w14:textId="77777777" w:rsidR="007D2F96" w:rsidRPr="004A00D4" w:rsidRDefault="007D2F96" w:rsidP="00D57940">
            <w:pPr>
              <w:autoSpaceDE w:val="0"/>
              <w:autoSpaceDN w:val="0"/>
              <w:adjustRightInd w:val="0"/>
              <w:jc w:val="center"/>
              <w:rPr>
                <w:rFonts w:eastAsia="TimesNewRoman"/>
                <w:sz w:val="26"/>
                <w:szCs w:val="26"/>
                <w:lang w:val="nl-NL"/>
              </w:rPr>
            </w:pPr>
          </w:p>
        </w:tc>
        <w:tc>
          <w:tcPr>
            <w:tcW w:w="3410" w:type="dxa"/>
            <w:vAlign w:val="center"/>
          </w:tcPr>
          <w:p w14:paraId="443AAD9D" w14:textId="77777777" w:rsidR="007D2F96" w:rsidRPr="004A00D4" w:rsidRDefault="007D2F96" w:rsidP="00D57940">
            <w:pPr>
              <w:autoSpaceDE w:val="0"/>
              <w:autoSpaceDN w:val="0"/>
              <w:adjustRightInd w:val="0"/>
              <w:jc w:val="center"/>
              <w:rPr>
                <w:rFonts w:eastAsia="TimesNewRoman"/>
                <w:sz w:val="26"/>
                <w:szCs w:val="26"/>
                <w:lang w:val="nl-NL"/>
              </w:rPr>
            </w:pPr>
          </w:p>
        </w:tc>
      </w:tr>
      <w:tr w:rsidR="00C06C02" w:rsidRPr="004A00D4" w14:paraId="43362CCC" w14:textId="77777777" w:rsidTr="00AD7658">
        <w:trPr>
          <w:trHeight w:val="20"/>
        </w:trPr>
        <w:tc>
          <w:tcPr>
            <w:tcW w:w="704" w:type="dxa"/>
            <w:vAlign w:val="center"/>
          </w:tcPr>
          <w:p w14:paraId="5298AD41" w14:textId="77777777" w:rsidR="007D2F96" w:rsidRPr="004A00D4" w:rsidRDefault="007D2F96" w:rsidP="00D57940">
            <w:pPr>
              <w:autoSpaceDE w:val="0"/>
              <w:autoSpaceDN w:val="0"/>
              <w:adjustRightInd w:val="0"/>
              <w:jc w:val="center"/>
              <w:rPr>
                <w:rFonts w:eastAsia="TimesNewRoman"/>
                <w:sz w:val="26"/>
                <w:szCs w:val="26"/>
                <w:lang w:val="nl-NL"/>
              </w:rPr>
            </w:pPr>
            <w:r w:rsidRPr="004A00D4">
              <w:rPr>
                <w:rFonts w:eastAsia="TimesNewRoman"/>
                <w:sz w:val="26"/>
                <w:szCs w:val="26"/>
                <w:lang w:val="nl-NL"/>
              </w:rPr>
              <w:t>3</w:t>
            </w:r>
          </w:p>
        </w:tc>
        <w:tc>
          <w:tcPr>
            <w:tcW w:w="3507" w:type="dxa"/>
            <w:vAlign w:val="center"/>
          </w:tcPr>
          <w:p w14:paraId="463B87AE" w14:textId="77777777" w:rsidR="007D2F96" w:rsidRPr="004A00D4" w:rsidRDefault="007D2F96" w:rsidP="00D57940">
            <w:pPr>
              <w:autoSpaceDE w:val="0"/>
              <w:autoSpaceDN w:val="0"/>
              <w:adjustRightInd w:val="0"/>
              <w:jc w:val="center"/>
              <w:rPr>
                <w:rFonts w:eastAsia="TimesNewRoman"/>
                <w:sz w:val="26"/>
                <w:szCs w:val="26"/>
                <w:lang w:val="nl-NL"/>
              </w:rPr>
            </w:pPr>
          </w:p>
        </w:tc>
        <w:tc>
          <w:tcPr>
            <w:tcW w:w="1730" w:type="dxa"/>
            <w:vAlign w:val="center"/>
          </w:tcPr>
          <w:p w14:paraId="74D0FBB8" w14:textId="77777777" w:rsidR="007D2F96" w:rsidRPr="004A00D4" w:rsidRDefault="007D2F96" w:rsidP="00D57940">
            <w:pPr>
              <w:autoSpaceDE w:val="0"/>
              <w:autoSpaceDN w:val="0"/>
              <w:adjustRightInd w:val="0"/>
              <w:jc w:val="center"/>
              <w:rPr>
                <w:rFonts w:eastAsia="TimesNewRoman"/>
                <w:sz w:val="26"/>
                <w:szCs w:val="26"/>
                <w:lang w:val="nl-NL"/>
              </w:rPr>
            </w:pPr>
          </w:p>
        </w:tc>
        <w:tc>
          <w:tcPr>
            <w:tcW w:w="3410" w:type="dxa"/>
            <w:vAlign w:val="center"/>
          </w:tcPr>
          <w:p w14:paraId="1055B610" w14:textId="77777777" w:rsidR="007D2F96" w:rsidRPr="004A00D4" w:rsidRDefault="007D2F96" w:rsidP="00D57940">
            <w:pPr>
              <w:autoSpaceDE w:val="0"/>
              <w:autoSpaceDN w:val="0"/>
              <w:adjustRightInd w:val="0"/>
              <w:jc w:val="center"/>
              <w:rPr>
                <w:rFonts w:eastAsia="TimesNewRoman"/>
                <w:sz w:val="26"/>
                <w:szCs w:val="26"/>
                <w:lang w:val="nl-NL"/>
              </w:rPr>
            </w:pPr>
          </w:p>
        </w:tc>
      </w:tr>
    </w:tbl>
    <w:p w14:paraId="106175AA" w14:textId="77777777" w:rsidR="007D2F96" w:rsidRPr="004A00D4" w:rsidRDefault="007D2F96" w:rsidP="007D2F96">
      <w:pPr>
        <w:rPr>
          <w:b/>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131"/>
        <w:gridCol w:w="2546"/>
        <w:gridCol w:w="2411"/>
      </w:tblGrid>
      <w:tr w:rsidR="00AD7658" w:rsidRPr="004A00D4" w14:paraId="2E207074" w14:textId="77777777" w:rsidTr="00AD7658">
        <w:trPr>
          <w:trHeight w:val="363"/>
        </w:trPr>
        <w:tc>
          <w:tcPr>
            <w:tcW w:w="4399" w:type="dxa"/>
            <w:gridSpan w:val="2"/>
          </w:tcPr>
          <w:p w14:paraId="05EBAF49" w14:textId="77777777" w:rsidR="00AD7658" w:rsidRPr="004A00D4" w:rsidRDefault="00AD7658" w:rsidP="008E4F3D">
            <w:pPr>
              <w:autoSpaceDE w:val="0"/>
              <w:autoSpaceDN w:val="0"/>
              <w:adjustRightInd w:val="0"/>
              <w:jc w:val="both"/>
              <w:rPr>
                <w:lang w:val="vi-VN"/>
              </w:rPr>
            </w:pPr>
            <w:r w:rsidRPr="004A00D4">
              <w:rPr>
                <w:lang w:val="fr-FR"/>
              </w:rPr>
              <w:t xml:space="preserve">Mã học phần: </w:t>
            </w:r>
            <w:r w:rsidRPr="004A00D4">
              <w:rPr>
                <w:lang w:val="vi-VN"/>
              </w:rPr>
              <w:t>(</w:t>
            </w:r>
            <w:r w:rsidRPr="004A00D4">
              <w:rPr>
                <w:lang w:val="fr-FR"/>
              </w:rPr>
              <w:t>mã học</w:t>
            </w:r>
            <w:r w:rsidRPr="004A00D4">
              <w:rPr>
                <w:lang w:val="vi-VN"/>
              </w:rPr>
              <w:t xml:space="preserve"> phần)</w:t>
            </w:r>
          </w:p>
        </w:tc>
        <w:tc>
          <w:tcPr>
            <w:tcW w:w="4957" w:type="dxa"/>
            <w:gridSpan w:val="2"/>
          </w:tcPr>
          <w:p w14:paraId="3DB043A9" w14:textId="77777777" w:rsidR="00AD7658" w:rsidRPr="004A00D4" w:rsidRDefault="00AD7658" w:rsidP="005B6FA6">
            <w:pPr>
              <w:autoSpaceDE w:val="0"/>
              <w:autoSpaceDN w:val="0"/>
              <w:adjustRightInd w:val="0"/>
              <w:rPr>
                <w:lang w:val="vi-VN"/>
              </w:rPr>
            </w:pPr>
            <w:r w:rsidRPr="004A00D4">
              <w:rPr>
                <w:lang w:val="fr-FR"/>
              </w:rPr>
              <w:t xml:space="preserve">Số tín chỉ : </w:t>
            </w:r>
            <w:r w:rsidRPr="004A00D4">
              <w:rPr>
                <w:lang w:val="vi-VN"/>
              </w:rPr>
              <w:t>(</w:t>
            </w:r>
            <w:r w:rsidRPr="004A00D4">
              <w:rPr>
                <w:lang w:val="fr-FR"/>
              </w:rPr>
              <w:t>Số TC</w:t>
            </w:r>
            <w:r w:rsidRPr="004A00D4">
              <w:rPr>
                <w:lang w:val="vi-VN"/>
              </w:rPr>
              <w:t>)</w:t>
            </w:r>
          </w:p>
        </w:tc>
      </w:tr>
      <w:tr w:rsidR="00AD7658" w:rsidRPr="004A00D4" w14:paraId="0ADFFB3F" w14:textId="77777777" w:rsidTr="00AD7658">
        <w:trPr>
          <w:trHeight w:val="363"/>
        </w:trPr>
        <w:tc>
          <w:tcPr>
            <w:tcW w:w="4399" w:type="dxa"/>
            <w:gridSpan w:val="2"/>
          </w:tcPr>
          <w:p w14:paraId="2D86E59D" w14:textId="77777777" w:rsidR="00AD7658" w:rsidRPr="004A00D4" w:rsidRDefault="00AD7658" w:rsidP="00AD7658">
            <w:pPr>
              <w:autoSpaceDE w:val="0"/>
              <w:autoSpaceDN w:val="0"/>
              <w:adjustRightInd w:val="0"/>
              <w:rPr>
                <w:lang w:val="vi-VN"/>
              </w:rPr>
            </w:pPr>
            <w:r w:rsidRPr="004A00D4">
              <w:t xml:space="preserve">Loại học phần: </w:t>
            </w:r>
          </w:p>
        </w:tc>
        <w:tc>
          <w:tcPr>
            <w:tcW w:w="4957" w:type="dxa"/>
            <w:gridSpan w:val="2"/>
          </w:tcPr>
          <w:p w14:paraId="2B2378DA" w14:textId="77777777" w:rsidR="00AD7658" w:rsidRPr="004A00D4" w:rsidRDefault="00AD7658" w:rsidP="005B6FA6">
            <w:pPr>
              <w:autoSpaceDE w:val="0"/>
              <w:autoSpaceDN w:val="0"/>
              <w:adjustRightInd w:val="0"/>
              <w:rPr>
                <w:lang w:val="fr-FR"/>
              </w:rPr>
            </w:pPr>
            <w:r w:rsidRPr="004A00D4">
              <w:t>(</w:t>
            </w:r>
            <w:r w:rsidRPr="004A00D4">
              <w:rPr>
                <w:lang w:val="vi-VN"/>
              </w:rPr>
              <w:t>Bắt buộc/Tự chọn)</w:t>
            </w:r>
          </w:p>
        </w:tc>
      </w:tr>
      <w:tr w:rsidR="00AD7658" w:rsidRPr="004A00D4" w14:paraId="2E368954" w14:textId="77777777" w:rsidTr="00AD7658">
        <w:trPr>
          <w:trHeight w:val="363"/>
        </w:trPr>
        <w:tc>
          <w:tcPr>
            <w:tcW w:w="4399" w:type="dxa"/>
            <w:gridSpan w:val="2"/>
          </w:tcPr>
          <w:p w14:paraId="4DB64E44" w14:textId="77777777" w:rsidR="00AD7658" w:rsidRPr="004A00D4" w:rsidRDefault="00AD7658" w:rsidP="00AD7658">
            <w:pPr>
              <w:autoSpaceDE w:val="0"/>
              <w:autoSpaceDN w:val="0"/>
              <w:adjustRightInd w:val="0"/>
              <w:rPr>
                <w:lang w:val="vi-VN"/>
              </w:rPr>
            </w:pPr>
            <w:r w:rsidRPr="004A00D4">
              <w:rPr>
                <w:lang w:val="vi-VN"/>
              </w:rPr>
              <w:t>Tính chất học phần:</w:t>
            </w:r>
          </w:p>
        </w:tc>
        <w:tc>
          <w:tcPr>
            <w:tcW w:w="4957" w:type="dxa"/>
            <w:gridSpan w:val="2"/>
          </w:tcPr>
          <w:p w14:paraId="65E57140" w14:textId="77777777" w:rsidR="00AD7658" w:rsidRPr="004A00D4" w:rsidRDefault="00AD7658" w:rsidP="005B6FA6">
            <w:pPr>
              <w:autoSpaceDE w:val="0"/>
              <w:autoSpaceDN w:val="0"/>
              <w:adjustRightInd w:val="0"/>
              <w:rPr>
                <w:lang w:val="fr-FR"/>
              </w:rPr>
            </w:pPr>
            <w:r w:rsidRPr="004A00D4">
              <w:t>(</w:t>
            </w:r>
            <w:r w:rsidRPr="004A00D4">
              <w:rPr>
                <w:lang w:val="vi-VN"/>
              </w:rPr>
              <w:t>Lý thuyết; Hỗn hợp; Thực hành, thí nghiêm; Đồ án; Thực tập)</w:t>
            </w:r>
          </w:p>
        </w:tc>
      </w:tr>
      <w:tr w:rsidR="00AD7658" w:rsidRPr="004A00D4" w14:paraId="3F6BA88A" w14:textId="77777777" w:rsidTr="00AD7658">
        <w:trPr>
          <w:trHeight w:val="363"/>
        </w:trPr>
        <w:tc>
          <w:tcPr>
            <w:tcW w:w="4399" w:type="dxa"/>
            <w:gridSpan w:val="2"/>
          </w:tcPr>
          <w:p w14:paraId="7D3F36A0" w14:textId="77777777" w:rsidR="00AD7658" w:rsidRPr="004A00D4" w:rsidRDefault="00AD7658" w:rsidP="005B6FA6">
            <w:pPr>
              <w:autoSpaceDE w:val="0"/>
              <w:autoSpaceDN w:val="0"/>
              <w:adjustRightInd w:val="0"/>
              <w:rPr>
                <w:lang w:val="vi-VN"/>
              </w:rPr>
            </w:pPr>
            <w:r>
              <w:rPr>
                <w:color w:val="FF0000"/>
              </w:rPr>
              <w:t>Loại hình</w:t>
            </w:r>
            <w:r w:rsidRPr="00DF26B2">
              <w:rPr>
                <w:color w:val="FF0000"/>
              </w:rPr>
              <w:t xml:space="preserve"> giảng dạy:</w:t>
            </w:r>
          </w:p>
        </w:tc>
        <w:tc>
          <w:tcPr>
            <w:tcW w:w="4957" w:type="dxa"/>
            <w:gridSpan w:val="2"/>
          </w:tcPr>
          <w:p w14:paraId="7D1F9387" w14:textId="77777777" w:rsidR="00AD7658" w:rsidRPr="004A00D4" w:rsidRDefault="00AD7658" w:rsidP="005B6FA6">
            <w:pPr>
              <w:autoSpaceDE w:val="0"/>
              <w:autoSpaceDN w:val="0"/>
              <w:adjustRightInd w:val="0"/>
              <w:rPr>
                <w:lang w:val="fr-FR"/>
              </w:rPr>
            </w:pPr>
            <w:r w:rsidRPr="00DF26B2">
              <w:rPr>
                <w:color w:val="FF0000"/>
              </w:rPr>
              <w:t>(Trực tiếp/Trực tuyến)</w:t>
            </w:r>
          </w:p>
        </w:tc>
      </w:tr>
      <w:tr w:rsidR="004A00D4" w:rsidRPr="004A00D4" w14:paraId="34EE1855" w14:textId="77777777" w:rsidTr="00AD7658">
        <w:trPr>
          <w:trHeight w:val="315"/>
        </w:trPr>
        <w:tc>
          <w:tcPr>
            <w:tcW w:w="2268" w:type="dxa"/>
            <w:vMerge w:val="restart"/>
            <w:vAlign w:val="center"/>
            <w:hideMark/>
          </w:tcPr>
          <w:p w14:paraId="202D91C6" w14:textId="77777777" w:rsidR="00E014C9" w:rsidRPr="004A00D4" w:rsidRDefault="00E014C9" w:rsidP="00FD1176">
            <w:pPr>
              <w:autoSpaceDE w:val="0"/>
              <w:autoSpaceDN w:val="0"/>
              <w:adjustRightInd w:val="0"/>
              <w:jc w:val="center"/>
              <w:rPr>
                <w:lang w:val="vi-VN"/>
              </w:rPr>
            </w:pPr>
            <w:r w:rsidRPr="004A00D4">
              <w:rPr>
                <w:lang w:val="fr-FR"/>
              </w:rPr>
              <w:t>Phân bố thời gian</w:t>
            </w:r>
          </w:p>
        </w:tc>
        <w:tc>
          <w:tcPr>
            <w:tcW w:w="4677" w:type="dxa"/>
            <w:gridSpan w:val="2"/>
            <w:vAlign w:val="center"/>
            <w:hideMark/>
          </w:tcPr>
          <w:p w14:paraId="0F3E1207" w14:textId="77777777" w:rsidR="00E014C9" w:rsidRPr="004A00D4" w:rsidRDefault="00FD1176" w:rsidP="00E014C9">
            <w:pPr>
              <w:autoSpaceDE w:val="0"/>
              <w:autoSpaceDN w:val="0"/>
              <w:adjustRightInd w:val="0"/>
            </w:pPr>
            <w:commentRangeStart w:id="0"/>
            <w:r w:rsidRPr="004A00D4">
              <w:rPr>
                <w:lang w:val="vi-VN"/>
              </w:rPr>
              <w:t>G</w:t>
            </w:r>
            <w:r w:rsidR="00E014C9" w:rsidRPr="004A00D4">
              <w:rPr>
                <w:lang w:val="fr-FR"/>
              </w:rPr>
              <w:t>iờ lên lớp</w:t>
            </w:r>
            <w:commentRangeEnd w:id="0"/>
            <w:r w:rsidR="00DF16E1">
              <w:rPr>
                <w:rStyle w:val="CommentReference"/>
              </w:rPr>
              <w:commentReference w:id="0"/>
            </w:r>
          </w:p>
        </w:tc>
        <w:tc>
          <w:tcPr>
            <w:tcW w:w="2411" w:type="dxa"/>
            <w:vAlign w:val="center"/>
            <w:hideMark/>
          </w:tcPr>
          <w:p w14:paraId="5B4659C1" w14:textId="77777777" w:rsidR="00E014C9" w:rsidRPr="004A00D4" w:rsidRDefault="00E014C9" w:rsidP="00E014C9">
            <w:pPr>
              <w:autoSpaceDE w:val="0"/>
              <w:autoSpaceDN w:val="0"/>
              <w:adjustRightInd w:val="0"/>
              <w:rPr>
                <w:lang w:val="vi-VN"/>
              </w:rPr>
            </w:pPr>
          </w:p>
        </w:tc>
      </w:tr>
      <w:tr w:rsidR="004A00D4" w:rsidRPr="004A00D4" w14:paraId="74130A0F" w14:textId="77777777" w:rsidTr="00AD7658">
        <w:trPr>
          <w:trHeight w:val="315"/>
        </w:trPr>
        <w:tc>
          <w:tcPr>
            <w:tcW w:w="2268" w:type="dxa"/>
            <w:vMerge/>
            <w:vAlign w:val="center"/>
          </w:tcPr>
          <w:p w14:paraId="2D2838D7" w14:textId="77777777" w:rsidR="00FD1176" w:rsidRPr="004A00D4" w:rsidRDefault="00FD1176" w:rsidP="00FD1176">
            <w:pPr>
              <w:autoSpaceDE w:val="0"/>
              <w:autoSpaceDN w:val="0"/>
              <w:adjustRightInd w:val="0"/>
              <w:rPr>
                <w:lang w:val="fr-FR"/>
              </w:rPr>
            </w:pPr>
          </w:p>
        </w:tc>
        <w:tc>
          <w:tcPr>
            <w:tcW w:w="4677" w:type="dxa"/>
            <w:gridSpan w:val="2"/>
            <w:vAlign w:val="center"/>
          </w:tcPr>
          <w:p w14:paraId="7B196047" w14:textId="77777777" w:rsidR="00FD1176" w:rsidRPr="004A00D4" w:rsidRDefault="00FD1176" w:rsidP="00FD1176">
            <w:pPr>
              <w:autoSpaceDE w:val="0"/>
              <w:autoSpaceDN w:val="0"/>
              <w:adjustRightInd w:val="0"/>
              <w:rPr>
                <w:lang w:val="vi-VN"/>
              </w:rPr>
            </w:pPr>
            <w:r w:rsidRPr="004A00D4">
              <w:rPr>
                <w:lang w:val="vi-VN"/>
              </w:rPr>
              <w:t xml:space="preserve">+ </w:t>
            </w:r>
            <w:r w:rsidRPr="004A00D4">
              <w:rPr>
                <w:lang w:val="fr-FR"/>
              </w:rPr>
              <w:t>Lý thuyết</w:t>
            </w:r>
            <w:r w:rsidRPr="004A00D4">
              <w:rPr>
                <w:lang w:val="vi-VN"/>
              </w:rPr>
              <w:t xml:space="preserve">, </w:t>
            </w:r>
            <w:r w:rsidRPr="004A00D4">
              <w:rPr>
                <w:lang w:val="fr-FR"/>
              </w:rPr>
              <w:t>Bài tập</w:t>
            </w:r>
            <w:r w:rsidRPr="004A00D4">
              <w:rPr>
                <w:lang w:val="vi-VN"/>
              </w:rPr>
              <w:t>, Kiểm tra</w:t>
            </w:r>
          </w:p>
        </w:tc>
        <w:tc>
          <w:tcPr>
            <w:tcW w:w="2411" w:type="dxa"/>
            <w:vAlign w:val="center"/>
          </w:tcPr>
          <w:p w14:paraId="178F6B46" w14:textId="77777777" w:rsidR="00FD1176" w:rsidRPr="004A00D4" w:rsidRDefault="00FD1176" w:rsidP="00FD1176">
            <w:pPr>
              <w:autoSpaceDE w:val="0"/>
              <w:autoSpaceDN w:val="0"/>
              <w:adjustRightInd w:val="0"/>
              <w:rPr>
                <w:lang w:val="vi-VN"/>
              </w:rPr>
            </w:pPr>
          </w:p>
        </w:tc>
      </w:tr>
      <w:tr w:rsidR="004A00D4" w:rsidRPr="004A00D4" w14:paraId="3B490453" w14:textId="77777777" w:rsidTr="00AD7658">
        <w:trPr>
          <w:trHeight w:val="315"/>
        </w:trPr>
        <w:tc>
          <w:tcPr>
            <w:tcW w:w="2268" w:type="dxa"/>
            <w:vMerge/>
            <w:vAlign w:val="center"/>
            <w:hideMark/>
          </w:tcPr>
          <w:p w14:paraId="1975D30B" w14:textId="77777777" w:rsidR="00FD1176" w:rsidRPr="004A00D4" w:rsidRDefault="00FD1176" w:rsidP="00FD1176">
            <w:pPr>
              <w:autoSpaceDE w:val="0"/>
              <w:autoSpaceDN w:val="0"/>
              <w:adjustRightInd w:val="0"/>
            </w:pPr>
          </w:p>
        </w:tc>
        <w:tc>
          <w:tcPr>
            <w:tcW w:w="4677" w:type="dxa"/>
            <w:gridSpan w:val="2"/>
            <w:vAlign w:val="center"/>
            <w:hideMark/>
          </w:tcPr>
          <w:p w14:paraId="582E0E8F" w14:textId="77777777" w:rsidR="00FD1176" w:rsidRPr="004A00D4" w:rsidRDefault="00FD1176" w:rsidP="00FD1176">
            <w:pPr>
              <w:autoSpaceDE w:val="0"/>
              <w:autoSpaceDN w:val="0"/>
              <w:adjustRightInd w:val="0"/>
            </w:pPr>
            <w:r w:rsidRPr="004A00D4">
              <w:rPr>
                <w:lang w:val="vi-VN"/>
              </w:rPr>
              <w:t xml:space="preserve">+ Thực hành, </w:t>
            </w:r>
            <w:r w:rsidRPr="004A00D4">
              <w:rPr>
                <w:lang w:val="fr-FR"/>
              </w:rPr>
              <w:t>Thí nghiệm</w:t>
            </w:r>
          </w:p>
        </w:tc>
        <w:tc>
          <w:tcPr>
            <w:tcW w:w="2411" w:type="dxa"/>
            <w:vAlign w:val="center"/>
            <w:hideMark/>
          </w:tcPr>
          <w:p w14:paraId="79F15B50" w14:textId="77777777" w:rsidR="00FD1176" w:rsidRPr="004A00D4" w:rsidRDefault="00FD1176" w:rsidP="00FD1176">
            <w:pPr>
              <w:autoSpaceDE w:val="0"/>
              <w:autoSpaceDN w:val="0"/>
              <w:adjustRightInd w:val="0"/>
            </w:pPr>
            <w:r w:rsidRPr="004A00D4">
              <w:rPr>
                <w:lang w:val="vi-VN"/>
              </w:rPr>
              <w:t>(</w:t>
            </w:r>
            <w:r w:rsidRPr="004A00D4">
              <w:rPr>
                <w:lang w:val="fr-FR"/>
              </w:rPr>
              <w:t>nhân hệ số</w:t>
            </w:r>
            <w:r w:rsidRPr="004A00D4">
              <w:rPr>
                <w:lang w:val="vi-VN"/>
              </w:rPr>
              <w:t>)</w:t>
            </w:r>
          </w:p>
        </w:tc>
      </w:tr>
      <w:tr w:rsidR="004A00D4" w:rsidRPr="004A00D4" w14:paraId="3A19D14E" w14:textId="77777777" w:rsidTr="00AD7658">
        <w:trPr>
          <w:trHeight w:val="315"/>
        </w:trPr>
        <w:tc>
          <w:tcPr>
            <w:tcW w:w="2268" w:type="dxa"/>
            <w:vMerge/>
            <w:vAlign w:val="center"/>
            <w:hideMark/>
          </w:tcPr>
          <w:p w14:paraId="7B37AC28" w14:textId="77777777" w:rsidR="00FD1176" w:rsidRPr="004A00D4" w:rsidRDefault="00FD1176" w:rsidP="00FD1176">
            <w:pPr>
              <w:autoSpaceDE w:val="0"/>
              <w:autoSpaceDN w:val="0"/>
              <w:adjustRightInd w:val="0"/>
            </w:pPr>
          </w:p>
        </w:tc>
        <w:tc>
          <w:tcPr>
            <w:tcW w:w="4677" w:type="dxa"/>
            <w:gridSpan w:val="2"/>
            <w:vAlign w:val="center"/>
          </w:tcPr>
          <w:p w14:paraId="21D469BA" w14:textId="77777777" w:rsidR="00FD1176" w:rsidRPr="004A00D4" w:rsidRDefault="00FD1176" w:rsidP="00FD1176">
            <w:pPr>
              <w:autoSpaceDE w:val="0"/>
              <w:autoSpaceDN w:val="0"/>
              <w:adjustRightInd w:val="0"/>
              <w:rPr>
                <w:lang w:val="vi-VN"/>
              </w:rPr>
            </w:pPr>
            <w:r w:rsidRPr="004A00D4">
              <w:rPr>
                <w:lang w:val="vi-VN"/>
              </w:rPr>
              <w:t>+ Thảo luận (có nội dung)</w:t>
            </w:r>
          </w:p>
        </w:tc>
        <w:tc>
          <w:tcPr>
            <w:tcW w:w="2411" w:type="dxa"/>
            <w:vAlign w:val="center"/>
          </w:tcPr>
          <w:p w14:paraId="6CE8CD53" w14:textId="77777777" w:rsidR="00FD1176" w:rsidRPr="004A00D4" w:rsidRDefault="00FD1176" w:rsidP="00FD1176">
            <w:pPr>
              <w:autoSpaceDE w:val="0"/>
              <w:autoSpaceDN w:val="0"/>
              <w:adjustRightInd w:val="0"/>
            </w:pPr>
          </w:p>
        </w:tc>
      </w:tr>
      <w:tr w:rsidR="004A00D4" w:rsidRPr="004A00D4" w14:paraId="142A01F4" w14:textId="77777777" w:rsidTr="00AD7658">
        <w:trPr>
          <w:trHeight w:val="315"/>
        </w:trPr>
        <w:tc>
          <w:tcPr>
            <w:tcW w:w="2268" w:type="dxa"/>
            <w:vMerge/>
            <w:vAlign w:val="center"/>
            <w:hideMark/>
          </w:tcPr>
          <w:p w14:paraId="0B7F6366" w14:textId="77777777" w:rsidR="00FD1176" w:rsidRPr="004A00D4" w:rsidRDefault="00FD1176" w:rsidP="00FD1176">
            <w:pPr>
              <w:autoSpaceDE w:val="0"/>
              <w:autoSpaceDN w:val="0"/>
              <w:adjustRightInd w:val="0"/>
            </w:pPr>
          </w:p>
        </w:tc>
        <w:tc>
          <w:tcPr>
            <w:tcW w:w="4677" w:type="dxa"/>
            <w:gridSpan w:val="2"/>
            <w:vAlign w:val="center"/>
          </w:tcPr>
          <w:p w14:paraId="3114ED2A" w14:textId="77777777" w:rsidR="00FD1176" w:rsidRPr="004A00D4" w:rsidRDefault="00FD1176" w:rsidP="00FD1176">
            <w:pPr>
              <w:autoSpaceDE w:val="0"/>
              <w:autoSpaceDN w:val="0"/>
              <w:adjustRightInd w:val="0"/>
              <w:rPr>
                <w:lang w:val="vi-VN"/>
              </w:rPr>
            </w:pPr>
            <w:r w:rsidRPr="004A00D4">
              <w:rPr>
                <w:lang w:val="fr-FR"/>
              </w:rPr>
              <w:t>Tiểu luận, Đồ án</w:t>
            </w:r>
          </w:p>
        </w:tc>
        <w:tc>
          <w:tcPr>
            <w:tcW w:w="2411" w:type="dxa"/>
            <w:vAlign w:val="center"/>
          </w:tcPr>
          <w:p w14:paraId="0ADB2513" w14:textId="77777777" w:rsidR="00FD1176" w:rsidRPr="004A00D4" w:rsidRDefault="00FD1176" w:rsidP="00FD1176">
            <w:pPr>
              <w:autoSpaceDE w:val="0"/>
              <w:autoSpaceDN w:val="0"/>
              <w:adjustRightInd w:val="0"/>
              <w:rPr>
                <w:i/>
              </w:rPr>
            </w:pPr>
          </w:p>
        </w:tc>
      </w:tr>
      <w:tr w:rsidR="004A00D4" w:rsidRPr="004A00D4" w14:paraId="04818367" w14:textId="77777777" w:rsidTr="00AD7658">
        <w:trPr>
          <w:trHeight w:val="315"/>
        </w:trPr>
        <w:tc>
          <w:tcPr>
            <w:tcW w:w="2268" w:type="dxa"/>
            <w:vMerge/>
            <w:vAlign w:val="center"/>
          </w:tcPr>
          <w:p w14:paraId="2A999C06" w14:textId="77777777" w:rsidR="00FD1176" w:rsidRPr="004A00D4" w:rsidRDefault="00FD1176" w:rsidP="00FD1176">
            <w:pPr>
              <w:autoSpaceDE w:val="0"/>
              <w:autoSpaceDN w:val="0"/>
              <w:adjustRightInd w:val="0"/>
            </w:pPr>
          </w:p>
        </w:tc>
        <w:tc>
          <w:tcPr>
            <w:tcW w:w="4677" w:type="dxa"/>
            <w:gridSpan w:val="2"/>
            <w:vAlign w:val="center"/>
          </w:tcPr>
          <w:p w14:paraId="6203565D" w14:textId="77777777" w:rsidR="00FD1176" w:rsidRPr="004A00D4" w:rsidRDefault="00FD1176" w:rsidP="00FD1176">
            <w:pPr>
              <w:autoSpaceDE w:val="0"/>
              <w:autoSpaceDN w:val="0"/>
              <w:adjustRightInd w:val="0"/>
              <w:rPr>
                <w:lang w:val="vi-VN"/>
              </w:rPr>
            </w:pPr>
            <w:r w:rsidRPr="004A00D4">
              <w:rPr>
                <w:lang w:val="vi-VN"/>
              </w:rPr>
              <w:t>Thực tập (tại doanh nghiệp, cssx, ..)</w:t>
            </w:r>
          </w:p>
        </w:tc>
        <w:tc>
          <w:tcPr>
            <w:tcW w:w="2411" w:type="dxa"/>
            <w:vAlign w:val="center"/>
          </w:tcPr>
          <w:p w14:paraId="351512DD" w14:textId="77777777" w:rsidR="00FD1176" w:rsidRPr="004A00D4" w:rsidRDefault="00FD1176" w:rsidP="000672BC">
            <w:pPr>
              <w:autoSpaceDE w:val="0"/>
              <w:autoSpaceDN w:val="0"/>
              <w:adjustRightInd w:val="0"/>
            </w:pPr>
            <w:r w:rsidRPr="004A00D4">
              <w:rPr>
                <w:lang w:val="vi-VN"/>
              </w:rPr>
              <w:t>(</w:t>
            </w:r>
            <w:r w:rsidRPr="004A00D4">
              <w:rPr>
                <w:lang w:val="fr-FR"/>
              </w:rPr>
              <w:t>nhân hệ số</w:t>
            </w:r>
            <w:r w:rsidRPr="004A00D4">
              <w:rPr>
                <w:lang w:val="vi-VN"/>
              </w:rPr>
              <w:t>)</w:t>
            </w:r>
          </w:p>
        </w:tc>
      </w:tr>
      <w:tr w:rsidR="004A00D4" w:rsidRPr="004A00D4" w14:paraId="2E1E77D7" w14:textId="77777777" w:rsidTr="00AD7658">
        <w:trPr>
          <w:trHeight w:val="315"/>
        </w:trPr>
        <w:tc>
          <w:tcPr>
            <w:tcW w:w="2268" w:type="dxa"/>
            <w:vMerge/>
            <w:vAlign w:val="center"/>
          </w:tcPr>
          <w:p w14:paraId="779AB518" w14:textId="77777777" w:rsidR="00FD1176" w:rsidRPr="004A00D4" w:rsidRDefault="00FD1176" w:rsidP="00FD1176">
            <w:pPr>
              <w:autoSpaceDE w:val="0"/>
              <w:autoSpaceDN w:val="0"/>
              <w:adjustRightInd w:val="0"/>
            </w:pPr>
          </w:p>
        </w:tc>
        <w:tc>
          <w:tcPr>
            <w:tcW w:w="4677" w:type="dxa"/>
            <w:gridSpan w:val="2"/>
            <w:vAlign w:val="center"/>
          </w:tcPr>
          <w:p w14:paraId="05226025" w14:textId="77777777" w:rsidR="00FD1176" w:rsidRPr="004A00D4" w:rsidRDefault="00FD1176" w:rsidP="00FD1176">
            <w:pPr>
              <w:autoSpaceDE w:val="0"/>
              <w:autoSpaceDN w:val="0"/>
              <w:adjustRightInd w:val="0"/>
              <w:rPr>
                <w:lang w:val="fr-FR"/>
              </w:rPr>
            </w:pPr>
            <w:r w:rsidRPr="004A00D4">
              <w:rPr>
                <w:lang w:val="fr-FR"/>
              </w:rPr>
              <w:t>Tự học, nghiên cứu, trải nghiệm</w:t>
            </w:r>
          </w:p>
        </w:tc>
        <w:tc>
          <w:tcPr>
            <w:tcW w:w="2411" w:type="dxa"/>
            <w:vAlign w:val="center"/>
          </w:tcPr>
          <w:p w14:paraId="12CF19D3" w14:textId="77777777" w:rsidR="00FD1176" w:rsidRPr="004A00D4" w:rsidRDefault="00FD1176" w:rsidP="00FD1176">
            <w:pPr>
              <w:autoSpaceDE w:val="0"/>
              <w:autoSpaceDN w:val="0"/>
              <w:adjustRightInd w:val="0"/>
            </w:pPr>
          </w:p>
        </w:tc>
      </w:tr>
      <w:tr w:rsidR="004A00D4" w:rsidRPr="004A00D4" w14:paraId="556062ED" w14:textId="77777777" w:rsidTr="00AD7658">
        <w:trPr>
          <w:trHeight w:val="315"/>
        </w:trPr>
        <w:tc>
          <w:tcPr>
            <w:tcW w:w="2268" w:type="dxa"/>
            <w:vMerge/>
            <w:vAlign w:val="center"/>
          </w:tcPr>
          <w:p w14:paraId="61E831D2" w14:textId="77777777" w:rsidR="00FD1176" w:rsidRPr="004A00D4" w:rsidRDefault="00FD1176" w:rsidP="00FD1176">
            <w:pPr>
              <w:autoSpaceDE w:val="0"/>
              <w:autoSpaceDN w:val="0"/>
              <w:adjustRightInd w:val="0"/>
            </w:pPr>
          </w:p>
        </w:tc>
        <w:tc>
          <w:tcPr>
            <w:tcW w:w="4677" w:type="dxa"/>
            <w:gridSpan w:val="2"/>
            <w:vAlign w:val="center"/>
          </w:tcPr>
          <w:p w14:paraId="23CC2067" w14:textId="77777777" w:rsidR="00FD1176" w:rsidRPr="004A00D4" w:rsidRDefault="00FD1176" w:rsidP="00CF1645">
            <w:pPr>
              <w:autoSpaceDE w:val="0"/>
              <w:autoSpaceDN w:val="0"/>
              <w:adjustRightInd w:val="0"/>
              <w:rPr>
                <w:lang w:val="vi-VN"/>
              </w:rPr>
            </w:pPr>
            <w:r w:rsidRPr="004A00D4">
              <w:rPr>
                <w:lang w:val="vi-VN"/>
              </w:rPr>
              <w:t xml:space="preserve">Tổng giờ học tập </w:t>
            </w:r>
            <w:commentRangeStart w:id="1"/>
            <w:r w:rsidRPr="004A00D4">
              <w:rPr>
                <w:lang w:val="vi-VN"/>
              </w:rPr>
              <w:t>định mức</w:t>
            </w:r>
            <w:commentRangeEnd w:id="1"/>
            <w:r w:rsidR="00DF16E1">
              <w:rPr>
                <w:rStyle w:val="CommentReference"/>
              </w:rPr>
              <w:commentReference w:id="1"/>
            </w:r>
          </w:p>
        </w:tc>
        <w:tc>
          <w:tcPr>
            <w:tcW w:w="2411" w:type="dxa"/>
            <w:vAlign w:val="center"/>
          </w:tcPr>
          <w:p w14:paraId="6903E476" w14:textId="77777777" w:rsidR="00FD1176" w:rsidRPr="004A00D4" w:rsidRDefault="00FD1176" w:rsidP="00FD1176">
            <w:pPr>
              <w:autoSpaceDE w:val="0"/>
              <w:autoSpaceDN w:val="0"/>
              <w:adjustRightInd w:val="0"/>
              <w:rPr>
                <w:lang w:val="vi-VN"/>
              </w:rPr>
            </w:pPr>
            <w:r w:rsidRPr="004A00D4">
              <w:rPr>
                <w:lang w:val="vi-VN"/>
              </w:rPr>
              <w:t>(50 giờ/1 tín chỉ)</w:t>
            </w:r>
          </w:p>
        </w:tc>
      </w:tr>
      <w:tr w:rsidR="004A00D4" w:rsidRPr="004A00D4" w14:paraId="406973F7" w14:textId="77777777" w:rsidTr="00AD7658">
        <w:trPr>
          <w:trHeight w:val="315"/>
        </w:trPr>
        <w:tc>
          <w:tcPr>
            <w:tcW w:w="2268" w:type="dxa"/>
            <w:vMerge w:val="restart"/>
            <w:vAlign w:val="center"/>
            <w:hideMark/>
          </w:tcPr>
          <w:p w14:paraId="6DBFF2B0" w14:textId="77777777" w:rsidR="00FD1176" w:rsidRPr="004A00D4" w:rsidRDefault="00FD1176" w:rsidP="00FD1176">
            <w:pPr>
              <w:autoSpaceDE w:val="0"/>
              <w:autoSpaceDN w:val="0"/>
              <w:adjustRightInd w:val="0"/>
              <w:jc w:val="both"/>
            </w:pPr>
            <w:r w:rsidRPr="004A00D4">
              <w:t>Học phần tiên quyết</w:t>
            </w:r>
          </w:p>
        </w:tc>
        <w:tc>
          <w:tcPr>
            <w:tcW w:w="7088" w:type="dxa"/>
            <w:gridSpan w:val="3"/>
            <w:vAlign w:val="center"/>
            <w:hideMark/>
          </w:tcPr>
          <w:p w14:paraId="77CE4CE9" w14:textId="77777777" w:rsidR="00FD1176" w:rsidRPr="004A00D4" w:rsidRDefault="00FD1176" w:rsidP="00FD1176">
            <w:pPr>
              <w:autoSpaceDE w:val="0"/>
              <w:autoSpaceDN w:val="0"/>
              <w:adjustRightInd w:val="0"/>
              <w:jc w:val="both"/>
            </w:pPr>
            <w:r w:rsidRPr="004A00D4">
              <w:rPr>
                <w:bCs/>
                <w:lang w:val="en-GB"/>
              </w:rPr>
              <w:t xml:space="preserve"> - Tên học phần: …………... ; Mã học phần: ……………...</w:t>
            </w:r>
          </w:p>
        </w:tc>
      </w:tr>
      <w:tr w:rsidR="004A00D4" w:rsidRPr="004A00D4" w14:paraId="0998DCA3" w14:textId="77777777" w:rsidTr="00AD7658">
        <w:trPr>
          <w:trHeight w:val="315"/>
        </w:trPr>
        <w:tc>
          <w:tcPr>
            <w:tcW w:w="2268" w:type="dxa"/>
            <w:vMerge/>
            <w:vAlign w:val="center"/>
            <w:hideMark/>
          </w:tcPr>
          <w:p w14:paraId="2892A52C" w14:textId="77777777" w:rsidR="00FD1176" w:rsidRPr="004A00D4" w:rsidRDefault="00FD1176" w:rsidP="00FD1176">
            <w:pPr>
              <w:autoSpaceDE w:val="0"/>
              <w:autoSpaceDN w:val="0"/>
              <w:adjustRightInd w:val="0"/>
            </w:pPr>
          </w:p>
        </w:tc>
        <w:tc>
          <w:tcPr>
            <w:tcW w:w="7088" w:type="dxa"/>
            <w:gridSpan w:val="3"/>
            <w:vAlign w:val="center"/>
            <w:hideMark/>
          </w:tcPr>
          <w:p w14:paraId="1CD745AE" w14:textId="77777777" w:rsidR="00FD1176" w:rsidRPr="004A00D4" w:rsidRDefault="00FD1176" w:rsidP="00FD1176">
            <w:pPr>
              <w:autoSpaceDE w:val="0"/>
              <w:autoSpaceDN w:val="0"/>
              <w:adjustRightInd w:val="0"/>
              <w:jc w:val="both"/>
            </w:pPr>
            <w:r w:rsidRPr="004A00D4">
              <w:rPr>
                <w:bCs/>
                <w:lang w:val="en-GB"/>
              </w:rPr>
              <w:t xml:space="preserve"> - Tên học phần: …………... ; Mã học phần: ……………...</w:t>
            </w:r>
          </w:p>
        </w:tc>
      </w:tr>
      <w:tr w:rsidR="004A00D4" w:rsidRPr="004A00D4" w14:paraId="4E679F6B" w14:textId="77777777" w:rsidTr="00AD7658">
        <w:trPr>
          <w:trHeight w:val="315"/>
        </w:trPr>
        <w:tc>
          <w:tcPr>
            <w:tcW w:w="2268" w:type="dxa"/>
            <w:vMerge/>
            <w:vAlign w:val="center"/>
            <w:hideMark/>
          </w:tcPr>
          <w:p w14:paraId="48550413" w14:textId="77777777" w:rsidR="00FD1176" w:rsidRPr="004A00D4" w:rsidRDefault="00FD1176" w:rsidP="00FD1176">
            <w:pPr>
              <w:autoSpaceDE w:val="0"/>
              <w:autoSpaceDN w:val="0"/>
              <w:adjustRightInd w:val="0"/>
              <w:jc w:val="both"/>
            </w:pPr>
          </w:p>
        </w:tc>
        <w:tc>
          <w:tcPr>
            <w:tcW w:w="7088" w:type="dxa"/>
            <w:gridSpan w:val="3"/>
            <w:vAlign w:val="center"/>
            <w:hideMark/>
          </w:tcPr>
          <w:p w14:paraId="008A22D9" w14:textId="77777777" w:rsidR="00FD1176" w:rsidRPr="004A00D4" w:rsidRDefault="00FD1176" w:rsidP="00FD1176">
            <w:pPr>
              <w:autoSpaceDE w:val="0"/>
              <w:autoSpaceDN w:val="0"/>
              <w:adjustRightInd w:val="0"/>
            </w:pPr>
            <w:r w:rsidRPr="004A00D4">
              <w:t xml:space="preserve"> -……</w:t>
            </w:r>
          </w:p>
        </w:tc>
      </w:tr>
      <w:tr w:rsidR="004A00D4" w:rsidRPr="004A00D4" w14:paraId="56806EEA" w14:textId="77777777" w:rsidTr="00AD7658">
        <w:trPr>
          <w:trHeight w:val="315"/>
        </w:trPr>
        <w:tc>
          <w:tcPr>
            <w:tcW w:w="2268" w:type="dxa"/>
            <w:vAlign w:val="center"/>
          </w:tcPr>
          <w:p w14:paraId="785BBBBD" w14:textId="77777777" w:rsidR="00FD1176" w:rsidRPr="004A00D4" w:rsidRDefault="00FD1176" w:rsidP="00FD1176">
            <w:pPr>
              <w:autoSpaceDE w:val="0"/>
              <w:autoSpaceDN w:val="0"/>
              <w:adjustRightInd w:val="0"/>
              <w:jc w:val="both"/>
            </w:pPr>
            <w:r w:rsidRPr="004A00D4">
              <w:t>Học phần thay thế</w:t>
            </w:r>
          </w:p>
        </w:tc>
        <w:tc>
          <w:tcPr>
            <w:tcW w:w="7088" w:type="dxa"/>
            <w:gridSpan w:val="3"/>
            <w:vAlign w:val="center"/>
          </w:tcPr>
          <w:p w14:paraId="723E2E3B" w14:textId="77777777" w:rsidR="00FD1176" w:rsidRPr="004A00D4" w:rsidRDefault="00FD1176" w:rsidP="00FD1176">
            <w:pPr>
              <w:autoSpaceDE w:val="0"/>
              <w:autoSpaceDN w:val="0"/>
              <w:adjustRightInd w:val="0"/>
            </w:pPr>
            <w:r w:rsidRPr="004A00D4">
              <w:rPr>
                <w:bCs/>
                <w:lang w:val="en-GB"/>
              </w:rPr>
              <w:t>Tên học phần: …………... ; Mã học phần: ……………...</w:t>
            </w:r>
          </w:p>
        </w:tc>
      </w:tr>
      <w:tr w:rsidR="00A47610" w:rsidRPr="004A00D4" w14:paraId="7CBE4E89" w14:textId="77777777" w:rsidTr="00AD7658">
        <w:trPr>
          <w:trHeight w:val="315"/>
        </w:trPr>
        <w:tc>
          <w:tcPr>
            <w:tcW w:w="2268" w:type="dxa"/>
            <w:vAlign w:val="center"/>
          </w:tcPr>
          <w:p w14:paraId="182BECFD" w14:textId="77777777" w:rsidR="00A47610" w:rsidRPr="004A00D4" w:rsidRDefault="00A47610" w:rsidP="00A47610">
            <w:pPr>
              <w:autoSpaceDE w:val="0"/>
              <w:autoSpaceDN w:val="0"/>
              <w:adjustRightInd w:val="0"/>
              <w:jc w:val="both"/>
            </w:pPr>
            <w:r w:rsidRPr="00A47610">
              <w:rPr>
                <w:color w:val="FF0000"/>
              </w:rPr>
              <w:t>Học phần song hành</w:t>
            </w:r>
          </w:p>
        </w:tc>
        <w:tc>
          <w:tcPr>
            <w:tcW w:w="7088" w:type="dxa"/>
            <w:gridSpan w:val="3"/>
            <w:vAlign w:val="center"/>
          </w:tcPr>
          <w:p w14:paraId="682F618D" w14:textId="77777777" w:rsidR="00A47610" w:rsidRPr="00A47610" w:rsidRDefault="00A47610" w:rsidP="00A47610">
            <w:pPr>
              <w:autoSpaceDE w:val="0"/>
              <w:autoSpaceDN w:val="0"/>
              <w:adjustRightInd w:val="0"/>
              <w:rPr>
                <w:bCs/>
                <w:color w:val="FF0000"/>
                <w:lang w:val="en-GB"/>
              </w:rPr>
            </w:pPr>
            <w:r w:rsidRPr="00A47610">
              <w:rPr>
                <w:bCs/>
                <w:color w:val="FF0000"/>
                <w:lang w:val="en-GB"/>
              </w:rPr>
              <w:t>Tên học phần: …………... ; Mã học phần: ……………...</w:t>
            </w:r>
          </w:p>
        </w:tc>
      </w:tr>
    </w:tbl>
    <w:p w14:paraId="2BD7E8B0" w14:textId="77777777" w:rsidR="0063525F" w:rsidRPr="004A00D4" w:rsidRDefault="0063525F" w:rsidP="007D2F96">
      <w:pPr>
        <w:rPr>
          <w:b/>
          <w:lang w:val="fr-FR"/>
        </w:rPr>
      </w:pPr>
    </w:p>
    <w:p w14:paraId="150678CA" w14:textId="77777777" w:rsidR="007D2F96" w:rsidRPr="004A00D4" w:rsidRDefault="007D2F96" w:rsidP="00431F71">
      <w:pPr>
        <w:pStyle w:val="Heading1"/>
        <w:rPr>
          <w:lang w:val="fr-FR"/>
        </w:rPr>
      </w:pPr>
      <w:r w:rsidRPr="004A00D4">
        <w:rPr>
          <w:lang w:val="fr-FR"/>
        </w:rPr>
        <w:t>2. Mô tả tóm tắt nội dung học phần</w:t>
      </w:r>
    </w:p>
    <w:p w14:paraId="3454907C" w14:textId="77777777" w:rsidR="007D2F96" w:rsidRPr="004A00D4" w:rsidRDefault="001516D4" w:rsidP="00F662D3">
      <w:pPr>
        <w:jc w:val="both"/>
        <w:rPr>
          <w:lang w:val="vi-VN"/>
        </w:rPr>
      </w:pPr>
      <w:r w:rsidRPr="004A00D4">
        <w:rPr>
          <w:i/>
          <w:lang w:val="vi-VN"/>
        </w:rPr>
        <w:t>(</w:t>
      </w:r>
      <w:r w:rsidR="007D2F96" w:rsidRPr="004A00D4">
        <w:rPr>
          <w:i/>
          <w:lang w:val="fr-FR"/>
        </w:rPr>
        <w:t>Nêu ngắn gọn cô đọng về vai trò của học phần trong mục tiêu CTĐT, đóng góp của học phần trong quá trình hình thành năng lực c</w:t>
      </w:r>
      <w:r w:rsidRPr="004A00D4">
        <w:rPr>
          <w:i/>
          <w:lang w:val="fr-FR"/>
        </w:rPr>
        <w:t>ủa người học sau khi tốt nghiệp</w:t>
      </w:r>
      <w:r w:rsidRPr="004A00D4">
        <w:rPr>
          <w:i/>
          <w:lang w:val="vi-VN"/>
        </w:rPr>
        <w:t>)</w:t>
      </w:r>
    </w:p>
    <w:p w14:paraId="2B37BA3E" w14:textId="77777777" w:rsidR="007D2F96" w:rsidRPr="004A00D4" w:rsidRDefault="007D2F96" w:rsidP="00431F71">
      <w:pPr>
        <w:pStyle w:val="Heading1"/>
        <w:rPr>
          <w:lang w:val="fr-FR"/>
        </w:rPr>
      </w:pPr>
      <w:r w:rsidRPr="004A00D4">
        <w:rPr>
          <w:lang w:val="fr-FR"/>
        </w:rPr>
        <w:t>3. Mục tiêu học phần</w:t>
      </w:r>
    </w:p>
    <w:p w14:paraId="13F0A428" w14:textId="77777777" w:rsidR="00F662D3" w:rsidRPr="004A00D4" w:rsidRDefault="001516D4" w:rsidP="001516D4">
      <w:pPr>
        <w:jc w:val="both"/>
        <w:rPr>
          <w:rFonts w:ascii="Roboto" w:hAnsi="Roboto"/>
          <w:i/>
          <w:sz w:val="23"/>
          <w:szCs w:val="23"/>
          <w:lang w:val="vi-VN"/>
        </w:rPr>
      </w:pPr>
      <w:r w:rsidRPr="004A00D4">
        <w:rPr>
          <w:rFonts w:ascii="Roboto" w:hAnsi="Roboto"/>
          <w:sz w:val="23"/>
          <w:szCs w:val="23"/>
          <w:lang w:val="vi-VN"/>
        </w:rPr>
        <w:t>(</w:t>
      </w:r>
      <w:r w:rsidR="00F662D3" w:rsidRPr="004A00D4">
        <w:rPr>
          <w:rFonts w:ascii="Roboto" w:hAnsi="Roboto"/>
          <w:i/>
          <w:sz w:val="23"/>
          <w:szCs w:val="23"/>
        </w:rPr>
        <w:t>Mục tiêu học phần phải viết dưới góc độ người học và bắt đầu bằng một động từ hành động tương ứng với các cấp độ nắm vững kiến thức và có bổ n</w:t>
      </w:r>
      <w:r w:rsidR="00F721A6">
        <w:rPr>
          <w:rFonts w:ascii="Roboto" w:hAnsi="Roboto"/>
          <w:i/>
          <w:sz w:val="23"/>
          <w:szCs w:val="23"/>
        </w:rPr>
        <w:t>gữ làm rõ nghĩa cho động từ đó)</w:t>
      </w:r>
    </w:p>
    <w:p w14:paraId="11D65EE3" w14:textId="77777777" w:rsidR="00D60676" w:rsidRPr="004A00D4" w:rsidRDefault="00D60676" w:rsidP="008C720B">
      <w:pPr>
        <w:rPr>
          <w:rFonts w:ascii="Roboto" w:hAnsi="Roboto"/>
          <w:i/>
          <w:sz w:val="23"/>
          <w:szCs w:val="23"/>
        </w:rPr>
      </w:pPr>
    </w:p>
    <w:tbl>
      <w:tblPr>
        <w:tblW w:w="5000"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126"/>
        <w:gridCol w:w="6600"/>
        <w:gridCol w:w="1348"/>
      </w:tblGrid>
      <w:tr w:rsidR="00856728" w:rsidRPr="00856728" w14:paraId="381F01CC" w14:textId="77777777" w:rsidTr="00F721A6">
        <w:trPr>
          <w:jc w:val="center"/>
        </w:trPr>
        <w:tc>
          <w:tcPr>
            <w:tcW w:w="620" w:type="pct"/>
            <w:shd w:val="clear" w:color="auto" w:fill="auto"/>
            <w:tcMar>
              <w:top w:w="100" w:type="dxa"/>
              <w:left w:w="100" w:type="dxa"/>
              <w:bottom w:w="100" w:type="dxa"/>
              <w:right w:w="100" w:type="dxa"/>
            </w:tcMar>
            <w:vAlign w:val="center"/>
          </w:tcPr>
          <w:p w14:paraId="6802E176" w14:textId="77777777" w:rsidR="00856728" w:rsidRPr="001B5DDD" w:rsidRDefault="00856728" w:rsidP="00856728">
            <w:pPr>
              <w:jc w:val="center"/>
              <w:rPr>
                <w:color w:val="FF0000"/>
                <w:sz w:val="22"/>
                <w:szCs w:val="22"/>
              </w:rPr>
            </w:pPr>
            <w:r w:rsidRPr="001B5DDD">
              <w:rPr>
                <w:b/>
                <w:bCs/>
                <w:color w:val="FF0000"/>
                <w:sz w:val="22"/>
                <w:szCs w:val="22"/>
              </w:rPr>
              <w:lastRenderedPageBreak/>
              <w:t>Mục tiêu (MT)</w:t>
            </w:r>
          </w:p>
        </w:tc>
        <w:tc>
          <w:tcPr>
            <w:tcW w:w="3637" w:type="pct"/>
            <w:shd w:val="clear" w:color="auto" w:fill="auto"/>
            <w:tcMar>
              <w:top w:w="100" w:type="dxa"/>
              <w:left w:w="100" w:type="dxa"/>
              <w:bottom w:w="100" w:type="dxa"/>
              <w:right w:w="100" w:type="dxa"/>
            </w:tcMar>
            <w:vAlign w:val="center"/>
          </w:tcPr>
          <w:p w14:paraId="51905225" w14:textId="77777777" w:rsidR="00856728" w:rsidRPr="001B5DDD" w:rsidRDefault="002E4D81" w:rsidP="00856728">
            <w:pPr>
              <w:jc w:val="center"/>
              <w:rPr>
                <w:color w:val="FF0000"/>
                <w:sz w:val="22"/>
                <w:szCs w:val="22"/>
              </w:rPr>
            </w:pPr>
            <w:r w:rsidRPr="001B5DDD">
              <w:rPr>
                <w:b/>
                <w:bCs/>
                <w:color w:val="FF0000"/>
                <w:sz w:val="22"/>
                <w:szCs w:val="22"/>
              </w:rPr>
              <w:t>Mô</w:t>
            </w:r>
            <w:r w:rsidR="00856728" w:rsidRPr="001B5DDD">
              <w:rPr>
                <w:b/>
                <w:bCs/>
                <w:color w:val="FF0000"/>
                <w:sz w:val="22"/>
                <w:szCs w:val="22"/>
              </w:rPr>
              <w:t xml:space="preserve"> tả (mức độ tổng quát)</w:t>
            </w:r>
          </w:p>
        </w:tc>
        <w:tc>
          <w:tcPr>
            <w:tcW w:w="743" w:type="pct"/>
            <w:shd w:val="clear" w:color="auto" w:fill="auto"/>
            <w:tcMar>
              <w:top w:w="100" w:type="dxa"/>
              <w:left w:w="100" w:type="dxa"/>
              <w:bottom w:w="100" w:type="dxa"/>
              <w:right w:w="100" w:type="dxa"/>
            </w:tcMar>
            <w:vAlign w:val="center"/>
          </w:tcPr>
          <w:p w14:paraId="28AC2CF6" w14:textId="77777777" w:rsidR="00856728" w:rsidRPr="001B5DDD" w:rsidRDefault="001B5DDD" w:rsidP="00856728">
            <w:pPr>
              <w:jc w:val="center"/>
              <w:rPr>
                <w:b/>
                <w:bCs/>
                <w:color w:val="FF0000"/>
                <w:sz w:val="22"/>
                <w:szCs w:val="22"/>
              </w:rPr>
            </w:pPr>
            <w:r w:rsidRPr="001B5DDD">
              <w:rPr>
                <w:b/>
                <w:bCs/>
                <w:color w:val="FF0000"/>
                <w:sz w:val="22"/>
                <w:szCs w:val="22"/>
              </w:rPr>
              <w:t>CĐR</w:t>
            </w:r>
            <w:r w:rsidR="00856728" w:rsidRPr="001B5DDD">
              <w:rPr>
                <w:b/>
                <w:bCs/>
                <w:color w:val="FF0000"/>
                <w:sz w:val="22"/>
                <w:szCs w:val="22"/>
              </w:rPr>
              <w:t xml:space="preserve"> CTĐT</w:t>
            </w:r>
          </w:p>
          <w:p w14:paraId="704592D6" w14:textId="77777777" w:rsidR="001B5DDD" w:rsidRPr="001B5DDD" w:rsidRDefault="001B5DDD" w:rsidP="00856728">
            <w:pPr>
              <w:jc w:val="center"/>
              <w:rPr>
                <w:color w:val="FF0000"/>
                <w:sz w:val="22"/>
                <w:szCs w:val="22"/>
              </w:rPr>
            </w:pPr>
            <w:r w:rsidRPr="001B5DDD">
              <w:rPr>
                <w:b/>
                <w:bCs/>
                <w:color w:val="FF0000"/>
                <w:sz w:val="22"/>
                <w:szCs w:val="22"/>
              </w:rPr>
              <w:t>(PLO)</w:t>
            </w:r>
          </w:p>
        </w:tc>
      </w:tr>
      <w:tr w:rsidR="00856728" w:rsidRPr="00856728" w14:paraId="1A8B81E6" w14:textId="77777777" w:rsidTr="002E4D81">
        <w:trPr>
          <w:jc w:val="center"/>
        </w:trPr>
        <w:tc>
          <w:tcPr>
            <w:tcW w:w="620" w:type="pct"/>
            <w:tcMar>
              <w:top w:w="100" w:type="dxa"/>
              <w:left w:w="100" w:type="dxa"/>
              <w:bottom w:w="100" w:type="dxa"/>
              <w:right w:w="100" w:type="dxa"/>
            </w:tcMar>
            <w:vAlign w:val="center"/>
          </w:tcPr>
          <w:p w14:paraId="1894B1E0" w14:textId="77777777" w:rsidR="00856728" w:rsidRPr="00856728" w:rsidRDefault="00856728" w:rsidP="00856728">
            <w:pPr>
              <w:jc w:val="center"/>
              <w:rPr>
                <w:color w:val="FF0000"/>
              </w:rPr>
            </w:pPr>
            <w:r w:rsidRPr="00856728">
              <w:rPr>
                <w:color w:val="FF0000"/>
              </w:rPr>
              <w:t>MT1</w:t>
            </w:r>
          </w:p>
        </w:tc>
        <w:tc>
          <w:tcPr>
            <w:tcW w:w="3637" w:type="pct"/>
            <w:tcMar>
              <w:top w:w="100" w:type="dxa"/>
              <w:left w:w="100" w:type="dxa"/>
              <w:bottom w:w="100" w:type="dxa"/>
              <w:right w:w="100" w:type="dxa"/>
            </w:tcMar>
            <w:vAlign w:val="center"/>
          </w:tcPr>
          <w:p w14:paraId="1B788BC9" w14:textId="77777777" w:rsidR="00856728" w:rsidRPr="00856728" w:rsidRDefault="00856728" w:rsidP="00856728">
            <w:pPr>
              <w:rPr>
                <w:color w:val="FF0000"/>
              </w:rPr>
            </w:pPr>
            <w:r w:rsidRPr="00856728">
              <w:rPr>
                <w:color w:val="FF0000"/>
              </w:rPr>
              <w:t>Hiểu bản chất vật lý, cơ học của đất: cấu trúc, pha, trạng thái ứng suất – biến dạng.</w:t>
            </w:r>
          </w:p>
        </w:tc>
        <w:tc>
          <w:tcPr>
            <w:tcW w:w="0" w:type="auto"/>
            <w:tcMar>
              <w:top w:w="100" w:type="dxa"/>
              <w:left w:w="100" w:type="dxa"/>
              <w:bottom w:w="100" w:type="dxa"/>
              <w:right w:w="100" w:type="dxa"/>
            </w:tcMar>
            <w:vAlign w:val="center"/>
          </w:tcPr>
          <w:p w14:paraId="7A975457" w14:textId="77777777" w:rsidR="00856728" w:rsidRPr="00856728" w:rsidRDefault="00856728" w:rsidP="00856728">
            <w:pPr>
              <w:jc w:val="center"/>
              <w:rPr>
                <w:color w:val="FF0000"/>
              </w:rPr>
            </w:pPr>
            <w:r w:rsidRPr="00856728">
              <w:rPr>
                <w:color w:val="FF0000"/>
              </w:rPr>
              <w:t>PLO1</w:t>
            </w:r>
          </w:p>
        </w:tc>
      </w:tr>
      <w:tr w:rsidR="00856728" w:rsidRPr="00856728" w14:paraId="5DD159C3" w14:textId="77777777" w:rsidTr="002E4D81">
        <w:trPr>
          <w:jc w:val="center"/>
        </w:trPr>
        <w:tc>
          <w:tcPr>
            <w:tcW w:w="620" w:type="pct"/>
            <w:tcMar>
              <w:top w:w="100" w:type="dxa"/>
              <w:left w:w="100" w:type="dxa"/>
              <w:bottom w:w="100" w:type="dxa"/>
              <w:right w:w="100" w:type="dxa"/>
            </w:tcMar>
            <w:vAlign w:val="center"/>
          </w:tcPr>
          <w:p w14:paraId="7503046E" w14:textId="77777777" w:rsidR="00856728" w:rsidRPr="00856728" w:rsidRDefault="00856728" w:rsidP="00856728">
            <w:pPr>
              <w:jc w:val="center"/>
              <w:rPr>
                <w:color w:val="FF0000"/>
              </w:rPr>
            </w:pPr>
            <w:r w:rsidRPr="00856728">
              <w:rPr>
                <w:color w:val="FF0000"/>
              </w:rPr>
              <w:t>MT2</w:t>
            </w:r>
          </w:p>
        </w:tc>
        <w:tc>
          <w:tcPr>
            <w:tcW w:w="3637" w:type="pct"/>
            <w:tcMar>
              <w:top w:w="100" w:type="dxa"/>
              <w:left w:w="100" w:type="dxa"/>
              <w:bottom w:w="100" w:type="dxa"/>
              <w:right w:w="100" w:type="dxa"/>
            </w:tcMar>
            <w:vAlign w:val="center"/>
          </w:tcPr>
          <w:p w14:paraId="0FCDF2CA" w14:textId="77777777" w:rsidR="00856728" w:rsidRPr="00856728" w:rsidRDefault="00856728" w:rsidP="00856728">
            <w:pPr>
              <w:rPr>
                <w:color w:val="FF0000"/>
              </w:rPr>
            </w:pPr>
            <w:r w:rsidRPr="00856728">
              <w:rPr>
                <w:color w:val="FF0000"/>
              </w:rPr>
              <w:t>Phân tích và tính toán các bài toán: thấm, nén lún, sức chịu tải nền.</w:t>
            </w:r>
          </w:p>
        </w:tc>
        <w:tc>
          <w:tcPr>
            <w:tcW w:w="0" w:type="auto"/>
            <w:tcMar>
              <w:top w:w="100" w:type="dxa"/>
              <w:left w:w="100" w:type="dxa"/>
              <w:bottom w:w="100" w:type="dxa"/>
              <w:right w:w="100" w:type="dxa"/>
            </w:tcMar>
            <w:vAlign w:val="center"/>
          </w:tcPr>
          <w:p w14:paraId="6AE7E88D" w14:textId="77777777" w:rsidR="00856728" w:rsidRPr="00856728" w:rsidRDefault="00856728" w:rsidP="00856728">
            <w:pPr>
              <w:jc w:val="center"/>
              <w:rPr>
                <w:color w:val="FF0000"/>
              </w:rPr>
            </w:pPr>
            <w:r w:rsidRPr="00856728">
              <w:rPr>
                <w:color w:val="FF0000"/>
              </w:rPr>
              <w:t>PLO2</w:t>
            </w:r>
          </w:p>
        </w:tc>
      </w:tr>
      <w:tr w:rsidR="00856728" w:rsidRPr="00856728" w14:paraId="331F07F9" w14:textId="77777777" w:rsidTr="002E4D81">
        <w:trPr>
          <w:jc w:val="center"/>
        </w:trPr>
        <w:tc>
          <w:tcPr>
            <w:tcW w:w="620" w:type="pct"/>
            <w:tcMar>
              <w:top w:w="100" w:type="dxa"/>
              <w:left w:w="100" w:type="dxa"/>
              <w:bottom w:w="100" w:type="dxa"/>
              <w:right w:w="100" w:type="dxa"/>
            </w:tcMar>
            <w:vAlign w:val="center"/>
          </w:tcPr>
          <w:p w14:paraId="436D8773" w14:textId="77777777" w:rsidR="00856728" w:rsidRPr="00856728" w:rsidRDefault="00856728" w:rsidP="00856728">
            <w:pPr>
              <w:jc w:val="center"/>
              <w:rPr>
                <w:color w:val="FF0000"/>
              </w:rPr>
            </w:pPr>
            <w:r w:rsidRPr="00856728">
              <w:rPr>
                <w:color w:val="FF0000"/>
              </w:rPr>
              <w:t>MT3</w:t>
            </w:r>
          </w:p>
        </w:tc>
        <w:tc>
          <w:tcPr>
            <w:tcW w:w="3637" w:type="pct"/>
            <w:tcMar>
              <w:top w:w="100" w:type="dxa"/>
              <w:left w:w="100" w:type="dxa"/>
              <w:bottom w:w="100" w:type="dxa"/>
              <w:right w:w="100" w:type="dxa"/>
            </w:tcMar>
            <w:vAlign w:val="center"/>
          </w:tcPr>
          <w:p w14:paraId="5BF2190C" w14:textId="77777777" w:rsidR="00856728" w:rsidRPr="00856728" w:rsidRDefault="00856728" w:rsidP="00856728">
            <w:pPr>
              <w:rPr>
                <w:color w:val="FF0000"/>
              </w:rPr>
            </w:pPr>
            <w:r w:rsidRPr="00856728">
              <w:rPr>
                <w:color w:val="FF0000"/>
              </w:rPr>
              <w:t>Thực hiện thí nghiệm cơ học đất, xử lý và diễn giải số liệu.</w:t>
            </w:r>
          </w:p>
        </w:tc>
        <w:tc>
          <w:tcPr>
            <w:tcW w:w="0" w:type="auto"/>
            <w:tcMar>
              <w:top w:w="100" w:type="dxa"/>
              <w:left w:w="100" w:type="dxa"/>
              <w:bottom w:w="100" w:type="dxa"/>
              <w:right w:w="100" w:type="dxa"/>
            </w:tcMar>
            <w:vAlign w:val="center"/>
          </w:tcPr>
          <w:p w14:paraId="71B7CC21" w14:textId="77777777" w:rsidR="00856728" w:rsidRPr="00856728" w:rsidRDefault="00856728" w:rsidP="00856728">
            <w:pPr>
              <w:jc w:val="center"/>
              <w:rPr>
                <w:color w:val="FF0000"/>
              </w:rPr>
            </w:pPr>
            <w:r w:rsidRPr="00856728">
              <w:rPr>
                <w:color w:val="FF0000"/>
              </w:rPr>
              <w:t>PLO3</w:t>
            </w:r>
          </w:p>
        </w:tc>
      </w:tr>
      <w:tr w:rsidR="00856728" w:rsidRPr="00856728" w14:paraId="2BDEC814" w14:textId="77777777" w:rsidTr="002E4D81">
        <w:trPr>
          <w:jc w:val="center"/>
        </w:trPr>
        <w:tc>
          <w:tcPr>
            <w:tcW w:w="620" w:type="pct"/>
            <w:tcMar>
              <w:top w:w="100" w:type="dxa"/>
              <w:left w:w="100" w:type="dxa"/>
              <w:bottom w:w="100" w:type="dxa"/>
              <w:right w:w="100" w:type="dxa"/>
            </w:tcMar>
            <w:vAlign w:val="center"/>
          </w:tcPr>
          <w:p w14:paraId="4881AA35" w14:textId="77777777" w:rsidR="00856728" w:rsidRPr="00856728" w:rsidRDefault="00856728" w:rsidP="00856728">
            <w:pPr>
              <w:jc w:val="center"/>
              <w:rPr>
                <w:color w:val="FF0000"/>
              </w:rPr>
            </w:pPr>
            <w:r w:rsidRPr="00856728">
              <w:rPr>
                <w:color w:val="FF0000"/>
              </w:rPr>
              <w:t>MT4</w:t>
            </w:r>
          </w:p>
        </w:tc>
        <w:tc>
          <w:tcPr>
            <w:tcW w:w="3637" w:type="pct"/>
            <w:tcMar>
              <w:top w:w="100" w:type="dxa"/>
              <w:left w:w="100" w:type="dxa"/>
              <w:bottom w:w="100" w:type="dxa"/>
              <w:right w:w="100" w:type="dxa"/>
            </w:tcMar>
            <w:vAlign w:val="center"/>
          </w:tcPr>
          <w:p w14:paraId="316B896C" w14:textId="77777777" w:rsidR="00856728" w:rsidRPr="00856728" w:rsidRDefault="00856728" w:rsidP="00856728">
            <w:pPr>
              <w:rPr>
                <w:color w:val="FF0000"/>
              </w:rPr>
            </w:pPr>
            <w:r w:rsidRPr="00856728">
              <w:rPr>
                <w:color w:val="FF0000"/>
              </w:rPr>
              <w:t>Vận dụng vào bài toán thực tế nền móng, lựa chọn giải pháp kỹ thuật phù hợp.</w:t>
            </w:r>
          </w:p>
        </w:tc>
        <w:tc>
          <w:tcPr>
            <w:tcW w:w="0" w:type="auto"/>
            <w:tcMar>
              <w:top w:w="100" w:type="dxa"/>
              <w:left w:w="100" w:type="dxa"/>
              <w:bottom w:w="100" w:type="dxa"/>
              <w:right w:w="100" w:type="dxa"/>
            </w:tcMar>
            <w:vAlign w:val="center"/>
          </w:tcPr>
          <w:p w14:paraId="0583C9BB" w14:textId="77777777" w:rsidR="00856728" w:rsidRPr="00856728" w:rsidRDefault="00856728" w:rsidP="00856728">
            <w:pPr>
              <w:jc w:val="center"/>
              <w:rPr>
                <w:color w:val="FF0000"/>
              </w:rPr>
            </w:pPr>
            <w:r w:rsidRPr="00856728">
              <w:rPr>
                <w:color w:val="FF0000"/>
              </w:rPr>
              <w:t>PLO4</w:t>
            </w:r>
          </w:p>
        </w:tc>
      </w:tr>
    </w:tbl>
    <w:p w14:paraId="1CAE6323" w14:textId="77777777" w:rsidR="00856728" w:rsidRPr="004A00D4" w:rsidRDefault="00856728" w:rsidP="007D2F96">
      <w:pPr>
        <w:rPr>
          <w:lang w:val="fr-FR"/>
        </w:rPr>
      </w:pPr>
    </w:p>
    <w:p w14:paraId="691DEE35" w14:textId="77777777" w:rsidR="007D2F96" w:rsidRPr="004A00D4" w:rsidRDefault="007D2F96" w:rsidP="00BF6984">
      <w:pPr>
        <w:jc w:val="both"/>
        <w:rPr>
          <w:i/>
          <w:iCs/>
          <w:lang w:val="vi-VN"/>
        </w:rPr>
      </w:pPr>
      <w:r w:rsidRPr="00431F71">
        <w:rPr>
          <w:rStyle w:val="Heading1Char"/>
        </w:rPr>
        <w:t>4. Chuẩn đầu ra học phần</w:t>
      </w:r>
      <w:r w:rsidR="009547CD" w:rsidRPr="004A00D4">
        <w:rPr>
          <w:b/>
          <w:lang w:val="vi-VN"/>
        </w:rPr>
        <w:t xml:space="preserve"> </w:t>
      </w:r>
      <w:r w:rsidR="009547CD" w:rsidRPr="004A00D4">
        <w:rPr>
          <w:i/>
          <w:lang w:val="vi-VN"/>
        </w:rPr>
        <w:t>(Tham khảo Quy định 975/QĐ-ĐHĐL_</w:t>
      </w:r>
      <w:r w:rsidR="009547CD" w:rsidRPr="004A00D4">
        <w:rPr>
          <w:i/>
        </w:rPr>
        <w:t>Quy định xây dựng, rà soát và điều chỉnh chuẩn đầu ra chương trình đào tạo trình độ đại học của Trường Đại học Điện lực</w:t>
      </w:r>
      <w:r w:rsidR="009547CD" w:rsidRPr="004A00D4">
        <w:rPr>
          <w:i/>
          <w:iCs/>
        </w:rPr>
        <w:t xml:space="preserve"> </w:t>
      </w:r>
      <w:r w:rsidR="009547CD" w:rsidRPr="004A00D4">
        <w:rPr>
          <w:i/>
          <w:iCs/>
          <w:lang w:val="vi-VN"/>
        </w:rPr>
        <w:t xml:space="preserve">để </w:t>
      </w:r>
      <w:r w:rsidRPr="004A00D4">
        <w:rPr>
          <w:i/>
          <w:iCs/>
        </w:rPr>
        <w:t xml:space="preserve">viết tường minh mục để đối </w:t>
      </w:r>
      <w:r w:rsidR="009547CD" w:rsidRPr="004A00D4">
        <w:rPr>
          <w:i/>
          <w:iCs/>
        </w:rPr>
        <w:t>chiếu với chuẩn đầu ra của CTĐT</w:t>
      </w:r>
      <w:r w:rsidR="009547CD" w:rsidRPr="004A00D4">
        <w:rPr>
          <w:i/>
          <w:iCs/>
          <w:lang w:val="vi-VN"/>
        </w:rPr>
        <w:t>_dùng các động từ để viết mô tả)</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97"/>
        <w:gridCol w:w="6227"/>
        <w:gridCol w:w="774"/>
        <w:gridCol w:w="1076"/>
      </w:tblGrid>
      <w:tr w:rsidR="0003038E" w:rsidRPr="00856728" w14:paraId="2619E862" w14:textId="77777777" w:rsidTr="0003038E">
        <w:trPr>
          <w:trHeight w:val="57"/>
        </w:trPr>
        <w:tc>
          <w:tcPr>
            <w:tcW w:w="550" w:type="pct"/>
            <w:shd w:val="clear" w:color="auto" w:fill="F2F2F2" w:themeFill="background1" w:themeFillShade="F2"/>
            <w:tcMar>
              <w:top w:w="100" w:type="dxa"/>
              <w:left w:w="100" w:type="dxa"/>
              <w:bottom w:w="100" w:type="dxa"/>
              <w:right w:w="100" w:type="dxa"/>
            </w:tcMar>
            <w:vAlign w:val="center"/>
          </w:tcPr>
          <w:p w14:paraId="3C4865CF" w14:textId="77777777" w:rsidR="001B5DDD" w:rsidRPr="009F596A" w:rsidRDefault="001B5DDD" w:rsidP="001B5DDD">
            <w:pPr>
              <w:jc w:val="center"/>
              <w:rPr>
                <w:color w:val="FF0000"/>
                <w:sz w:val="20"/>
                <w:szCs w:val="20"/>
              </w:rPr>
            </w:pPr>
            <w:r w:rsidRPr="009F596A">
              <w:rPr>
                <w:b/>
                <w:bCs/>
                <w:color w:val="FF0000"/>
                <w:sz w:val="20"/>
                <w:szCs w:val="20"/>
              </w:rPr>
              <w:t>CĐR học phần (CLO)</w:t>
            </w:r>
          </w:p>
        </w:tc>
        <w:tc>
          <w:tcPr>
            <w:tcW w:w="3431" w:type="pct"/>
            <w:shd w:val="clear" w:color="auto" w:fill="F2F2F2" w:themeFill="background1" w:themeFillShade="F2"/>
            <w:tcMar>
              <w:top w:w="100" w:type="dxa"/>
              <w:left w:w="100" w:type="dxa"/>
              <w:bottom w:w="100" w:type="dxa"/>
              <w:right w:w="100" w:type="dxa"/>
            </w:tcMar>
            <w:vAlign w:val="center"/>
          </w:tcPr>
          <w:p w14:paraId="40768805" w14:textId="77777777" w:rsidR="001B5DDD" w:rsidRPr="009F596A" w:rsidRDefault="001B5DDD" w:rsidP="001B5DDD">
            <w:pPr>
              <w:jc w:val="center"/>
              <w:rPr>
                <w:color w:val="FF0000"/>
                <w:sz w:val="20"/>
                <w:szCs w:val="20"/>
              </w:rPr>
            </w:pPr>
            <w:r w:rsidRPr="009F596A">
              <w:rPr>
                <w:b/>
                <w:bCs/>
                <w:color w:val="FF0000"/>
                <w:sz w:val="20"/>
                <w:szCs w:val="20"/>
              </w:rPr>
              <w:t>Mô tả (mức độ chi tiết)</w:t>
            </w:r>
          </w:p>
        </w:tc>
        <w:tc>
          <w:tcPr>
            <w:tcW w:w="426" w:type="pct"/>
            <w:shd w:val="clear" w:color="auto" w:fill="F2F2F2" w:themeFill="background1" w:themeFillShade="F2"/>
            <w:tcMar>
              <w:top w:w="100" w:type="dxa"/>
              <w:left w:w="100" w:type="dxa"/>
              <w:bottom w:w="100" w:type="dxa"/>
              <w:right w:w="100" w:type="dxa"/>
            </w:tcMar>
            <w:vAlign w:val="center"/>
          </w:tcPr>
          <w:p w14:paraId="1E4D0F25" w14:textId="77777777" w:rsidR="001B5DDD" w:rsidRPr="009F596A" w:rsidRDefault="001B5DDD" w:rsidP="001B5DDD">
            <w:pPr>
              <w:jc w:val="center"/>
              <w:rPr>
                <w:b/>
                <w:bCs/>
                <w:color w:val="FF0000"/>
                <w:sz w:val="20"/>
                <w:szCs w:val="20"/>
              </w:rPr>
            </w:pPr>
            <w:r w:rsidRPr="009F596A">
              <w:rPr>
                <w:b/>
                <w:bCs/>
                <w:color w:val="FF0000"/>
                <w:sz w:val="20"/>
                <w:szCs w:val="20"/>
              </w:rPr>
              <w:t>CĐR CTĐT</w:t>
            </w:r>
          </w:p>
          <w:p w14:paraId="0D4AC46E" w14:textId="77777777" w:rsidR="001B5DDD" w:rsidRPr="009F596A" w:rsidRDefault="001B5DDD" w:rsidP="001B5DDD">
            <w:pPr>
              <w:jc w:val="center"/>
              <w:rPr>
                <w:color w:val="FF0000"/>
                <w:sz w:val="20"/>
                <w:szCs w:val="20"/>
              </w:rPr>
            </w:pPr>
            <w:r w:rsidRPr="009F596A">
              <w:rPr>
                <w:b/>
                <w:bCs/>
                <w:color w:val="FF0000"/>
                <w:sz w:val="20"/>
                <w:szCs w:val="20"/>
              </w:rPr>
              <w:t>(PLO)</w:t>
            </w:r>
          </w:p>
        </w:tc>
        <w:tc>
          <w:tcPr>
            <w:tcW w:w="593" w:type="pct"/>
            <w:shd w:val="clear" w:color="auto" w:fill="F2F2F2" w:themeFill="background1" w:themeFillShade="F2"/>
            <w:tcMar>
              <w:top w:w="100" w:type="dxa"/>
              <w:left w:w="100" w:type="dxa"/>
              <w:bottom w:w="100" w:type="dxa"/>
              <w:right w:w="100" w:type="dxa"/>
            </w:tcMar>
            <w:vAlign w:val="center"/>
          </w:tcPr>
          <w:p w14:paraId="085E561A" w14:textId="77777777" w:rsidR="001B5DDD" w:rsidRPr="009F596A" w:rsidRDefault="001B5DDD" w:rsidP="001B5DDD">
            <w:pPr>
              <w:jc w:val="center"/>
              <w:rPr>
                <w:color w:val="FF0000"/>
                <w:sz w:val="20"/>
                <w:szCs w:val="20"/>
              </w:rPr>
            </w:pPr>
            <w:r w:rsidRPr="009F596A">
              <w:rPr>
                <w:b/>
                <w:bCs/>
                <w:color w:val="FF0000"/>
                <w:sz w:val="20"/>
                <w:szCs w:val="20"/>
              </w:rPr>
              <w:t>Mức độ giảng dạy (I, R, M)</w:t>
            </w:r>
          </w:p>
        </w:tc>
      </w:tr>
      <w:tr w:rsidR="0003038E" w:rsidRPr="00856728" w14:paraId="029822B2" w14:textId="77777777" w:rsidTr="0003038E">
        <w:trPr>
          <w:trHeight w:val="57"/>
        </w:trPr>
        <w:tc>
          <w:tcPr>
            <w:tcW w:w="550" w:type="pct"/>
            <w:tcMar>
              <w:top w:w="100" w:type="dxa"/>
              <w:left w:w="100" w:type="dxa"/>
              <w:bottom w:w="100" w:type="dxa"/>
              <w:right w:w="100" w:type="dxa"/>
            </w:tcMar>
            <w:vAlign w:val="center"/>
          </w:tcPr>
          <w:p w14:paraId="4AF4AF46" w14:textId="77777777" w:rsidR="00856728" w:rsidRPr="00856728" w:rsidRDefault="00856728" w:rsidP="00856728">
            <w:pPr>
              <w:jc w:val="center"/>
              <w:rPr>
                <w:color w:val="FF0000"/>
              </w:rPr>
            </w:pPr>
            <w:r w:rsidRPr="00856728">
              <w:rPr>
                <w:color w:val="FF0000"/>
              </w:rPr>
              <w:t>CLO1</w:t>
            </w:r>
          </w:p>
        </w:tc>
        <w:tc>
          <w:tcPr>
            <w:tcW w:w="3431" w:type="pct"/>
            <w:tcMar>
              <w:top w:w="100" w:type="dxa"/>
              <w:left w:w="100" w:type="dxa"/>
              <w:bottom w:w="100" w:type="dxa"/>
              <w:right w:w="100" w:type="dxa"/>
            </w:tcMar>
            <w:vAlign w:val="center"/>
          </w:tcPr>
          <w:p w14:paraId="27F4E8B2" w14:textId="77777777" w:rsidR="00856728" w:rsidRPr="00856728" w:rsidRDefault="00856728" w:rsidP="00856728">
            <w:pPr>
              <w:rPr>
                <w:color w:val="FF0000"/>
              </w:rPr>
            </w:pPr>
            <w:r w:rsidRPr="00856728">
              <w:rPr>
                <w:color w:val="FF0000"/>
              </w:rPr>
              <w:t>Giải thích các tính chất cơ lý của đất, trạng thái ứng suất, quy luật thấm và nén lún.</w:t>
            </w:r>
          </w:p>
        </w:tc>
        <w:tc>
          <w:tcPr>
            <w:tcW w:w="426" w:type="pct"/>
            <w:tcMar>
              <w:top w:w="100" w:type="dxa"/>
              <w:left w:w="100" w:type="dxa"/>
              <w:bottom w:w="100" w:type="dxa"/>
              <w:right w:w="100" w:type="dxa"/>
            </w:tcMar>
            <w:vAlign w:val="center"/>
          </w:tcPr>
          <w:p w14:paraId="798FCD73" w14:textId="77777777" w:rsidR="00856728" w:rsidRPr="00856728" w:rsidRDefault="00856728" w:rsidP="00856728">
            <w:pPr>
              <w:jc w:val="center"/>
              <w:rPr>
                <w:color w:val="FF0000"/>
              </w:rPr>
            </w:pPr>
            <w:r w:rsidRPr="00856728">
              <w:rPr>
                <w:color w:val="FF0000"/>
              </w:rPr>
              <w:t>PLO1</w:t>
            </w:r>
          </w:p>
        </w:tc>
        <w:tc>
          <w:tcPr>
            <w:tcW w:w="593" w:type="pct"/>
            <w:tcMar>
              <w:top w:w="100" w:type="dxa"/>
              <w:left w:w="100" w:type="dxa"/>
              <w:bottom w:w="100" w:type="dxa"/>
              <w:right w:w="100" w:type="dxa"/>
            </w:tcMar>
            <w:vAlign w:val="center"/>
          </w:tcPr>
          <w:p w14:paraId="1CC9BE59" w14:textId="77777777" w:rsidR="00856728" w:rsidRPr="00856728" w:rsidRDefault="00856728" w:rsidP="00856728">
            <w:pPr>
              <w:jc w:val="center"/>
              <w:rPr>
                <w:color w:val="FF0000"/>
              </w:rPr>
            </w:pPr>
            <w:r w:rsidRPr="00856728">
              <w:rPr>
                <w:color w:val="FF0000"/>
              </w:rPr>
              <w:t>I</w:t>
            </w:r>
          </w:p>
        </w:tc>
      </w:tr>
      <w:tr w:rsidR="0003038E" w:rsidRPr="00856728" w14:paraId="408B7480" w14:textId="77777777" w:rsidTr="0003038E">
        <w:trPr>
          <w:trHeight w:val="57"/>
        </w:trPr>
        <w:tc>
          <w:tcPr>
            <w:tcW w:w="550" w:type="pct"/>
            <w:tcMar>
              <w:top w:w="100" w:type="dxa"/>
              <w:left w:w="100" w:type="dxa"/>
              <w:bottom w:w="100" w:type="dxa"/>
              <w:right w:w="100" w:type="dxa"/>
            </w:tcMar>
            <w:vAlign w:val="center"/>
          </w:tcPr>
          <w:p w14:paraId="2177A948" w14:textId="77777777" w:rsidR="00856728" w:rsidRPr="00856728" w:rsidRDefault="00856728" w:rsidP="00856728">
            <w:pPr>
              <w:jc w:val="center"/>
              <w:rPr>
                <w:color w:val="FF0000"/>
              </w:rPr>
            </w:pPr>
            <w:r w:rsidRPr="00856728">
              <w:rPr>
                <w:color w:val="FF0000"/>
              </w:rPr>
              <w:t>CLO2</w:t>
            </w:r>
          </w:p>
        </w:tc>
        <w:tc>
          <w:tcPr>
            <w:tcW w:w="3431" w:type="pct"/>
            <w:tcMar>
              <w:top w:w="100" w:type="dxa"/>
              <w:left w:w="100" w:type="dxa"/>
              <w:bottom w:w="100" w:type="dxa"/>
              <w:right w:w="100" w:type="dxa"/>
            </w:tcMar>
            <w:vAlign w:val="center"/>
          </w:tcPr>
          <w:p w14:paraId="06A605DB" w14:textId="77777777" w:rsidR="00856728" w:rsidRPr="00856728" w:rsidRDefault="00856728" w:rsidP="00856728">
            <w:pPr>
              <w:rPr>
                <w:color w:val="FF0000"/>
              </w:rPr>
            </w:pPr>
            <w:r w:rsidRPr="00856728">
              <w:rPr>
                <w:color w:val="FF0000"/>
              </w:rPr>
              <w:t>Phân tích và giải bài toán cơ học đất (thấm, cố kết, sức chịu tải) bằng phương pháp kỹ thuật.</w:t>
            </w:r>
          </w:p>
        </w:tc>
        <w:tc>
          <w:tcPr>
            <w:tcW w:w="426" w:type="pct"/>
            <w:tcMar>
              <w:top w:w="100" w:type="dxa"/>
              <w:left w:w="100" w:type="dxa"/>
              <w:bottom w:w="100" w:type="dxa"/>
              <w:right w:w="100" w:type="dxa"/>
            </w:tcMar>
            <w:vAlign w:val="center"/>
          </w:tcPr>
          <w:p w14:paraId="2A3B4CBF" w14:textId="77777777" w:rsidR="00856728" w:rsidRPr="00856728" w:rsidRDefault="00856728" w:rsidP="00856728">
            <w:pPr>
              <w:jc w:val="center"/>
              <w:rPr>
                <w:color w:val="FF0000"/>
              </w:rPr>
            </w:pPr>
            <w:r w:rsidRPr="00856728">
              <w:rPr>
                <w:color w:val="FF0000"/>
              </w:rPr>
              <w:t>PLO2</w:t>
            </w:r>
          </w:p>
        </w:tc>
        <w:tc>
          <w:tcPr>
            <w:tcW w:w="593" w:type="pct"/>
            <w:tcMar>
              <w:top w:w="100" w:type="dxa"/>
              <w:left w:w="100" w:type="dxa"/>
              <w:bottom w:w="100" w:type="dxa"/>
              <w:right w:w="100" w:type="dxa"/>
            </w:tcMar>
            <w:vAlign w:val="center"/>
          </w:tcPr>
          <w:p w14:paraId="3FFBF8FA" w14:textId="77777777" w:rsidR="00856728" w:rsidRPr="00856728" w:rsidRDefault="00856728" w:rsidP="00856728">
            <w:pPr>
              <w:jc w:val="center"/>
              <w:rPr>
                <w:color w:val="FF0000"/>
              </w:rPr>
            </w:pPr>
            <w:r w:rsidRPr="00856728">
              <w:rPr>
                <w:color w:val="FF0000"/>
              </w:rPr>
              <w:t>R</w:t>
            </w:r>
          </w:p>
        </w:tc>
      </w:tr>
      <w:tr w:rsidR="0003038E" w:rsidRPr="00856728" w14:paraId="3A4340AE" w14:textId="77777777" w:rsidTr="0003038E">
        <w:trPr>
          <w:trHeight w:val="57"/>
        </w:trPr>
        <w:tc>
          <w:tcPr>
            <w:tcW w:w="550" w:type="pct"/>
            <w:tcMar>
              <w:top w:w="100" w:type="dxa"/>
              <w:left w:w="100" w:type="dxa"/>
              <w:bottom w:w="100" w:type="dxa"/>
              <w:right w:w="100" w:type="dxa"/>
            </w:tcMar>
            <w:vAlign w:val="center"/>
          </w:tcPr>
          <w:p w14:paraId="410118A2" w14:textId="77777777" w:rsidR="00856728" w:rsidRPr="00856728" w:rsidRDefault="00856728" w:rsidP="00856728">
            <w:pPr>
              <w:jc w:val="center"/>
              <w:rPr>
                <w:color w:val="FF0000"/>
              </w:rPr>
            </w:pPr>
            <w:r w:rsidRPr="00856728">
              <w:rPr>
                <w:color w:val="FF0000"/>
              </w:rPr>
              <w:t>CLO3</w:t>
            </w:r>
          </w:p>
        </w:tc>
        <w:tc>
          <w:tcPr>
            <w:tcW w:w="3431" w:type="pct"/>
            <w:tcMar>
              <w:top w:w="100" w:type="dxa"/>
              <w:left w:w="100" w:type="dxa"/>
              <w:bottom w:w="100" w:type="dxa"/>
              <w:right w:w="100" w:type="dxa"/>
            </w:tcMar>
            <w:vAlign w:val="center"/>
          </w:tcPr>
          <w:p w14:paraId="621AD94A" w14:textId="77777777" w:rsidR="00856728" w:rsidRPr="00856728" w:rsidRDefault="00856728" w:rsidP="00856728">
            <w:pPr>
              <w:rPr>
                <w:color w:val="FF0000"/>
              </w:rPr>
            </w:pPr>
            <w:r w:rsidRPr="00856728">
              <w:rPr>
                <w:color w:val="FF0000"/>
              </w:rPr>
              <w:t>Thực hiện thí nghiệm (Proctor, nén cố kết, cắt trực tiếp…), xử lý và đánh giá số liệu.</w:t>
            </w:r>
          </w:p>
        </w:tc>
        <w:tc>
          <w:tcPr>
            <w:tcW w:w="426" w:type="pct"/>
            <w:tcMar>
              <w:top w:w="100" w:type="dxa"/>
              <w:left w:w="100" w:type="dxa"/>
              <w:bottom w:w="100" w:type="dxa"/>
              <w:right w:w="100" w:type="dxa"/>
            </w:tcMar>
            <w:vAlign w:val="center"/>
          </w:tcPr>
          <w:p w14:paraId="3B0ECEF0" w14:textId="77777777" w:rsidR="00856728" w:rsidRPr="00856728" w:rsidRDefault="00856728" w:rsidP="00856728">
            <w:pPr>
              <w:jc w:val="center"/>
              <w:rPr>
                <w:color w:val="FF0000"/>
              </w:rPr>
            </w:pPr>
            <w:r w:rsidRPr="00856728">
              <w:rPr>
                <w:color w:val="FF0000"/>
              </w:rPr>
              <w:t>PLO3</w:t>
            </w:r>
          </w:p>
        </w:tc>
        <w:tc>
          <w:tcPr>
            <w:tcW w:w="593" w:type="pct"/>
            <w:tcMar>
              <w:top w:w="100" w:type="dxa"/>
              <w:left w:w="100" w:type="dxa"/>
              <w:bottom w:w="100" w:type="dxa"/>
              <w:right w:w="100" w:type="dxa"/>
            </w:tcMar>
            <w:vAlign w:val="center"/>
          </w:tcPr>
          <w:p w14:paraId="4225ABF9" w14:textId="77777777" w:rsidR="00856728" w:rsidRPr="00856728" w:rsidRDefault="00856728" w:rsidP="00856728">
            <w:pPr>
              <w:jc w:val="center"/>
              <w:rPr>
                <w:color w:val="FF0000"/>
              </w:rPr>
            </w:pPr>
            <w:r w:rsidRPr="00856728">
              <w:rPr>
                <w:color w:val="FF0000"/>
              </w:rPr>
              <w:t>R</w:t>
            </w:r>
          </w:p>
        </w:tc>
      </w:tr>
      <w:tr w:rsidR="0003038E" w:rsidRPr="00856728" w14:paraId="4F32921F" w14:textId="77777777" w:rsidTr="0003038E">
        <w:trPr>
          <w:trHeight w:val="57"/>
        </w:trPr>
        <w:tc>
          <w:tcPr>
            <w:tcW w:w="550" w:type="pct"/>
            <w:tcMar>
              <w:top w:w="100" w:type="dxa"/>
              <w:left w:w="100" w:type="dxa"/>
              <w:bottom w:w="100" w:type="dxa"/>
              <w:right w:w="100" w:type="dxa"/>
            </w:tcMar>
            <w:vAlign w:val="center"/>
          </w:tcPr>
          <w:p w14:paraId="41152927" w14:textId="77777777" w:rsidR="00856728" w:rsidRPr="00856728" w:rsidRDefault="00856728" w:rsidP="00856728">
            <w:pPr>
              <w:jc w:val="center"/>
              <w:rPr>
                <w:color w:val="FF0000"/>
              </w:rPr>
            </w:pPr>
            <w:r w:rsidRPr="00856728">
              <w:rPr>
                <w:color w:val="FF0000"/>
              </w:rPr>
              <w:t>CLO4</w:t>
            </w:r>
          </w:p>
        </w:tc>
        <w:tc>
          <w:tcPr>
            <w:tcW w:w="3431" w:type="pct"/>
            <w:tcMar>
              <w:top w:w="100" w:type="dxa"/>
              <w:left w:w="100" w:type="dxa"/>
              <w:bottom w:w="100" w:type="dxa"/>
              <w:right w:w="100" w:type="dxa"/>
            </w:tcMar>
            <w:vAlign w:val="center"/>
          </w:tcPr>
          <w:p w14:paraId="63D8A41E" w14:textId="77777777" w:rsidR="00856728" w:rsidRPr="00856728" w:rsidRDefault="00856728" w:rsidP="00856728">
            <w:pPr>
              <w:rPr>
                <w:color w:val="FF0000"/>
              </w:rPr>
            </w:pPr>
            <w:r w:rsidRPr="00856728">
              <w:rPr>
                <w:color w:val="FF0000"/>
              </w:rPr>
              <w:t>Đề xuất giải pháp kỹ thuật nền móng phù hợp dựa trên dữ liệu địa chất và kết quả tính toán.</w:t>
            </w:r>
          </w:p>
        </w:tc>
        <w:tc>
          <w:tcPr>
            <w:tcW w:w="426" w:type="pct"/>
            <w:tcMar>
              <w:top w:w="100" w:type="dxa"/>
              <w:left w:w="100" w:type="dxa"/>
              <w:bottom w:w="100" w:type="dxa"/>
              <w:right w:w="100" w:type="dxa"/>
            </w:tcMar>
            <w:vAlign w:val="center"/>
          </w:tcPr>
          <w:p w14:paraId="091D02C5" w14:textId="77777777" w:rsidR="00856728" w:rsidRPr="00856728" w:rsidRDefault="00856728" w:rsidP="00856728">
            <w:pPr>
              <w:jc w:val="center"/>
              <w:rPr>
                <w:color w:val="FF0000"/>
              </w:rPr>
            </w:pPr>
            <w:r w:rsidRPr="00856728">
              <w:rPr>
                <w:color w:val="FF0000"/>
              </w:rPr>
              <w:t>PLO4</w:t>
            </w:r>
          </w:p>
        </w:tc>
        <w:tc>
          <w:tcPr>
            <w:tcW w:w="593" w:type="pct"/>
            <w:tcMar>
              <w:top w:w="100" w:type="dxa"/>
              <w:left w:w="100" w:type="dxa"/>
              <w:bottom w:w="100" w:type="dxa"/>
              <w:right w:w="100" w:type="dxa"/>
            </w:tcMar>
            <w:vAlign w:val="center"/>
          </w:tcPr>
          <w:p w14:paraId="38FFFA50" w14:textId="77777777" w:rsidR="00856728" w:rsidRPr="00856728" w:rsidRDefault="00856728" w:rsidP="00856728">
            <w:pPr>
              <w:jc w:val="center"/>
              <w:rPr>
                <w:color w:val="FF0000"/>
              </w:rPr>
            </w:pPr>
            <w:r w:rsidRPr="00856728">
              <w:rPr>
                <w:color w:val="FF0000"/>
              </w:rPr>
              <w:t>M</w:t>
            </w:r>
          </w:p>
        </w:tc>
      </w:tr>
    </w:tbl>
    <w:p w14:paraId="621C9EE7" w14:textId="77777777" w:rsidR="00C07BDD" w:rsidRDefault="007D2F96" w:rsidP="00431F71">
      <w:pPr>
        <w:pStyle w:val="Heading1"/>
      </w:pPr>
      <w:r w:rsidRPr="004A00D4">
        <w:rPr>
          <w:lang w:val="fr-FR"/>
        </w:rPr>
        <w:t xml:space="preserve">5. </w:t>
      </w:r>
      <w:r w:rsidR="00C07BDD" w:rsidRPr="006948C7">
        <w:t>Cơ sở vật chất, trang thiết bị phục vụ dạy học</w:t>
      </w:r>
    </w:p>
    <w:p w14:paraId="7F08F67B" w14:textId="77777777" w:rsidR="003045CE" w:rsidRPr="004A00D4" w:rsidRDefault="003045CE" w:rsidP="003045CE">
      <w:pPr>
        <w:jc w:val="both"/>
        <w:rPr>
          <w:bCs/>
          <w:i/>
          <w:lang w:val="fr-FR"/>
        </w:rPr>
      </w:pPr>
      <w:r w:rsidRPr="004A00D4">
        <w:rPr>
          <w:i/>
          <w:iCs/>
        </w:rPr>
        <w:t>&lt;Học liệu bắt buộc và học liệu tham khảo ghi theo thứ tự ưu tiên [1], [2], … (</w:t>
      </w:r>
      <w:r w:rsidRPr="004A00D4">
        <w:rPr>
          <w:i/>
          <w:iCs/>
          <w:lang w:val="vi-VN"/>
        </w:rPr>
        <w:t xml:space="preserve">Họ và </w:t>
      </w:r>
      <w:r w:rsidRPr="004A00D4">
        <w:rPr>
          <w:i/>
          <w:iCs/>
        </w:rPr>
        <w:t>tên tác giả</w:t>
      </w:r>
      <w:r w:rsidRPr="004A00D4">
        <w:rPr>
          <w:i/>
          <w:iCs/>
          <w:lang w:val="vi-VN"/>
        </w:rPr>
        <w:t>_không có học hàm, học vị</w:t>
      </w:r>
      <w:r w:rsidRPr="004A00D4">
        <w:rPr>
          <w:i/>
          <w:iCs/>
        </w:rPr>
        <w:t>, năm xuất bản, tên sách</w:t>
      </w:r>
      <w:r w:rsidRPr="004A00D4">
        <w:rPr>
          <w:i/>
          <w:iCs/>
          <w:lang w:val="vi-VN"/>
        </w:rPr>
        <w:t>_in nghiêng</w:t>
      </w:r>
      <w:r w:rsidRPr="004A00D4">
        <w:rPr>
          <w:i/>
          <w:iCs/>
        </w:rPr>
        <w:t xml:space="preserve">, nhà xuất bản, nơi có tài liệu này, websites, băng hình…) </w:t>
      </w:r>
      <w:r w:rsidRPr="004A00D4">
        <w:rPr>
          <w:i/>
          <w:lang w:val="vi-VN"/>
        </w:rPr>
        <w:t>Tham khảo Quy định 1244/QĐ_ĐHĐL_Q</w:t>
      </w:r>
      <w:r w:rsidRPr="004A00D4">
        <w:rPr>
          <w:i/>
          <w:iCs/>
          <w:lang w:val="vi-VN"/>
        </w:rPr>
        <w:t xml:space="preserve">uy định về việc biên soạn, lựa chọn, thẩm định, duyệt và sử dụng tài liệu giảng dạy, giáo trình tại Trường Đại </w:t>
      </w:r>
      <w:r w:rsidRPr="00C62456">
        <w:rPr>
          <w:i/>
          <w:iCs/>
          <w:lang w:val="vi-VN"/>
        </w:rPr>
        <w:t>học Điện lực)</w:t>
      </w:r>
      <w:r w:rsidRPr="00C62456">
        <w:rPr>
          <w:i/>
          <w:iCs/>
        </w:rPr>
        <w:t>; Có mã sách do Thư viện cấp</w:t>
      </w:r>
      <w:r>
        <w:rPr>
          <w:i/>
          <w:iCs/>
        </w:rPr>
        <w:t xml:space="preserve">; bổ sung </w:t>
      </w:r>
      <w:r w:rsidRPr="00C07BDD">
        <w:rPr>
          <w:i/>
          <w:color w:val="FF0000"/>
        </w:rPr>
        <w:t>link học liệu số và ưu tiên tài liệu trong 5 năm gần nhất</w:t>
      </w:r>
      <w:r>
        <w:rPr>
          <w:i/>
          <w:color w:val="FF0000"/>
        </w:rPr>
        <w:t xml:space="preserve">; </w:t>
      </w:r>
    </w:p>
    <w:p w14:paraId="15E4C279" w14:textId="77777777" w:rsidR="003045CE" w:rsidRPr="004A00D4" w:rsidRDefault="007D2F96" w:rsidP="003045CE">
      <w:pPr>
        <w:jc w:val="both"/>
        <w:rPr>
          <w:bCs/>
          <w:i/>
          <w:lang w:val="fr-FR"/>
        </w:rPr>
      </w:pPr>
      <w:r w:rsidRPr="004A00D4">
        <w:rPr>
          <w:b/>
          <w:lang w:val="fr-FR"/>
        </w:rPr>
        <w:t>5.1. Tài liệu h</w:t>
      </w:r>
      <w:r w:rsidR="003045CE">
        <w:rPr>
          <w:b/>
          <w:lang w:val="fr-FR"/>
        </w:rPr>
        <w:t>ọc tập (Sách, giáo trình chính)</w:t>
      </w:r>
      <w:r w:rsidR="003045CE" w:rsidRPr="004A00D4">
        <w:rPr>
          <w:lang w:val="fr-FR"/>
        </w:rPr>
        <w:t xml:space="preserve"> </w:t>
      </w:r>
      <w:r w:rsidR="003045CE" w:rsidRPr="004A00D4">
        <w:rPr>
          <w:bCs/>
          <w:i/>
          <w:lang w:val="fr-FR"/>
        </w:rPr>
        <w:t>&lt;tài liệu bắt buộc, cố gắng chỉ đề xuất 01 giáo trình chính cho một môn học&gt;</w:t>
      </w:r>
    </w:p>
    <w:p w14:paraId="0405641E" w14:textId="77777777" w:rsidR="003045CE" w:rsidRPr="004A00D4" w:rsidRDefault="003045CE" w:rsidP="003045CE">
      <w:pPr>
        <w:jc w:val="both"/>
        <w:rPr>
          <w:rStyle w:val="fontstyle01"/>
          <w:b/>
          <w:color w:val="auto"/>
          <w:sz w:val="24"/>
          <w:szCs w:val="24"/>
          <w:lang w:val="vi-VN"/>
        </w:rPr>
      </w:pPr>
      <w:r w:rsidRPr="004A00D4">
        <w:rPr>
          <w:rStyle w:val="fontstyle01"/>
          <w:b/>
          <w:color w:val="auto"/>
          <w:sz w:val="24"/>
          <w:szCs w:val="24"/>
          <w:lang w:val="vi-VN"/>
        </w:rPr>
        <w:t>Ví dụ:</w:t>
      </w:r>
    </w:p>
    <w:p w14:paraId="5DDE834D" w14:textId="77777777" w:rsidR="003045CE" w:rsidRPr="004A00D4" w:rsidRDefault="003045CE" w:rsidP="003045CE">
      <w:pPr>
        <w:jc w:val="both"/>
        <w:rPr>
          <w:rFonts w:ascii="TimesNewRomanPSMT" w:hAnsi="TimesNewRomanPSMT"/>
        </w:rPr>
      </w:pPr>
      <w:r w:rsidRPr="004A00D4">
        <w:rPr>
          <w:rStyle w:val="fontstyle01"/>
          <w:color w:val="auto"/>
          <w:sz w:val="24"/>
          <w:szCs w:val="24"/>
        </w:rPr>
        <w:t xml:space="preserve">[1] Vũ Kim Dũng, Nguyễn Văn Công (2018). </w:t>
      </w:r>
      <w:r w:rsidRPr="004A00D4">
        <w:rPr>
          <w:rStyle w:val="fontstyle21"/>
          <w:color w:val="auto"/>
        </w:rPr>
        <w:t>Giáo trình Kinh tế học</w:t>
      </w:r>
      <w:r w:rsidRPr="004A00D4">
        <w:rPr>
          <w:rStyle w:val="fontstyle01"/>
          <w:color w:val="auto"/>
          <w:sz w:val="24"/>
          <w:szCs w:val="24"/>
        </w:rPr>
        <w:t>, tập 1, NXB.</w:t>
      </w:r>
      <w:r w:rsidRPr="004A00D4">
        <w:rPr>
          <w:rFonts w:ascii="TimesNewRomanPSMT" w:hAnsi="TimesNewRomanPSMT"/>
        </w:rPr>
        <w:br/>
      </w:r>
      <w:r w:rsidRPr="004A00D4">
        <w:rPr>
          <w:rStyle w:val="fontstyle01"/>
          <w:color w:val="auto"/>
          <w:sz w:val="24"/>
          <w:szCs w:val="24"/>
        </w:rPr>
        <w:t>ĐH Kinh tế quốc dân.</w:t>
      </w:r>
    </w:p>
    <w:p w14:paraId="3C6007DA" w14:textId="77777777" w:rsidR="003045CE" w:rsidRPr="004A00D4" w:rsidRDefault="003045CE" w:rsidP="003045CE">
      <w:pPr>
        <w:jc w:val="both"/>
        <w:rPr>
          <w:rStyle w:val="fontstyle01"/>
          <w:color w:val="auto"/>
          <w:sz w:val="24"/>
          <w:szCs w:val="24"/>
        </w:rPr>
      </w:pPr>
      <w:r w:rsidRPr="004A00D4">
        <w:rPr>
          <w:rStyle w:val="fontstyle01"/>
          <w:color w:val="auto"/>
          <w:sz w:val="24"/>
          <w:szCs w:val="24"/>
        </w:rPr>
        <w:t xml:space="preserve">[2] Vũ Kim Dũng (2017). </w:t>
      </w:r>
      <w:r w:rsidRPr="004A00D4">
        <w:rPr>
          <w:rStyle w:val="fontstyle21"/>
          <w:color w:val="auto"/>
        </w:rPr>
        <w:t>Bài tập kinh tế học vi mô</w:t>
      </w:r>
      <w:r w:rsidRPr="004A00D4">
        <w:rPr>
          <w:rStyle w:val="fontstyle01"/>
          <w:color w:val="auto"/>
          <w:sz w:val="24"/>
          <w:szCs w:val="24"/>
        </w:rPr>
        <w:t>, NXB ĐH Kinh tế quốc dân.</w:t>
      </w:r>
    </w:p>
    <w:p w14:paraId="4B19F8BB" w14:textId="77777777" w:rsidR="007D2F96" w:rsidRPr="004A00D4" w:rsidRDefault="007D2F96" w:rsidP="007D2F96">
      <w:pPr>
        <w:rPr>
          <w:i/>
          <w:iCs/>
          <w:lang w:val="fr-FR"/>
        </w:rPr>
      </w:pPr>
      <w:r w:rsidRPr="004A00D4">
        <w:rPr>
          <w:b/>
          <w:lang w:val="fr-FR"/>
        </w:rPr>
        <w:t>5.2. Tài liệu tham khảo</w:t>
      </w:r>
      <w:r w:rsidRPr="004A00D4">
        <w:rPr>
          <w:lang w:val="fr-FR"/>
        </w:rPr>
        <w:t xml:space="preserve"> </w:t>
      </w:r>
      <w:r w:rsidRPr="004A00D4">
        <w:rPr>
          <w:i/>
          <w:iCs/>
          <w:lang w:val="fr-FR"/>
        </w:rPr>
        <w:t>&lt;Các tài liệu, sách tham khảo sinh viên nên đọc thêm&gt;</w:t>
      </w:r>
    </w:p>
    <w:p w14:paraId="3E68032A" w14:textId="77777777" w:rsidR="007D2F96" w:rsidRPr="004A00D4" w:rsidRDefault="007D2F96" w:rsidP="007D2F96">
      <w:pPr>
        <w:jc w:val="both"/>
        <w:rPr>
          <w:bCs/>
          <w:lang w:val="fr-FR"/>
        </w:rPr>
      </w:pPr>
      <w:r w:rsidRPr="004A00D4">
        <w:rPr>
          <w:bCs/>
          <w:lang w:val="fr-FR"/>
        </w:rPr>
        <w:t>[2]</w:t>
      </w:r>
    </w:p>
    <w:p w14:paraId="374E24F2" w14:textId="77777777" w:rsidR="007D2F96" w:rsidRPr="004A00D4" w:rsidRDefault="007D2F96" w:rsidP="007D2F96">
      <w:pPr>
        <w:jc w:val="both"/>
        <w:rPr>
          <w:bCs/>
          <w:lang w:val="fr-FR"/>
        </w:rPr>
      </w:pPr>
      <w:r w:rsidRPr="004A00D4">
        <w:rPr>
          <w:bCs/>
          <w:lang w:val="fr-FR"/>
        </w:rPr>
        <w:t>[3]</w:t>
      </w:r>
    </w:p>
    <w:p w14:paraId="4BEC24B7" w14:textId="77777777" w:rsidR="00A60119" w:rsidRPr="00A60119" w:rsidRDefault="007D2F96" w:rsidP="00A60119">
      <w:pPr>
        <w:rPr>
          <w:iCs/>
          <w:lang w:val="fr-FR"/>
        </w:rPr>
      </w:pPr>
      <w:r w:rsidRPr="004A00D4">
        <w:rPr>
          <w:b/>
          <w:bCs/>
          <w:lang w:val="fr-FR"/>
        </w:rPr>
        <w:t xml:space="preserve">5.3. </w:t>
      </w:r>
      <w:r w:rsidR="00A60119" w:rsidRPr="004A00D4">
        <w:rPr>
          <w:b/>
        </w:rPr>
        <w:t>Các tài liệu khác</w:t>
      </w:r>
      <w:r w:rsidR="00A60119">
        <w:rPr>
          <w:b/>
        </w:rPr>
        <w:t xml:space="preserve">: </w:t>
      </w:r>
      <w:r w:rsidR="00A60119" w:rsidRPr="00A60119">
        <w:t xml:space="preserve">Học liệu hỗ trợ giảng dạt trực tuyến: </w:t>
      </w:r>
      <w:r w:rsidR="00A60119" w:rsidRPr="00A60119">
        <w:rPr>
          <w:iCs/>
          <w:lang w:val="fr-FR"/>
        </w:rPr>
        <w:t>Slide bài giảng</w:t>
      </w:r>
      <w:r w:rsidR="00A60119">
        <w:rPr>
          <w:iCs/>
          <w:lang w:val="fr-FR"/>
        </w:rPr>
        <w:t>, ...</w:t>
      </w:r>
    </w:p>
    <w:p w14:paraId="3D49614A" w14:textId="77777777" w:rsidR="00DA4F1C" w:rsidRDefault="00F16A98" w:rsidP="00DA4F1C">
      <w:pPr>
        <w:jc w:val="both"/>
        <w:rPr>
          <w:color w:val="FF0000"/>
        </w:rPr>
      </w:pPr>
      <w:r w:rsidRPr="00A60119">
        <w:rPr>
          <w:b/>
          <w:color w:val="FF0000"/>
        </w:rPr>
        <w:t>5.4. Phòng học:</w:t>
      </w:r>
      <w:r>
        <w:rPr>
          <w:color w:val="FF0000"/>
        </w:rPr>
        <w:t xml:space="preserve"> y</w:t>
      </w:r>
      <w:r w:rsidR="004A13AE" w:rsidRPr="006948C7">
        <w:rPr>
          <w:color w:val="FF0000"/>
        </w:rPr>
        <w:t xml:space="preserve">êu cầu </w:t>
      </w:r>
      <w:r>
        <w:rPr>
          <w:color w:val="FF0000"/>
        </w:rPr>
        <w:t>phòng học tiêu chuẩn.</w:t>
      </w:r>
    </w:p>
    <w:p w14:paraId="4326216F" w14:textId="77777777" w:rsidR="00972925" w:rsidRDefault="00F16A98" w:rsidP="00DA4F1C">
      <w:pPr>
        <w:jc w:val="both"/>
        <w:rPr>
          <w:color w:val="FF0000"/>
        </w:rPr>
      </w:pPr>
      <w:r w:rsidRPr="00A60119">
        <w:rPr>
          <w:b/>
          <w:color w:val="FF0000"/>
        </w:rPr>
        <w:t xml:space="preserve">5.5. </w:t>
      </w:r>
      <w:r w:rsidR="00A60119" w:rsidRPr="00A60119">
        <w:rPr>
          <w:b/>
          <w:color w:val="FF0000"/>
        </w:rPr>
        <w:t>Trang thiết bị hỡ trợ giảng dạy:</w:t>
      </w:r>
      <w:r w:rsidR="00A60119">
        <w:rPr>
          <w:color w:val="FF0000"/>
        </w:rPr>
        <w:t xml:space="preserve"> </w:t>
      </w:r>
      <w:r w:rsidR="004A13AE" w:rsidRPr="006948C7">
        <w:rPr>
          <w:color w:val="FF0000"/>
        </w:rPr>
        <w:t>máy tính, máy chiếu, hệ thống âm thanh, trợ giảng</w:t>
      </w:r>
    </w:p>
    <w:p w14:paraId="28DD7917" w14:textId="77777777" w:rsidR="00DA4F1C" w:rsidRPr="00972925" w:rsidRDefault="00972925" w:rsidP="00DA4F1C">
      <w:pPr>
        <w:jc w:val="both"/>
        <w:rPr>
          <w:bCs/>
          <w:lang w:val="fr-FR"/>
        </w:rPr>
      </w:pPr>
      <w:r w:rsidRPr="00A60119">
        <w:rPr>
          <w:b/>
          <w:color w:val="FF0000"/>
        </w:rPr>
        <w:lastRenderedPageBreak/>
        <w:t>5.6. Thiết bị thực hành, thí nghiệm, p</w:t>
      </w:r>
      <w:r w:rsidR="00DA4F1C" w:rsidRPr="00A60119">
        <w:rPr>
          <w:b/>
          <w:iCs/>
        </w:rPr>
        <w:t>hần mềm hoặc các p</w:t>
      </w:r>
      <w:r w:rsidRPr="00A60119">
        <w:rPr>
          <w:b/>
          <w:iCs/>
        </w:rPr>
        <w:t>hương tiện học tập khác</w:t>
      </w:r>
      <w:r>
        <w:rPr>
          <w:iCs/>
        </w:rPr>
        <w:t xml:space="preserve"> (nếu cần)</w:t>
      </w:r>
    </w:p>
    <w:p w14:paraId="537B320F" w14:textId="77777777" w:rsidR="00DA4F1C" w:rsidRDefault="00DA4F1C" w:rsidP="00DA4F1C">
      <w:pPr>
        <w:rPr>
          <w:i/>
          <w:iCs/>
          <w:lang w:val="fr-FR"/>
        </w:rPr>
      </w:pPr>
      <w:r w:rsidRPr="004A00D4">
        <w:rPr>
          <w:iCs/>
          <w:lang w:val="fr-FR"/>
        </w:rPr>
        <w:t xml:space="preserve">Trang thiết bị cần thiết để triển khai giảng dạy các học phần thực hành, thực tập tại Trường </w:t>
      </w:r>
      <w:r w:rsidRPr="004A00D4">
        <w:rPr>
          <w:i/>
          <w:iCs/>
          <w:lang w:val="fr-FR"/>
        </w:rPr>
        <w:t>(chỉ cần liệt kê vắn tắt)</w:t>
      </w:r>
    </w:p>
    <w:p w14:paraId="383C46F6" w14:textId="77777777" w:rsidR="004A13AE" w:rsidRPr="00972925" w:rsidRDefault="00972925" w:rsidP="004A13AE">
      <w:pPr>
        <w:rPr>
          <w:color w:val="FF0000"/>
        </w:rPr>
      </w:pPr>
      <w:r w:rsidRPr="00A60119">
        <w:rPr>
          <w:b/>
          <w:bCs/>
          <w:color w:val="FF0000"/>
        </w:rPr>
        <w:t>5.7. C</w:t>
      </w:r>
      <w:r w:rsidR="004A13AE" w:rsidRPr="00A60119">
        <w:rPr>
          <w:b/>
          <w:bCs/>
          <w:color w:val="FF0000"/>
        </w:rPr>
        <w:t>ác hoạt động ngoại khóa</w:t>
      </w:r>
      <w:r w:rsidR="004A13AE" w:rsidRPr="00972925">
        <w:rPr>
          <w:bCs/>
          <w:color w:val="FF0000"/>
        </w:rPr>
        <w:t xml:space="preserve"> (nếu có)</w:t>
      </w:r>
    </w:p>
    <w:p w14:paraId="7B7B1937" w14:textId="77777777" w:rsidR="007D2F96" w:rsidRPr="004A00D4" w:rsidRDefault="007D2F96" w:rsidP="00431F71">
      <w:pPr>
        <w:pStyle w:val="Heading1"/>
        <w:rPr>
          <w:i/>
        </w:rPr>
      </w:pPr>
      <w:r w:rsidRPr="004A00D4">
        <w:t xml:space="preserve">6. Nội dung chi tiết </w:t>
      </w:r>
      <w:commentRangeStart w:id="2"/>
      <w:r w:rsidRPr="004A00D4">
        <w:t>học phầ</w:t>
      </w:r>
      <w:commentRangeEnd w:id="2"/>
      <w:r w:rsidR="00342929">
        <w:rPr>
          <w:rStyle w:val="CommentReference"/>
        </w:rPr>
        <w:commentReference w:id="2"/>
      </w:r>
      <w:r w:rsidRPr="004A00D4">
        <w:t xml:space="preserve">n </w:t>
      </w:r>
    </w:p>
    <w:p w14:paraId="3C83489E" w14:textId="77777777" w:rsidR="007D2F96" w:rsidRPr="004A00D4" w:rsidRDefault="007D2F96" w:rsidP="00C06C02">
      <w:pPr>
        <w:spacing w:after="120"/>
        <w:rPr>
          <w:b/>
        </w:rPr>
      </w:pPr>
      <w:r w:rsidRPr="004A00D4">
        <w:rPr>
          <w:b/>
        </w:rPr>
        <w:t>6.1. Phần lý thuyết</w:t>
      </w:r>
    </w:p>
    <w:tbl>
      <w:tblPr>
        <w:tblW w:w="988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1"/>
        <w:gridCol w:w="2609"/>
        <w:gridCol w:w="1417"/>
        <w:gridCol w:w="1672"/>
        <w:gridCol w:w="1688"/>
        <w:gridCol w:w="996"/>
        <w:gridCol w:w="993"/>
      </w:tblGrid>
      <w:tr w:rsidR="00E54305" w:rsidRPr="004A00D4" w14:paraId="0EBCBD2A" w14:textId="77777777" w:rsidTr="00E54305">
        <w:trPr>
          <w:trHeight w:val="1202"/>
          <w:tblHeader/>
        </w:trPr>
        <w:tc>
          <w:tcPr>
            <w:tcW w:w="511" w:type="dxa"/>
            <w:vAlign w:val="center"/>
          </w:tcPr>
          <w:p w14:paraId="1385B622" w14:textId="77777777" w:rsidR="00E54305" w:rsidRPr="004A00D4" w:rsidRDefault="00E54305" w:rsidP="00E54305">
            <w:pPr>
              <w:jc w:val="center"/>
            </w:pPr>
            <w:r>
              <w:t>TT</w:t>
            </w:r>
          </w:p>
        </w:tc>
        <w:tc>
          <w:tcPr>
            <w:tcW w:w="2609" w:type="dxa"/>
            <w:vAlign w:val="center"/>
          </w:tcPr>
          <w:p w14:paraId="0BA8FCF0" w14:textId="77777777" w:rsidR="00E54305" w:rsidRPr="004A00D4" w:rsidRDefault="00E54305" w:rsidP="00E54305">
            <w:pPr>
              <w:widowControl w:val="0"/>
              <w:jc w:val="center"/>
              <w:rPr>
                <w:rFonts w:ascii="12" w:hAnsi="12"/>
                <w:b/>
              </w:rPr>
            </w:pPr>
            <w:r w:rsidRPr="004A00D4">
              <w:rPr>
                <w:rFonts w:ascii="12" w:hAnsi="12"/>
                <w:b/>
              </w:rPr>
              <w:t>Các nội dung cơ bản theo chương</w:t>
            </w:r>
            <w:r w:rsidRPr="004A00D4">
              <w:rPr>
                <w:rFonts w:ascii="12" w:hAnsi="12"/>
                <w:b/>
                <w:lang w:val="en-SG"/>
              </w:rPr>
              <w:t xml:space="preserve"> (bài), mục</w:t>
            </w:r>
          </w:p>
          <w:p w14:paraId="6CFC3AB5" w14:textId="77777777" w:rsidR="00E54305" w:rsidRPr="004A00D4" w:rsidRDefault="00E54305" w:rsidP="00E54305">
            <w:pPr>
              <w:jc w:val="center"/>
            </w:pPr>
            <w:r w:rsidRPr="004A00D4">
              <w:rPr>
                <w:rFonts w:ascii="12" w:hAnsi="12"/>
                <w:i/>
              </w:rPr>
              <w:t xml:space="preserve">(đến 3 </w:t>
            </w:r>
            <w:r w:rsidRPr="004A00D4">
              <w:rPr>
                <w:rFonts w:ascii="12" w:hAnsi="12"/>
                <w:i/>
                <w:lang w:val="en-SG"/>
              </w:rPr>
              <w:t xml:space="preserve">chữ </w:t>
            </w:r>
            <w:r w:rsidRPr="004A00D4">
              <w:rPr>
                <w:rFonts w:ascii="12" w:hAnsi="12"/>
                <w:i/>
              </w:rPr>
              <w:t>số)</w:t>
            </w:r>
          </w:p>
        </w:tc>
        <w:tc>
          <w:tcPr>
            <w:tcW w:w="1417" w:type="dxa"/>
          </w:tcPr>
          <w:p w14:paraId="23652273" w14:textId="77777777" w:rsidR="00E54305" w:rsidRDefault="00E54305" w:rsidP="00E54305">
            <w:pPr>
              <w:jc w:val="center"/>
            </w:pPr>
            <w:r w:rsidRPr="004A00D4">
              <w:t>Giờ lên lớp</w:t>
            </w:r>
          </w:p>
          <w:p w14:paraId="79E75071" w14:textId="77777777" w:rsidR="00E54305" w:rsidRDefault="00E54305" w:rsidP="00E54305">
            <w:pPr>
              <w:jc w:val="center"/>
            </w:pPr>
            <w:r>
              <w:t>(LT/BT/</w:t>
            </w:r>
          </w:p>
          <w:p w14:paraId="3A0607DF" w14:textId="77777777" w:rsidR="00E54305" w:rsidRPr="004A00D4" w:rsidRDefault="00E54305" w:rsidP="00E54305">
            <w:pPr>
              <w:jc w:val="center"/>
            </w:pPr>
            <w:r>
              <w:t>TL/TH-TN)</w:t>
            </w:r>
          </w:p>
        </w:tc>
        <w:tc>
          <w:tcPr>
            <w:tcW w:w="1672" w:type="dxa"/>
            <w:vAlign w:val="center"/>
          </w:tcPr>
          <w:p w14:paraId="1468C391" w14:textId="77777777" w:rsidR="00E54305" w:rsidRPr="004A00D4" w:rsidRDefault="00E54305" w:rsidP="00E54305">
            <w:pPr>
              <w:jc w:val="center"/>
            </w:pPr>
            <w:commentRangeStart w:id="3"/>
            <w:r w:rsidRPr="00F43BAC">
              <w:rPr>
                <w:b/>
                <w:bCs/>
                <w:color w:val="FF0000"/>
              </w:rPr>
              <w:t>Hoạt động dạy và phương pháp</w:t>
            </w:r>
            <w:commentRangeEnd w:id="3"/>
            <w:r w:rsidR="00016FF0">
              <w:rPr>
                <w:rStyle w:val="CommentReference"/>
              </w:rPr>
              <w:commentReference w:id="3"/>
            </w:r>
          </w:p>
        </w:tc>
        <w:tc>
          <w:tcPr>
            <w:tcW w:w="1688" w:type="dxa"/>
            <w:vAlign w:val="center"/>
          </w:tcPr>
          <w:p w14:paraId="12234514" w14:textId="77777777" w:rsidR="00E54305" w:rsidRPr="004A00D4" w:rsidRDefault="00E54305" w:rsidP="00E54305">
            <w:pPr>
              <w:jc w:val="center"/>
            </w:pPr>
            <w:r w:rsidRPr="00F43BAC">
              <w:rPr>
                <w:b/>
                <w:bCs/>
                <w:color w:val="FF0000"/>
              </w:rPr>
              <w:t>Hoạt động học</w:t>
            </w:r>
          </w:p>
        </w:tc>
        <w:tc>
          <w:tcPr>
            <w:tcW w:w="996" w:type="dxa"/>
            <w:vAlign w:val="center"/>
          </w:tcPr>
          <w:p w14:paraId="6E1DDAF7" w14:textId="77777777" w:rsidR="00E54305" w:rsidRPr="004A00D4" w:rsidRDefault="00E54305" w:rsidP="00E54305">
            <w:pPr>
              <w:jc w:val="center"/>
            </w:pPr>
            <w:r w:rsidRPr="009F596A">
              <w:rPr>
                <w:b/>
                <w:bCs/>
                <w:color w:val="FF0000"/>
                <w:sz w:val="20"/>
                <w:szCs w:val="20"/>
              </w:rPr>
              <w:t>CĐR học phần (CLO)</w:t>
            </w:r>
          </w:p>
        </w:tc>
        <w:tc>
          <w:tcPr>
            <w:tcW w:w="993" w:type="dxa"/>
            <w:vAlign w:val="center"/>
          </w:tcPr>
          <w:p w14:paraId="0A66399C" w14:textId="77777777" w:rsidR="00E54305" w:rsidRPr="009F596A" w:rsidRDefault="00E54305" w:rsidP="00E54305">
            <w:pPr>
              <w:jc w:val="center"/>
              <w:rPr>
                <w:b/>
                <w:bCs/>
                <w:color w:val="FF0000"/>
                <w:sz w:val="20"/>
                <w:szCs w:val="20"/>
              </w:rPr>
            </w:pPr>
            <w:r w:rsidRPr="00F43BAC">
              <w:rPr>
                <w:b/>
                <w:bCs/>
                <w:color w:val="FF0000"/>
              </w:rPr>
              <w:t>Bài đánh giá</w:t>
            </w:r>
          </w:p>
        </w:tc>
      </w:tr>
      <w:tr w:rsidR="00211FF1" w:rsidRPr="004A00D4" w14:paraId="4261D0A5" w14:textId="77777777" w:rsidTr="00190C60">
        <w:trPr>
          <w:trHeight w:val="375"/>
        </w:trPr>
        <w:tc>
          <w:tcPr>
            <w:tcW w:w="511" w:type="dxa"/>
          </w:tcPr>
          <w:p w14:paraId="79B19D2A" w14:textId="77777777" w:rsidR="00211FF1" w:rsidRPr="004A00D4" w:rsidRDefault="00211FF1" w:rsidP="00211FF1"/>
        </w:tc>
        <w:tc>
          <w:tcPr>
            <w:tcW w:w="2609" w:type="dxa"/>
            <w:vAlign w:val="center"/>
          </w:tcPr>
          <w:p w14:paraId="2DE75B35" w14:textId="77777777" w:rsidR="00211FF1" w:rsidRPr="00F43BAC" w:rsidRDefault="00211FF1" w:rsidP="00211FF1">
            <w:pPr>
              <w:rPr>
                <w:color w:val="FF0000"/>
              </w:rPr>
            </w:pPr>
            <w:r w:rsidRPr="00F43BAC">
              <w:rPr>
                <w:b/>
                <w:bCs/>
                <w:color w:val="FF0000"/>
              </w:rPr>
              <w:t>Giới thiệu học phần. Phân loại và cấu trúc đất</w:t>
            </w:r>
            <w:r w:rsidRPr="00F43BAC">
              <w:rPr>
                <w:color w:val="FF0000"/>
              </w:rPr>
              <w:t xml:space="preserve"> </w:t>
            </w:r>
          </w:p>
          <w:p w14:paraId="1FA2B8FA" w14:textId="77777777" w:rsidR="00211FF1" w:rsidRPr="00F43BAC" w:rsidRDefault="00211FF1" w:rsidP="00211FF1">
            <w:pPr>
              <w:rPr>
                <w:color w:val="FF0000"/>
              </w:rPr>
            </w:pPr>
            <w:r w:rsidRPr="00F43BAC">
              <w:rPr>
                <w:color w:val="FF0000"/>
              </w:rPr>
              <w:t xml:space="preserve">1.1 Thành phần pha đất </w:t>
            </w:r>
          </w:p>
          <w:p w14:paraId="409F158E" w14:textId="77777777" w:rsidR="00211FF1" w:rsidRPr="00F43BAC" w:rsidRDefault="00211FF1" w:rsidP="00211FF1">
            <w:pPr>
              <w:rPr>
                <w:color w:val="FF0000"/>
              </w:rPr>
            </w:pPr>
            <w:r w:rsidRPr="00F43BAC">
              <w:rPr>
                <w:color w:val="FF0000"/>
              </w:rPr>
              <w:t xml:space="preserve">1.2 Các chỉ tiêu vật lý </w:t>
            </w:r>
          </w:p>
          <w:p w14:paraId="320AAE0C" w14:textId="77777777" w:rsidR="00211FF1" w:rsidRPr="00F43BAC" w:rsidRDefault="00211FF1" w:rsidP="00211FF1">
            <w:pPr>
              <w:rPr>
                <w:color w:val="FF0000"/>
              </w:rPr>
            </w:pPr>
            <w:r w:rsidRPr="00F43BAC">
              <w:rPr>
                <w:color w:val="FF0000"/>
              </w:rPr>
              <w:t xml:space="preserve">1.3 Phân loại đất </w:t>
            </w:r>
          </w:p>
          <w:p w14:paraId="5EC3C472" w14:textId="77777777" w:rsidR="00211FF1" w:rsidRPr="004A00D4" w:rsidRDefault="00211FF1" w:rsidP="00211FF1">
            <w:pPr>
              <w:rPr>
                <w:i/>
                <w:iCs/>
              </w:rPr>
            </w:pPr>
            <w:r w:rsidRPr="00F43BAC">
              <w:rPr>
                <w:i/>
                <w:iCs/>
                <w:color w:val="FF0000"/>
              </w:rPr>
              <w:t>Tài liệu: [1] Ch.1</w:t>
            </w:r>
          </w:p>
        </w:tc>
        <w:tc>
          <w:tcPr>
            <w:tcW w:w="1417" w:type="dxa"/>
          </w:tcPr>
          <w:p w14:paraId="17542B33" w14:textId="77777777" w:rsidR="00211FF1" w:rsidRPr="004A00D4" w:rsidRDefault="00211FF1" w:rsidP="00211FF1">
            <w:pPr>
              <w:rPr>
                <w:i/>
                <w:iCs/>
              </w:rPr>
            </w:pPr>
            <w:r>
              <w:rPr>
                <w:color w:val="FF0000"/>
              </w:rPr>
              <w:t>(1/</w:t>
            </w:r>
            <w:r w:rsidRPr="00F43BAC">
              <w:rPr>
                <w:color w:val="FF0000"/>
              </w:rPr>
              <w:t>2</w:t>
            </w:r>
            <w:r>
              <w:rPr>
                <w:color w:val="FF0000"/>
              </w:rPr>
              <w:t>/</w:t>
            </w:r>
            <w:r w:rsidRPr="00F43BAC">
              <w:rPr>
                <w:color w:val="FF0000"/>
              </w:rPr>
              <w:t>4</w:t>
            </w:r>
            <w:r>
              <w:rPr>
                <w:color w:val="FF0000"/>
              </w:rPr>
              <w:t>/0</w:t>
            </w:r>
            <w:r w:rsidRPr="00F43BAC">
              <w:rPr>
                <w:color w:val="FF0000"/>
              </w:rPr>
              <w:t>)</w:t>
            </w:r>
          </w:p>
        </w:tc>
        <w:tc>
          <w:tcPr>
            <w:tcW w:w="1672" w:type="dxa"/>
            <w:vAlign w:val="center"/>
          </w:tcPr>
          <w:p w14:paraId="1309F894" w14:textId="77777777" w:rsidR="00211FF1" w:rsidRPr="00F43BAC" w:rsidRDefault="00211FF1" w:rsidP="00211FF1">
            <w:pPr>
              <w:rPr>
                <w:color w:val="FF0000"/>
              </w:rPr>
            </w:pPr>
            <w:r w:rsidRPr="00F43BAC">
              <w:rPr>
                <w:color w:val="FF0000"/>
              </w:rPr>
              <w:t xml:space="preserve">- Giảng lý thuyết kết hợp ví dụ thực tế </w:t>
            </w:r>
          </w:p>
          <w:p w14:paraId="00921053" w14:textId="77777777" w:rsidR="00211FF1" w:rsidRPr="004A00D4" w:rsidRDefault="00211FF1" w:rsidP="00211FF1">
            <w:pPr>
              <w:rPr>
                <w:i/>
                <w:iCs/>
              </w:rPr>
            </w:pPr>
            <w:r w:rsidRPr="00F43BAC">
              <w:rPr>
                <w:color w:val="FF0000"/>
              </w:rPr>
              <w:t>- Đặt câu hỏi gợi mở</w:t>
            </w:r>
          </w:p>
        </w:tc>
        <w:tc>
          <w:tcPr>
            <w:tcW w:w="1688" w:type="dxa"/>
            <w:vAlign w:val="center"/>
          </w:tcPr>
          <w:p w14:paraId="7E88E95C" w14:textId="77777777" w:rsidR="00211FF1" w:rsidRPr="00F43BAC" w:rsidRDefault="00211FF1" w:rsidP="00211FF1">
            <w:pPr>
              <w:rPr>
                <w:color w:val="FF0000"/>
              </w:rPr>
            </w:pPr>
            <w:r w:rsidRPr="00F43BAC">
              <w:rPr>
                <w:color w:val="FF0000"/>
              </w:rPr>
              <w:t>- Ghi chép</w:t>
            </w:r>
          </w:p>
          <w:p w14:paraId="656D6AE1" w14:textId="77777777" w:rsidR="00211FF1" w:rsidRDefault="00211FF1" w:rsidP="00211FF1">
            <w:pPr>
              <w:rPr>
                <w:color w:val="FF0000"/>
              </w:rPr>
            </w:pPr>
            <w:r w:rsidRPr="00F43BAC">
              <w:rPr>
                <w:color w:val="FF0000"/>
              </w:rPr>
              <w:t>- Thảo luận</w:t>
            </w:r>
          </w:p>
          <w:p w14:paraId="31AA13E1" w14:textId="77777777" w:rsidR="00253B94" w:rsidRPr="00253B94" w:rsidRDefault="00253B94" w:rsidP="00253B94">
            <w:pPr>
              <w:pStyle w:val="NormalWeb"/>
              <w:rPr>
                <w:color w:val="0070C0"/>
              </w:rPr>
            </w:pPr>
            <w:r w:rsidRPr="00253B94">
              <w:rPr>
                <w:color w:val="0070C0"/>
              </w:rPr>
              <w:t>Đọc tài liệu A (trang 10-30)</w:t>
            </w:r>
          </w:p>
          <w:p w14:paraId="64C965EB" w14:textId="77777777" w:rsidR="00253B94" w:rsidRPr="00253B94" w:rsidRDefault="00253B94" w:rsidP="00253B94">
            <w:pPr>
              <w:rPr>
                <w:color w:val="0070C0"/>
              </w:rPr>
            </w:pPr>
            <w:r w:rsidRPr="00253B94">
              <w:rPr>
                <w:color w:val="0070C0"/>
              </w:rPr>
              <w:t>- Hoàn thành bài trắc nghiệm trên LMS</w:t>
            </w:r>
          </w:p>
          <w:p w14:paraId="1D57D7A4" w14:textId="77777777" w:rsidR="00253B94" w:rsidRPr="004A00D4" w:rsidRDefault="00253B94" w:rsidP="00211FF1">
            <w:pPr>
              <w:rPr>
                <w:i/>
                <w:iCs/>
              </w:rPr>
            </w:pPr>
          </w:p>
        </w:tc>
        <w:tc>
          <w:tcPr>
            <w:tcW w:w="996" w:type="dxa"/>
            <w:vMerge w:val="restart"/>
            <w:vAlign w:val="center"/>
          </w:tcPr>
          <w:p w14:paraId="4DF87E4D" w14:textId="77777777" w:rsidR="00211FF1" w:rsidRPr="004A00D4" w:rsidRDefault="00211FF1" w:rsidP="00211FF1">
            <w:pPr>
              <w:jc w:val="center"/>
              <w:rPr>
                <w:i/>
              </w:rPr>
            </w:pPr>
            <w:r w:rsidRPr="00F43BAC">
              <w:rPr>
                <w:color w:val="FF0000"/>
              </w:rPr>
              <w:t>CLO1</w:t>
            </w:r>
          </w:p>
        </w:tc>
        <w:tc>
          <w:tcPr>
            <w:tcW w:w="993" w:type="dxa"/>
            <w:vAlign w:val="center"/>
          </w:tcPr>
          <w:p w14:paraId="51123400" w14:textId="77777777" w:rsidR="00211FF1" w:rsidRPr="00F43BAC" w:rsidRDefault="00211FF1" w:rsidP="00211FF1">
            <w:pPr>
              <w:jc w:val="center"/>
              <w:rPr>
                <w:color w:val="FF0000"/>
              </w:rPr>
            </w:pPr>
            <w:r w:rsidRPr="00F43BAC">
              <w:rPr>
                <w:color w:val="FF0000"/>
              </w:rPr>
              <w:t>KTGK</w:t>
            </w:r>
          </w:p>
        </w:tc>
      </w:tr>
      <w:tr w:rsidR="00211FF1" w:rsidRPr="004A00D4" w14:paraId="3BFC45B5" w14:textId="77777777" w:rsidTr="00190C60">
        <w:trPr>
          <w:trHeight w:val="315"/>
        </w:trPr>
        <w:tc>
          <w:tcPr>
            <w:tcW w:w="511" w:type="dxa"/>
          </w:tcPr>
          <w:p w14:paraId="3D8E3251" w14:textId="77777777" w:rsidR="00211FF1" w:rsidRPr="004A00D4" w:rsidRDefault="00211FF1" w:rsidP="00211FF1"/>
        </w:tc>
        <w:tc>
          <w:tcPr>
            <w:tcW w:w="2609" w:type="dxa"/>
            <w:vAlign w:val="center"/>
          </w:tcPr>
          <w:p w14:paraId="132D283E" w14:textId="77777777" w:rsidR="00211FF1" w:rsidRPr="00F43BAC" w:rsidRDefault="00211FF1" w:rsidP="00211FF1">
            <w:pPr>
              <w:rPr>
                <w:color w:val="FF0000"/>
              </w:rPr>
            </w:pPr>
            <w:r w:rsidRPr="00F43BAC">
              <w:rPr>
                <w:b/>
                <w:bCs/>
                <w:color w:val="FF0000"/>
              </w:rPr>
              <w:t>Ứng suất trong đất</w:t>
            </w:r>
            <w:r w:rsidRPr="00F43BAC">
              <w:rPr>
                <w:color w:val="FF0000"/>
              </w:rPr>
              <w:t xml:space="preserve"> </w:t>
            </w:r>
          </w:p>
          <w:p w14:paraId="466D8BB2" w14:textId="77777777" w:rsidR="00211FF1" w:rsidRPr="00F43BAC" w:rsidRDefault="00211FF1" w:rsidP="00211FF1">
            <w:pPr>
              <w:rPr>
                <w:color w:val="FF0000"/>
              </w:rPr>
            </w:pPr>
            <w:r w:rsidRPr="00F43BAC">
              <w:rPr>
                <w:color w:val="FF0000"/>
              </w:rPr>
              <w:t xml:space="preserve">2.1 Ứng suất tổng – hữu hiệu </w:t>
            </w:r>
          </w:p>
          <w:p w14:paraId="7394F5D7" w14:textId="77777777" w:rsidR="00211FF1" w:rsidRPr="00F43BAC" w:rsidRDefault="00211FF1" w:rsidP="00211FF1">
            <w:pPr>
              <w:rPr>
                <w:color w:val="FF0000"/>
              </w:rPr>
            </w:pPr>
            <w:r w:rsidRPr="00F43BAC">
              <w:rPr>
                <w:color w:val="FF0000"/>
              </w:rPr>
              <w:t xml:space="preserve">2.2 Nguyên lý Terzaghi </w:t>
            </w:r>
          </w:p>
          <w:p w14:paraId="34A83291" w14:textId="77777777" w:rsidR="00211FF1" w:rsidRPr="004A00D4" w:rsidRDefault="00211FF1" w:rsidP="00211FF1">
            <w:pPr>
              <w:rPr>
                <w:i/>
                <w:iCs/>
              </w:rPr>
            </w:pPr>
            <w:r w:rsidRPr="00F43BAC">
              <w:rPr>
                <w:i/>
                <w:iCs/>
                <w:color w:val="FF0000"/>
              </w:rPr>
              <w:t>Tài liệu: [1] Ch.2</w:t>
            </w:r>
          </w:p>
        </w:tc>
        <w:tc>
          <w:tcPr>
            <w:tcW w:w="1417" w:type="dxa"/>
          </w:tcPr>
          <w:p w14:paraId="33A8A916" w14:textId="77777777" w:rsidR="00211FF1" w:rsidRPr="004A00D4" w:rsidRDefault="00211FF1" w:rsidP="00211FF1">
            <w:pPr>
              <w:rPr>
                <w:i/>
                <w:iCs/>
              </w:rPr>
            </w:pPr>
            <w:r>
              <w:rPr>
                <w:color w:val="FF0000"/>
              </w:rPr>
              <w:t>(1/</w:t>
            </w:r>
            <w:r w:rsidRPr="00F43BAC">
              <w:rPr>
                <w:color w:val="FF0000"/>
              </w:rPr>
              <w:t>2</w:t>
            </w:r>
            <w:r>
              <w:rPr>
                <w:color w:val="FF0000"/>
              </w:rPr>
              <w:t>/</w:t>
            </w:r>
            <w:r w:rsidRPr="00F43BAC">
              <w:rPr>
                <w:color w:val="FF0000"/>
              </w:rPr>
              <w:t>4</w:t>
            </w:r>
            <w:r>
              <w:rPr>
                <w:color w:val="FF0000"/>
              </w:rPr>
              <w:t>/0</w:t>
            </w:r>
            <w:r w:rsidRPr="00F43BAC">
              <w:rPr>
                <w:color w:val="FF0000"/>
              </w:rPr>
              <w:t>)</w:t>
            </w:r>
          </w:p>
        </w:tc>
        <w:tc>
          <w:tcPr>
            <w:tcW w:w="1672" w:type="dxa"/>
            <w:vAlign w:val="center"/>
          </w:tcPr>
          <w:p w14:paraId="686B849C" w14:textId="77777777" w:rsidR="00211FF1" w:rsidRPr="004A00D4" w:rsidRDefault="00211FF1" w:rsidP="00211FF1">
            <w:pPr>
              <w:rPr>
                <w:i/>
                <w:iCs/>
              </w:rPr>
            </w:pPr>
            <w:r w:rsidRPr="00F43BAC">
              <w:rPr>
                <w:color w:val="FF0000"/>
              </w:rPr>
              <w:t>- Giảng + minh họa sơ đồ - Giải mẫu</w:t>
            </w:r>
          </w:p>
        </w:tc>
        <w:tc>
          <w:tcPr>
            <w:tcW w:w="1688" w:type="dxa"/>
            <w:vAlign w:val="center"/>
          </w:tcPr>
          <w:p w14:paraId="7FCB49C8" w14:textId="77777777" w:rsidR="00211FF1" w:rsidRPr="004A00D4" w:rsidRDefault="00211FF1" w:rsidP="00211FF1">
            <w:pPr>
              <w:rPr>
                <w:i/>
                <w:iCs/>
              </w:rPr>
            </w:pPr>
            <w:r w:rsidRPr="00F43BAC">
              <w:rPr>
                <w:color w:val="FF0000"/>
              </w:rPr>
              <w:t>- Làm bài tập ngắn</w:t>
            </w:r>
          </w:p>
        </w:tc>
        <w:tc>
          <w:tcPr>
            <w:tcW w:w="996" w:type="dxa"/>
            <w:vMerge/>
            <w:vAlign w:val="center"/>
          </w:tcPr>
          <w:p w14:paraId="34DA7A30" w14:textId="77777777" w:rsidR="00211FF1" w:rsidRPr="004A00D4" w:rsidRDefault="00211FF1" w:rsidP="00211FF1"/>
        </w:tc>
        <w:tc>
          <w:tcPr>
            <w:tcW w:w="993" w:type="dxa"/>
            <w:vAlign w:val="center"/>
          </w:tcPr>
          <w:p w14:paraId="3C8E5915" w14:textId="77777777" w:rsidR="00211FF1" w:rsidRPr="004A00D4" w:rsidRDefault="00211FF1" w:rsidP="00211FF1">
            <w:r w:rsidRPr="00F43BAC">
              <w:rPr>
                <w:color w:val="FF0000"/>
              </w:rPr>
              <w:t>KTGK</w:t>
            </w:r>
          </w:p>
        </w:tc>
      </w:tr>
      <w:tr w:rsidR="00211FF1" w:rsidRPr="004A00D4" w14:paraId="019E45F5" w14:textId="77777777" w:rsidTr="00190C60">
        <w:trPr>
          <w:trHeight w:val="581"/>
        </w:trPr>
        <w:tc>
          <w:tcPr>
            <w:tcW w:w="511" w:type="dxa"/>
          </w:tcPr>
          <w:p w14:paraId="580B0ABE" w14:textId="77777777" w:rsidR="00211FF1" w:rsidRPr="004A00D4" w:rsidRDefault="00211FF1" w:rsidP="00211FF1"/>
        </w:tc>
        <w:tc>
          <w:tcPr>
            <w:tcW w:w="2609" w:type="dxa"/>
            <w:vAlign w:val="center"/>
          </w:tcPr>
          <w:p w14:paraId="3AA7FAA2" w14:textId="77777777" w:rsidR="00211FF1" w:rsidRPr="00F43BAC" w:rsidRDefault="00211FF1" w:rsidP="00211FF1">
            <w:pPr>
              <w:rPr>
                <w:color w:val="FF0000"/>
              </w:rPr>
            </w:pPr>
            <w:r w:rsidRPr="00F43BAC">
              <w:rPr>
                <w:b/>
                <w:bCs/>
                <w:color w:val="FF0000"/>
              </w:rPr>
              <w:t>Thấm trong đất</w:t>
            </w:r>
            <w:r w:rsidRPr="00F43BAC">
              <w:rPr>
                <w:color w:val="FF0000"/>
              </w:rPr>
              <w:t xml:space="preserve"> </w:t>
            </w:r>
          </w:p>
          <w:p w14:paraId="5946E9FF" w14:textId="77777777" w:rsidR="00211FF1" w:rsidRPr="00F43BAC" w:rsidRDefault="00211FF1" w:rsidP="00211FF1">
            <w:pPr>
              <w:rPr>
                <w:color w:val="FF0000"/>
              </w:rPr>
            </w:pPr>
            <w:r w:rsidRPr="00F43BAC">
              <w:rPr>
                <w:color w:val="FF0000"/>
              </w:rPr>
              <w:t xml:space="preserve">3.1 Định luật Darcy </w:t>
            </w:r>
          </w:p>
          <w:p w14:paraId="108BD0FA" w14:textId="77777777" w:rsidR="00211FF1" w:rsidRPr="00F43BAC" w:rsidRDefault="00211FF1" w:rsidP="00211FF1">
            <w:pPr>
              <w:rPr>
                <w:color w:val="FF0000"/>
              </w:rPr>
            </w:pPr>
            <w:r w:rsidRPr="00F43BAC">
              <w:rPr>
                <w:color w:val="FF0000"/>
              </w:rPr>
              <w:t xml:space="preserve">3.2 Dòng thấm 1D, 2D </w:t>
            </w:r>
          </w:p>
          <w:p w14:paraId="5EDCCB87" w14:textId="77777777" w:rsidR="00211FF1" w:rsidRPr="004A00D4" w:rsidRDefault="00211FF1" w:rsidP="00211FF1">
            <w:r w:rsidRPr="00F43BAC">
              <w:rPr>
                <w:i/>
                <w:iCs/>
                <w:color w:val="FF0000"/>
              </w:rPr>
              <w:t>Tài liệu: [1] Ch.3</w:t>
            </w:r>
          </w:p>
        </w:tc>
        <w:tc>
          <w:tcPr>
            <w:tcW w:w="1417" w:type="dxa"/>
          </w:tcPr>
          <w:p w14:paraId="5778E989" w14:textId="77777777" w:rsidR="00211FF1" w:rsidRPr="004A00D4" w:rsidRDefault="00211FF1" w:rsidP="00211FF1">
            <w:r>
              <w:rPr>
                <w:color w:val="FF0000"/>
              </w:rPr>
              <w:t>(1/</w:t>
            </w:r>
            <w:r w:rsidRPr="00F43BAC">
              <w:rPr>
                <w:color w:val="FF0000"/>
              </w:rPr>
              <w:t>2</w:t>
            </w:r>
            <w:r>
              <w:rPr>
                <w:color w:val="FF0000"/>
              </w:rPr>
              <w:t>/</w:t>
            </w:r>
            <w:r w:rsidRPr="00F43BAC">
              <w:rPr>
                <w:color w:val="FF0000"/>
              </w:rPr>
              <w:t>4</w:t>
            </w:r>
            <w:r>
              <w:rPr>
                <w:color w:val="FF0000"/>
              </w:rPr>
              <w:t>/0</w:t>
            </w:r>
            <w:r w:rsidRPr="00F43BAC">
              <w:rPr>
                <w:color w:val="FF0000"/>
              </w:rPr>
              <w:t>)</w:t>
            </w:r>
          </w:p>
        </w:tc>
        <w:tc>
          <w:tcPr>
            <w:tcW w:w="1672" w:type="dxa"/>
            <w:vAlign w:val="center"/>
          </w:tcPr>
          <w:p w14:paraId="54A41166" w14:textId="77777777" w:rsidR="00211FF1" w:rsidRPr="00F43BAC" w:rsidRDefault="00211FF1" w:rsidP="00211FF1">
            <w:pPr>
              <w:rPr>
                <w:color w:val="FF0000"/>
              </w:rPr>
            </w:pPr>
            <w:r w:rsidRPr="00F43BAC">
              <w:rPr>
                <w:color w:val="FF0000"/>
              </w:rPr>
              <w:t xml:space="preserve">- Giảng + bài tập </w:t>
            </w:r>
          </w:p>
          <w:p w14:paraId="353C4DB9" w14:textId="77777777" w:rsidR="00211FF1" w:rsidRPr="004A00D4" w:rsidRDefault="00211FF1" w:rsidP="00211FF1">
            <w:pPr>
              <w:rPr>
                <w:i/>
              </w:rPr>
            </w:pPr>
            <w:r w:rsidRPr="00F43BAC">
              <w:rPr>
                <w:color w:val="FF0000"/>
              </w:rPr>
              <w:t>- Phân tích tình huống</w:t>
            </w:r>
          </w:p>
        </w:tc>
        <w:tc>
          <w:tcPr>
            <w:tcW w:w="1688" w:type="dxa"/>
            <w:vAlign w:val="center"/>
          </w:tcPr>
          <w:p w14:paraId="657E799D" w14:textId="77777777" w:rsidR="00211FF1" w:rsidRPr="004A00D4" w:rsidRDefault="00211FF1" w:rsidP="00211FF1">
            <w:pPr>
              <w:rPr>
                <w:i/>
              </w:rPr>
            </w:pPr>
            <w:r w:rsidRPr="00F43BAC">
              <w:rPr>
                <w:color w:val="FF0000"/>
              </w:rPr>
              <w:t>- Luyện tập</w:t>
            </w:r>
          </w:p>
        </w:tc>
        <w:tc>
          <w:tcPr>
            <w:tcW w:w="996" w:type="dxa"/>
            <w:vMerge/>
            <w:vAlign w:val="center"/>
          </w:tcPr>
          <w:p w14:paraId="400C59D8" w14:textId="77777777" w:rsidR="00211FF1" w:rsidRPr="004A00D4" w:rsidRDefault="00211FF1" w:rsidP="00211FF1"/>
        </w:tc>
        <w:tc>
          <w:tcPr>
            <w:tcW w:w="993" w:type="dxa"/>
            <w:vAlign w:val="center"/>
          </w:tcPr>
          <w:p w14:paraId="34DF9D32" w14:textId="77777777" w:rsidR="00211FF1" w:rsidRPr="004A00D4" w:rsidRDefault="00211FF1" w:rsidP="00211FF1">
            <w:r w:rsidRPr="00F43BAC">
              <w:rPr>
                <w:color w:val="FF0000"/>
              </w:rPr>
              <w:t>KTGK</w:t>
            </w:r>
          </w:p>
        </w:tc>
      </w:tr>
      <w:tr w:rsidR="00211FF1" w:rsidRPr="004A00D4" w14:paraId="2D05AEA0" w14:textId="77777777" w:rsidTr="00190C60">
        <w:trPr>
          <w:trHeight w:val="315"/>
        </w:trPr>
        <w:tc>
          <w:tcPr>
            <w:tcW w:w="511" w:type="dxa"/>
          </w:tcPr>
          <w:p w14:paraId="2FEE83B9" w14:textId="77777777" w:rsidR="00211FF1" w:rsidRPr="004A00D4" w:rsidRDefault="00211FF1" w:rsidP="00211FF1"/>
        </w:tc>
        <w:tc>
          <w:tcPr>
            <w:tcW w:w="2609" w:type="dxa"/>
            <w:vAlign w:val="center"/>
          </w:tcPr>
          <w:p w14:paraId="6C402121" w14:textId="77777777" w:rsidR="00211FF1" w:rsidRPr="00F43BAC" w:rsidRDefault="00211FF1" w:rsidP="00211FF1">
            <w:pPr>
              <w:rPr>
                <w:color w:val="FF0000"/>
              </w:rPr>
            </w:pPr>
            <w:r w:rsidRPr="00F43BAC">
              <w:rPr>
                <w:b/>
                <w:bCs/>
                <w:color w:val="FF0000"/>
              </w:rPr>
              <w:t>Cố kết và lún</w:t>
            </w:r>
            <w:r w:rsidRPr="00F43BAC">
              <w:rPr>
                <w:color w:val="FF0000"/>
              </w:rPr>
              <w:t xml:space="preserve"> </w:t>
            </w:r>
          </w:p>
          <w:p w14:paraId="7343DAEB" w14:textId="77777777" w:rsidR="00211FF1" w:rsidRPr="00F43BAC" w:rsidRDefault="00211FF1" w:rsidP="00211FF1">
            <w:pPr>
              <w:rPr>
                <w:color w:val="FF0000"/>
              </w:rPr>
            </w:pPr>
            <w:r w:rsidRPr="00F43BAC">
              <w:rPr>
                <w:color w:val="FF0000"/>
              </w:rPr>
              <w:t xml:space="preserve">4.1 Lý thuyết cố kết </w:t>
            </w:r>
          </w:p>
          <w:p w14:paraId="0D326F92" w14:textId="77777777" w:rsidR="00211FF1" w:rsidRPr="00F43BAC" w:rsidRDefault="00211FF1" w:rsidP="00211FF1">
            <w:pPr>
              <w:rPr>
                <w:color w:val="FF0000"/>
              </w:rPr>
            </w:pPr>
            <w:r w:rsidRPr="00F43BAC">
              <w:rPr>
                <w:color w:val="FF0000"/>
              </w:rPr>
              <w:t xml:space="preserve">4.2 Tính lún </w:t>
            </w:r>
          </w:p>
          <w:p w14:paraId="62EEF3CD" w14:textId="77777777" w:rsidR="00211FF1" w:rsidRPr="004A00D4" w:rsidRDefault="00211FF1" w:rsidP="00211FF1">
            <w:r w:rsidRPr="00F43BAC">
              <w:rPr>
                <w:i/>
                <w:iCs/>
                <w:color w:val="FF0000"/>
              </w:rPr>
              <w:t>Tài liệu: [1] Ch.4</w:t>
            </w:r>
          </w:p>
        </w:tc>
        <w:tc>
          <w:tcPr>
            <w:tcW w:w="1417" w:type="dxa"/>
          </w:tcPr>
          <w:p w14:paraId="040BEF6B" w14:textId="77777777" w:rsidR="00211FF1" w:rsidRPr="004A00D4" w:rsidRDefault="00211FF1" w:rsidP="00211FF1">
            <w:r>
              <w:rPr>
                <w:color w:val="FF0000"/>
              </w:rPr>
              <w:t>(1/</w:t>
            </w:r>
            <w:r w:rsidRPr="00F43BAC">
              <w:rPr>
                <w:color w:val="FF0000"/>
              </w:rPr>
              <w:t>2</w:t>
            </w:r>
            <w:r>
              <w:rPr>
                <w:color w:val="FF0000"/>
              </w:rPr>
              <w:t>/</w:t>
            </w:r>
            <w:r w:rsidRPr="00F43BAC">
              <w:rPr>
                <w:color w:val="FF0000"/>
              </w:rPr>
              <w:t>4</w:t>
            </w:r>
            <w:r>
              <w:rPr>
                <w:color w:val="FF0000"/>
              </w:rPr>
              <w:t>/0</w:t>
            </w:r>
            <w:r w:rsidRPr="00F43BAC">
              <w:rPr>
                <w:color w:val="FF0000"/>
              </w:rPr>
              <w:t>)</w:t>
            </w:r>
          </w:p>
        </w:tc>
        <w:tc>
          <w:tcPr>
            <w:tcW w:w="1672" w:type="dxa"/>
            <w:vAlign w:val="center"/>
          </w:tcPr>
          <w:p w14:paraId="58EC9D95" w14:textId="77777777" w:rsidR="00211FF1" w:rsidRPr="00F43BAC" w:rsidRDefault="00211FF1" w:rsidP="00211FF1">
            <w:pPr>
              <w:rPr>
                <w:color w:val="FF0000"/>
              </w:rPr>
            </w:pPr>
            <w:r w:rsidRPr="00F43BAC">
              <w:rPr>
                <w:color w:val="FF0000"/>
              </w:rPr>
              <w:t xml:space="preserve">- Giảng + bài tập </w:t>
            </w:r>
          </w:p>
          <w:p w14:paraId="08664270" w14:textId="77777777" w:rsidR="00211FF1" w:rsidRPr="004A00D4" w:rsidRDefault="00211FF1" w:rsidP="00211FF1">
            <w:r w:rsidRPr="00F43BAC">
              <w:rPr>
                <w:color w:val="FF0000"/>
              </w:rPr>
              <w:t>- Hướng dẫn phương pháp giải</w:t>
            </w:r>
          </w:p>
        </w:tc>
        <w:tc>
          <w:tcPr>
            <w:tcW w:w="1688" w:type="dxa"/>
            <w:vAlign w:val="center"/>
          </w:tcPr>
          <w:p w14:paraId="560F65FA" w14:textId="77777777" w:rsidR="00211FF1" w:rsidRPr="004A00D4" w:rsidRDefault="00211FF1" w:rsidP="00211FF1">
            <w:r w:rsidRPr="00F43BAC">
              <w:rPr>
                <w:color w:val="FF0000"/>
              </w:rPr>
              <w:t>- Giải bài tập</w:t>
            </w:r>
          </w:p>
        </w:tc>
        <w:tc>
          <w:tcPr>
            <w:tcW w:w="996" w:type="dxa"/>
            <w:vMerge w:val="restart"/>
            <w:vAlign w:val="center"/>
          </w:tcPr>
          <w:p w14:paraId="27C816DE" w14:textId="77777777" w:rsidR="00211FF1" w:rsidRPr="004A00D4" w:rsidRDefault="00211FF1" w:rsidP="00211FF1">
            <w:pPr>
              <w:rPr>
                <w:i/>
              </w:rPr>
            </w:pPr>
            <w:r w:rsidRPr="00F43BAC">
              <w:rPr>
                <w:color w:val="FF0000"/>
              </w:rPr>
              <w:t>CLO1, CLO2</w:t>
            </w:r>
          </w:p>
        </w:tc>
        <w:tc>
          <w:tcPr>
            <w:tcW w:w="993" w:type="dxa"/>
            <w:vAlign w:val="center"/>
          </w:tcPr>
          <w:p w14:paraId="4221FD78" w14:textId="77777777" w:rsidR="00211FF1" w:rsidRPr="00F43BAC" w:rsidRDefault="00211FF1" w:rsidP="00211FF1">
            <w:pPr>
              <w:rPr>
                <w:color w:val="FF0000"/>
              </w:rPr>
            </w:pPr>
            <w:r w:rsidRPr="00F43BAC">
              <w:rPr>
                <w:color w:val="FF0000"/>
              </w:rPr>
              <w:t>KTGK</w:t>
            </w:r>
          </w:p>
        </w:tc>
      </w:tr>
      <w:tr w:rsidR="00211FF1" w:rsidRPr="004A00D4" w14:paraId="285AC8E5" w14:textId="77777777" w:rsidTr="00190C60">
        <w:trPr>
          <w:trHeight w:val="315"/>
        </w:trPr>
        <w:tc>
          <w:tcPr>
            <w:tcW w:w="511" w:type="dxa"/>
          </w:tcPr>
          <w:p w14:paraId="4E08F549" w14:textId="77777777" w:rsidR="00211FF1" w:rsidRPr="004A00D4" w:rsidRDefault="00211FF1" w:rsidP="00211FF1"/>
        </w:tc>
        <w:tc>
          <w:tcPr>
            <w:tcW w:w="2609" w:type="dxa"/>
          </w:tcPr>
          <w:p w14:paraId="48B6BE19" w14:textId="77777777" w:rsidR="00211FF1" w:rsidRPr="004A00D4" w:rsidRDefault="00D00C8B" w:rsidP="00D00C8B">
            <w:r>
              <w:rPr>
                <w:b/>
                <w:bCs/>
                <w:color w:val="FF0000"/>
              </w:rPr>
              <w:t xml:space="preserve">Ôn tập + </w:t>
            </w:r>
            <w:r w:rsidR="00211FF1" w:rsidRPr="004A00D4">
              <w:rPr>
                <w:lang w:val="vi-VN"/>
              </w:rPr>
              <w:t>Kiểm tra (nếu có)</w:t>
            </w:r>
          </w:p>
        </w:tc>
        <w:tc>
          <w:tcPr>
            <w:tcW w:w="1417" w:type="dxa"/>
          </w:tcPr>
          <w:p w14:paraId="25A790FC" w14:textId="77777777" w:rsidR="00211FF1" w:rsidRPr="004A00D4" w:rsidRDefault="00211FF1" w:rsidP="00211FF1">
            <w:r>
              <w:t>(1)</w:t>
            </w:r>
          </w:p>
        </w:tc>
        <w:tc>
          <w:tcPr>
            <w:tcW w:w="1672" w:type="dxa"/>
            <w:vAlign w:val="center"/>
          </w:tcPr>
          <w:p w14:paraId="2871ED76" w14:textId="77777777" w:rsidR="00211FF1" w:rsidRPr="004A00D4" w:rsidRDefault="00211FF1" w:rsidP="00211FF1">
            <w:r w:rsidRPr="00F43BAC">
              <w:rPr>
                <w:color w:val="FF0000"/>
              </w:rPr>
              <w:t>- Tổ chức kiểm tra</w:t>
            </w:r>
          </w:p>
        </w:tc>
        <w:tc>
          <w:tcPr>
            <w:tcW w:w="1688" w:type="dxa"/>
            <w:vAlign w:val="center"/>
          </w:tcPr>
          <w:p w14:paraId="35AFA082" w14:textId="77777777" w:rsidR="00211FF1" w:rsidRPr="004A00D4" w:rsidRDefault="00211FF1" w:rsidP="00211FF1">
            <w:r w:rsidRPr="00F43BAC">
              <w:rPr>
                <w:color w:val="FF0000"/>
              </w:rPr>
              <w:t>- Làm bài</w:t>
            </w:r>
          </w:p>
        </w:tc>
        <w:tc>
          <w:tcPr>
            <w:tcW w:w="996" w:type="dxa"/>
            <w:vMerge/>
            <w:noWrap/>
            <w:vAlign w:val="bottom"/>
          </w:tcPr>
          <w:p w14:paraId="2DAD707F" w14:textId="77777777" w:rsidR="00211FF1" w:rsidRPr="004A00D4" w:rsidRDefault="00211FF1" w:rsidP="00211FF1"/>
        </w:tc>
        <w:tc>
          <w:tcPr>
            <w:tcW w:w="993" w:type="dxa"/>
            <w:vAlign w:val="center"/>
          </w:tcPr>
          <w:p w14:paraId="71C186BC" w14:textId="77777777" w:rsidR="00211FF1" w:rsidRPr="004A00D4" w:rsidRDefault="00211FF1" w:rsidP="00211FF1">
            <w:r w:rsidRPr="00F43BAC">
              <w:rPr>
                <w:color w:val="FF0000"/>
              </w:rPr>
              <w:t>KTGK</w:t>
            </w:r>
          </w:p>
        </w:tc>
      </w:tr>
      <w:tr w:rsidR="00211FF1" w:rsidRPr="004A00D4" w14:paraId="10C8FC41" w14:textId="77777777" w:rsidTr="00190C60">
        <w:trPr>
          <w:trHeight w:val="375"/>
        </w:trPr>
        <w:tc>
          <w:tcPr>
            <w:tcW w:w="511" w:type="dxa"/>
          </w:tcPr>
          <w:p w14:paraId="3DD9B090" w14:textId="77777777" w:rsidR="00211FF1" w:rsidRPr="004A00D4" w:rsidRDefault="00211FF1" w:rsidP="00211FF1"/>
        </w:tc>
        <w:tc>
          <w:tcPr>
            <w:tcW w:w="2609" w:type="dxa"/>
          </w:tcPr>
          <w:p w14:paraId="63576711" w14:textId="77777777" w:rsidR="00211FF1" w:rsidRPr="004A00D4" w:rsidRDefault="00211FF1" w:rsidP="00211FF1">
            <w:pPr>
              <w:rPr>
                <w:i/>
                <w:iCs/>
              </w:rPr>
            </w:pPr>
            <w:r w:rsidRPr="004A00D4">
              <w:t>Chương 2: …</w:t>
            </w:r>
          </w:p>
        </w:tc>
        <w:tc>
          <w:tcPr>
            <w:tcW w:w="1417" w:type="dxa"/>
          </w:tcPr>
          <w:p w14:paraId="2B19E074" w14:textId="77777777" w:rsidR="00211FF1" w:rsidRPr="004A00D4" w:rsidRDefault="00211FF1" w:rsidP="00211FF1">
            <w:pPr>
              <w:rPr>
                <w:i/>
                <w:iCs/>
              </w:rPr>
            </w:pPr>
            <w:r>
              <w:rPr>
                <w:color w:val="FF0000"/>
              </w:rPr>
              <w:t>(1/</w:t>
            </w:r>
            <w:r w:rsidRPr="00F43BAC">
              <w:rPr>
                <w:color w:val="FF0000"/>
              </w:rPr>
              <w:t>2</w:t>
            </w:r>
            <w:r>
              <w:rPr>
                <w:color w:val="FF0000"/>
              </w:rPr>
              <w:t>/</w:t>
            </w:r>
            <w:r w:rsidRPr="00F43BAC">
              <w:rPr>
                <w:color w:val="FF0000"/>
              </w:rPr>
              <w:t>4</w:t>
            </w:r>
            <w:r>
              <w:rPr>
                <w:color w:val="FF0000"/>
              </w:rPr>
              <w:t>/0</w:t>
            </w:r>
            <w:r w:rsidRPr="00F43BAC">
              <w:rPr>
                <w:color w:val="FF0000"/>
              </w:rPr>
              <w:t>)</w:t>
            </w:r>
          </w:p>
        </w:tc>
        <w:tc>
          <w:tcPr>
            <w:tcW w:w="1672" w:type="dxa"/>
            <w:vAlign w:val="center"/>
          </w:tcPr>
          <w:p w14:paraId="1AC47D7D" w14:textId="77777777" w:rsidR="00211FF1" w:rsidRPr="004A00D4" w:rsidRDefault="00211FF1" w:rsidP="00211FF1">
            <w:pPr>
              <w:rPr>
                <w:i/>
                <w:iCs/>
              </w:rPr>
            </w:pPr>
            <w:r w:rsidRPr="00F43BAC">
              <w:rPr>
                <w:color w:val="FF0000"/>
              </w:rPr>
              <w:t>- Giảng + phân tích đồ thị - Giải ví dụ</w:t>
            </w:r>
          </w:p>
        </w:tc>
        <w:tc>
          <w:tcPr>
            <w:tcW w:w="1688" w:type="dxa"/>
            <w:vAlign w:val="center"/>
          </w:tcPr>
          <w:p w14:paraId="7F0ED27D" w14:textId="77777777" w:rsidR="00211FF1" w:rsidRPr="004A00D4" w:rsidRDefault="00211FF1" w:rsidP="00211FF1">
            <w:pPr>
              <w:rPr>
                <w:i/>
                <w:iCs/>
              </w:rPr>
            </w:pPr>
            <w:r w:rsidRPr="00F43BAC">
              <w:rPr>
                <w:color w:val="FF0000"/>
              </w:rPr>
              <w:t>- Thảo luận</w:t>
            </w:r>
          </w:p>
        </w:tc>
        <w:tc>
          <w:tcPr>
            <w:tcW w:w="996" w:type="dxa"/>
            <w:vMerge/>
          </w:tcPr>
          <w:p w14:paraId="76ADFA72" w14:textId="77777777" w:rsidR="00211FF1" w:rsidRPr="004A00D4" w:rsidRDefault="00211FF1" w:rsidP="00211FF1">
            <w:pPr>
              <w:jc w:val="center"/>
            </w:pPr>
          </w:p>
        </w:tc>
        <w:tc>
          <w:tcPr>
            <w:tcW w:w="993" w:type="dxa"/>
            <w:vAlign w:val="center"/>
          </w:tcPr>
          <w:p w14:paraId="0B6DDD21" w14:textId="77777777" w:rsidR="00211FF1" w:rsidRPr="004A00D4" w:rsidRDefault="00211FF1" w:rsidP="00211FF1">
            <w:pPr>
              <w:jc w:val="center"/>
            </w:pPr>
            <w:r w:rsidRPr="00F43BAC">
              <w:rPr>
                <w:color w:val="FF0000"/>
              </w:rPr>
              <w:t>KTGK</w:t>
            </w:r>
          </w:p>
        </w:tc>
      </w:tr>
      <w:tr w:rsidR="00211FF1" w:rsidRPr="004A00D4" w14:paraId="58C15010" w14:textId="77777777" w:rsidTr="00190C60">
        <w:trPr>
          <w:trHeight w:val="315"/>
        </w:trPr>
        <w:tc>
          <w:tcPr>
            <w:tcW w:w="511" w:type="dxa"/>
          </w:tcPr>
          <w:p w14:paraId="0982051C" w14:textId="77777777" w:rsidR="00211FF1" w:rsidRPr="004A00D4" w:rsidRDefault="00211FF1" w:rsidP="00211FF1"/>
        </w:tc>
        <w:tc>
          <w:tcPr>
            <w:tcW w:w="2609" w:type="dxa"/>
          </w:tcPr>
          <w:p w14:paraId="5C0ABF30" w14:textId="77777777" w:rsidR="00211FF1" w:rsidRPr="004A00D4" w:rsidRDefault="00211FF1" w:rsidP="00211FF1">
            <w:pPr>
              <w:rPr>
                <w:i/>
                <w:iCs/>
              </w:rPr>
            </w:pPr>
            <w:r w:rsidRPr="004A00D4">
              <w:t>1.1…</w:t>
            </w:r>
          </w:p>
        </w:tc>
        <w:tc>
          <w:tcPr>
            <w:tcW w:w="1417" w:type="dxa"/>
          </w:tcPr>
          <w:p w14:paraId="2355813C" w14:textId="77777777" w:rsidR="00211FF1" w:rsidRPr="004A00D4" w:rsidRDefault="00211FF1" w:rsidP="00211FF1">
            <w:pPr>
              <w:rPr>
                <w:i/>
                <w:iCs/>
              </w:rPr>
            </w:pPr>
            <w:r>
              <w:rPr>
                <w:color w:val="FF0000"/>
              </w:rPr>
              <w:t>(1/</w:t>
            </w:r>
            <w:r w:rsidRPr="00F43BAC">
              <w:rPr>
                <w:color w:val="FF0000"/>
              </w:rPr>
              <w:t>2</w:t>
            </w:r>
            <w:r>
              <w:rPr>
                <w:color w:val="FF0000"/>
              </w:rPr>
              <w:t>/</w:t>
            </w:r>
            <w:r w:rsidRPr="00F43BAC">
              <w:rPr>
                <w:color w:val="FF0000"/>
              </w:rPr>
              <w:t>4</w:t>
            </w:r>
            <w:r>
              <w:rPr>
                <w:color w:val="FF0000"/>
              </w:rPr>
              <w:t>/0</w:t>
            </w:r>
            <w:r w:rsidRPr="00F43BAC">
              <w:rPr>
                <w:color w:val="FF0000"/>
              </w:rPr>
              <w:t>)</w:t>
            </w:r>
          </w:p>
        </w:tc>
        <w:tc>
          <w:tcPr>
            <w:tcW w:w="1672" w:type="dxa"/>
            <w:vAlign w:val="center"/>
          </w:tcPr>
          <w:p w14:paraId="224BAABF" w14:textId="77777777" w:rsidR="00211FF1" w:rsidRPr="004A00D4" w:rsidRDefault="00211FF1" w:rsidP="00211FF1">
            <w:pPr>
              <w:rPr>
                <w:i/>
                <w:iCs/>
              </w:rPr>
            </w:pPr>
            <w:r w:rsidRPr="00F43BAC">
              <w:rPr>
                <w:color w:val="FF0000"/>
              </w:rPr>
              <w:t>- Giảng + bài toán tổng hợp</w:t>
            </w:r>
          </w:p>
        </w:tc>
        <w:tc>
          <w:tcPr>
            <w:tcW w:w="1688" w:type="dxa"/>
            <w:vAlign w:val="center"/>
          </w:tcPr>
          <w:p w14:paraId="4BE233F5" w14:textId="77777777" w:rsidR="00211FF1" w:rsidRPr="004A00D4" w:rsidRDefault="00211FF1" w:rsidP="00211FF1">
            <w:pPr>
              <w:rPr>
                <w:i/>
                <w:iCs/>
              </w:rPr>
            </w:pPr>
            <w:r w:rsidRPr="00F43BAC">
              <w:rPr>
                <w:color w:val="FF0000"/>
              </w:rPr>
              <w:t>- Luyện tập</w:t>
            </w:r>
          </w:p>
        </w:tc>
        <w:tc>
          <w:tcPr>
            <w:tcW w:w="996" w:type="dxa"/>
            <w:vMerge/>
            <w:vAlign w:val="center"/>
          </w:tcPr>
          <w:p w14:paraId="3FF01E49" w14:textId="77777777" w:rsidR="00211FF1" w:rsidRPr="004A00D4" w:rsidRDefault="00211FF1" w:rsidP="00211FF1"/>
        </w:tc>
        <w:tc>
          <w:tcPr>
            <w:tcW w:w="993" w:type="dxa"/>
            <w:vAlign w:val="center"/>
          </w:tcPr>
          <w:p w14:paraId="79C6C004" w14:textId="77777777" w:rsidR="00211FF1" w:rsidRPr="004A00D4" w:rsidRDefault="00211FF1" w:rsidP="00211FF1">
            <w:r w:rsidRPr="00F43BAC">
              <w:rPr>
                <w:color w:val="FF0000"/>
              </w:rPr>
              <w:t>KTGK</w:t>
            </w:r>
          </w:p>
        </w:tc>
      </w:tr>
      <w:tr w:rsidR="00211FF1" w:rsidRPr="004A00D4" w14:paraId="03546DA1" w14:textId="77777777" w:rsidTr="00190C60">
        <w:trPr>
          <w:trHeight w:val="315"/>
        </w:trPr>
        <w:tc>
          <w:tcPr>
            <w:tcW w:w="511" w:type="dxa"/>
          </w:tcPr>
          <w:p w14:paraId="0B296456" w14:textId="77777777" w:rsidR="00211FF1" w:rsidRPr="004A00D4" w:rsidRDefault="00211FF1" w:rsidP="00211FF1"/>
        </w:tc>
        <w:tc>
          <w:tcPr>
            <w:tcW w:w="2609" w:type="dxa"/>
          </w:tcPr>
          <w:p w14:paraId="4DFAE7A5" w14:textId="77777777" w:rsidR="00211FF1" w:rsidRPr="004A00D4" w:rsidRDefault="00211FF1" w:rsidP="00211FF1">
            <w:r w:rsidRPr="004A00D4">
              <w:t>1.2…</w:t>
            </w:r>
          </w:p>
        </w:tc>
        <w:tc>
          <w:tcPr>
            <w:tcW w:w="1417" w:type="dxa"/>
          </w:tcPr>
          <w:p w14:paraId="2D958BD2" w14:textId="77777777" w:rsidR="00211FF1" w:rsidRPr="004A00D4" w:rsidRDefault="00211FF1" w:rsidP="00211FF1"/>
        </w:tc>
        <w:tc>
          <w:tcPr>
            <w:tcW w:w="1672" w:type="dxa"/>
            <w:vAlign w:val="center"/>
          </w:tcPr>
          <w:p w14:paraId="5D21B9D3" w14:textId="77777777" w:rsidR="00211FF1" w:rsidRPr="004A00D4" w:rsidRDefault="00211FF1" w:rsidP="00211FF1">
            <w:r w:rsidRPr="00F43BAC">
              <w:rPr>
                <w:color w:val="FF0000"/>
              </w:rPr>
              <w:t>- Giảng + case study</w:t>
            </w:r>
          </w:p>
        </w:tc>
        <w:tc>
          <w:tcPr>
            <w:tcW w:w="1688" w:type="dxa"/>
            <w:vAlign w:val="center"/>
          </w:tcPr>
          <w:p w14:paraId="71E2B8E1" w14:textId="77777777" w:rsidR="00211FF1" w:rsidRPr="004A00D4" w:rsidRDefault="00211FF1" w:rsidP="00211FF1">
            <w:r w:rsidRPr="00F43BAC">
              <w:rPr>
                <w:color w:val="FF0000"/>
              </w:rPr>
              <w:t>- Phân tích tình huống</w:t>
            </w:r>
          </w:p>
        </w:tc>
        <w:tc>
          <w:tcPr>
            <w:tcW w:w="996" w:type="dxa"/>
            <w:vMerge/>
            <w:vAlign w:val="center"/>
          </w:tcPr>
          <w:p w14:paraId="21DB78CA" w14:textId="77777777" w:rsidR="00211FF1" w:rsidRPr="004A00D4" w:rsidRDefault="00211FF1" w:rsidP="00211FF1"/>
        </w:tc>
        <w:tc>
          <w:tcPr>
            <w:tcW w:w="993" w:type="dxa"/>
            <w:vAlign w:val="center"/>
          </w:tcPr>
          <w:p w14:paraId="7BB5AA55" w14:textId="77777777" w:rsidR="00211FF1" w:rsidRPr="004A00D4" w:rsidRDefault="00211FF1" w:rsidP="00211FF1">
            <w:r w:rsidRPr="00F43BAC">
              <w:rPr>
                <w:color w:val="FF0000"/>
              </w:rPr>
              <w:t>KTGK</w:t>
            </w:r>
          </w:p>
        </w:tc>
      </w:tr>
      <w:tr w:rsidR="00356A4B" w:rsidRPr="004A00D4" w14:paraId="69D81F69" w14:textId="77777777" w:rsidTr="00E13D93">
        <w:trPr>
          <w:trHeight w:val="375"/>
        </w:trPr>
        <w:tc>
          <w:tcPr>
            <w:tcW w:w="511" w:type="dxa"/>
          </w:tcPr>
          <w:p w14:paraId="58FE5895" w14:textId="77777777" w:rsidR="00356A4B" w:rsidRPr="004A00D4" w:rsidRDefault="00356A4B" w:rsidP="00356A4B"/>
        </w:tc>
        <w:tc>
          <w:tcPr>
            <w:tcW w:w="2609" w:type="dxa"/>
            <w:vAlign w:val="center"/>
          </w:tcPr>
          <w:p w14:paraId="30993495" w14:textId="77777777" w:rsidR="00356A4B" w:rsidRPr="009821E7" w:rsidRDefault="00356A4B" w:rsidP="00356A4B">
            <w:pPr>
              <w:rPr>
                <w:color w:val="FF0000"/>
              </w:rPr>
            </w:pPr>
            <w:r w:rsidRPr="009821E7">
              <w:rPr>
                <w:b/>
                <w:bCs/>
                <w:color w:val="FF0000"/>
              </w:rPr>
              <w:t>Bài toán tổng hợp nền móng</w:t>
            </w:r>
            <w:r w:rsidRPr="009821E7">
              <w:rPr>
                <w:color w:val="FF0000"/>
              </w:rPr>
              <w:t xml:space="preserve"> </w:t>
            </w:r>
          </w:p>
          <w:p w14:paraId="00830A8E" w14:textId="77777777" w:rsidR="00356A4B" w:rsidRPr="009821E7" w:rsidRDefault="00356A4B" w:rsidP="00356A4B">
            <w:pPr>
              <w:rPr>
                <w:color w:val="FF0000"/>
              </w:rPr>
            </w:pPr>
            <w:r w:rsidRPr="009821E7">
              <w:rPr>
                <w:color w:val="FF0000"/>
              </w:rPr>
              <w:t xml:space="preserve">- Phân tích địa chất </w:t>
            </w:r>
          </w:p>
          <w:p w14:paraId="3E389592" w14:textId="77777777" w:rsidR="00356A4B" w:rsidRPr="004A00D4" w:rsidRDefault="00356A4B" w:rsidP="00356A4B">
            <w:pPr>
              <w:rPr>
                <w:i/>
                <w:iCs/>
              </w:rPr>
            </w:pPr>
            <w:r w:rsidRPr="009821E7">
              <w:rPr>
                <w:color w:val="FF0000"/>
              </w:rPr>
              <w:t>- Đề xuất giải pháp</w:t>
            </w:r>
          </w:p>
        </w:tc>
        <w:tc>
          <w:tcPr>
            <w:tcW w:w="1417" w:type="dxa"/>
          </w:tcPr>
          <w:p w14:paraId="1BCECD6C" w14:textId="77777777" w:rsidR="00356A4B" w:rsidRPr="004A00D4" w:rsidRDefault="00356A4B" w:rsidP="00356A4B">
            <w:pPr>
              <w:rPr>
                <w:i/>
                <w:iCs/>
              </w:rPr>
            </w:pPr>
            <w:r>
              <w:rPr>
                <w:color w:val="FF0000"/>
              </w:rPr>
              <w:t>(1/</w:t>
            </w:r>
            <w:r w:rsidRPr="00F43BAC">
              <w:rPr>
                <w:color w:val="FF0000"/>
              </w:rPr>
              <w:t>2</w:t>
            </w:r>
            <w:r>
              <w:rPr>
                <w:color w:val="FF0000"/>
              </w:rPr>
              <w:t>/</w:t>
            </w:r>
            <w:r w:rsidRPr="00F43BAC">
              <w:rPr>
                <w:color w:val="FF0000"/>
              </w:rPr>
              <w:t>4</w:t>
            </w:r>
            <w:r>
              <w:rPr>
                <w:color w:val="FF0000"/>
              </w:rPr>
              <w:t>/0</w:t>
            </w:r>
            <w:r w:rsidRPr="00F43BAC">
              <w:rPr>
                <w:color w:val="FF0000"/>
              </w:rPr>
              <w:t>)</w:t>
            </w:r>
          </w:p>
        </w:tc>
        <w:tc>
          <w:tcPr>
            <w:tcW w:w="1672" w:type="dxa"/>
            <w:vAlign w:val="center"/>
          </w:tcPr>
          <w:p w14:paraId="67AB5CD5" w14:textId="77777777" w:rsidR="00356A4B" w:rsidRPr="004A00D4" w:rsidRDefault="00356A4B" w:rsidP="00356A4B">
            <w:pPr>
              <w:rPr>
                <w:i/>
                <w:iCs/>
              </w:rPr>
            </w:pPr>
            <w:r w:rsidRPr="009821E7">
              <w:rPr>
                <w:color w:val="FF0000"/>
              </w:rPr>
              <w:t>- Hướng dẫn case study</w:t>
            </w:r>
          </w:p>
        </w:tc>
        <w:tc>
          <w:tcPr>
            <w:tcW w:w="1688" w:type="dxa"/>
            <w:vAlign w:val="center"/>
          </w:tcPr>
          <w:p w14:paraId="341544DA" w14:textId="77777777" w:rsidR="00356A4B" w:rsidRDefault="00356A4B" w:rsidP="00356A4B">
            <w:pPr>
              <w:rPr>
                <w:color w:val="FF0000"/>
              </w:rPr>
            </w:pPr>
            <w:r w:rsidRPr="009821E7">
              <w:rPr>
                <w:color w:val="FF0000"/>
              </w:rPr>
              <w:t>- Làm bài tổng hợp</w:t>
            </w:r>
          </w:p>
          <w:p w14:paraId="2EFF2122" w14:textId="77777777" w:rsidR="00253B94" w:rsidRPr="00253B94" w:rsidRDefault="00253B94" w:rsidP="00253B94">
            <w:pPr>
              <w:pStyle w:val="NormalWeb"/>
              <w:rPr>
                <w:color w:val="0070C0"/>
              </w:rPr>
            </w:pPr>
            <w:r>
              <w:lastRenderedPageBreak/>
              <w:t>-</w:t>
            </w:r>
            <w:r w:rsidRPr="00253B94">
              <w:rPr>
                <w:color w:val="0070C0"/>
              </w:rPr>
              <w:t xml:space="preserve"> Chuẩn bị bài thuyết trình nhóm 1</w:t>
            </w:r>
          </w:p>
          <w:p w14:paraId="0CA6E933" w14:textId="77777777" w:rsidR="00253B94" w:rsidRPr="00253B94" w:rsidRDefault="00253B94" w:rsidP="00253B94">
            <w:pPr>
              <w:pStyle w:val="NormalWeb"/>
            </w:pPr>
            <w:r w:rsidRPr="00253B94">
              <w:rPr>
                <w:color w:val="0070C0"/>
              </w:rPr>
              <w:t>- Viết báo cáo tóm tắt nội dung B</w:t>
            </w:r>
          </w:p>
        </w:tc>
        <w:tc>
          <w:tcPr>
            <w:tcW w:w="996" w:type="dxa"/>
            <w:vMerge w:val="restart"/>
            <w:vAlign w:val="center"/>
          </w:tcPr>
          <w:p w14:paraId="7A4D06D1" w14:textId="77777777" w:rsidR="00356A4B" w:rsidRPr="004A00D4" w:rsidRDefault="00356A4B" w:rsidP="00356A4B">
            <w:pPr>
              <w:jc w:val="center"/>
              <w:rPr>
                <w:i/>
              </w:rPr>
            </w:pPr>
            <w:r w:rsidRPr="00F43BAC">
              <w:rPr>
                <w:color w:val="FF0000"/>
              </w:rPr>
              <w:lastRenderedPageBreak/>
              <w:t>CLO1</w:t>
            </w:r>
          </w:p>
        </w:tc>
        <w:tc>
          <w:tcPr>
            <w:tcW w:w="993" w:type="dxa"/>
            <w:vAlign w:val="center"/>
          </w:tcPr>
          <w:p w14:paraId="780B7017" w14:textId="77777777" w:rsidR="00356A4B" w:rsidRPr="00F43BAC" w:rsidRDefault="00356A4B" w:rsidP="00356A4B">
            <w:pPr>
              <w:jc w:val="center"/>
              <w:rPr>
                <w:color w:val="FF0000"/>
              </w:rPr>
            </w:pPr>
            <w:r w:rsidRPr="009821E7">
              <w:rPr>
                <w:color w:val="FF0000"/>
              </w:rPr>
              <w:t>KTHP</w:t>
            </w:r>
          </w:p>
        </w:tc>
      </w:tr>
      <w:tr w:rsidR="00356A4B" w:rsidRPr="004A00D4" w14:paraId="5FD7CCEC" w14:textId="77777777" w:rsidTr="00E13D93">
        <w:trPr>
          <w:trHeight w:val="315"/>
        </w:trPr>
        <w:tc>
          <w:tcPr>
            <w:tcW w:w="511" w:type="dxa"/>
          </w:tcPr>
          <w:p w14:paraId="2339DF21" w14:textId="77777777" w:rsidR="00356A4B" w:rsidRPr="004A00D4" w:rsidRDefault="00356A4B" w:rsidP="00356A4B"/>
        </w:tc>
        <w:tc>
          <w:tcPr>
            <w:tcW w:w="2609" w:type="dxa"/>
            <w:vAlign w:val="center"/>
          </w:tcPr>
          <w:p w14:paraId="7E31C29C" w14:textId="77777777" w:rsidR="00356A4B" w:rsidRPr="004A00D4" w:rsidRDefault="00356A4B" w:rsidP="00356A4B">
            <w:pPr>
              <w:rPr>
                <w:i/>
                <w:iCs/>
              </w:rPr>
            </w:pPr>
            <w:r w:rsidRPr="009821E7">
              <w:rPr>
                <w:b/>
                <w:bCs/>
                <w:color w:val="FF0000"/>
              </w:rPr>
              <w:t>Ôn tập cuối kỳ</w:t>
            </w:r>
          </w:p>
        </w:tc>
        <w:tc>
          <w:tcPr>
            <w:tcW w:w="1417" w:type="dxa"/>
          </w:tcPr>
          <w:p w14:paraId="5603E1C4" w14:textId="77777777" w:rsidR="00356A4B" w:rsidRPr="004A00D4" w:rsidRDefault="00356A4B" w:rsidP="00356A4B">
            <w:pPr>
              <w:rPr>
                <w:i/>
                <w:iCs/>
              </w:rPr>
            </w:pPr>
            <w:r>
              <w:rPr>
                <w:color w:val="FF0000"/>
              </w:rPr>
              <w:t>(1/</w:t>
            </w:r>
            <w:r w:rsidRPr="00F43BAC">
              <w:rPr>
                <w:color w:val="FF0000"/>
              </w:rPr>
              <w:t>2</w:t>
            </w:r>
            <w:r>
              <w:rPr>
                <w:color w:val="FF0000"/>
              </w:rPr>
              <w:t>/</w:t>
            </w:r>
            <w:r w:rsidRPr="00F43BAC">
              <w:rPr>
                <w:color w:val="FF0000"/>
              </w:rPr>
              <w:t>4</w:t>
            </w:r>
            <w:r>
              <w:rPr>
                <w:color w:val="FF0000"/>
              </w:rPr>
              <w:t>/0</w:t>
            </w:r>
            <w:r w:rsidRPr="00F43BAC">
              <w:rPr>
                <w:color w:val="FF0000"/>
              </w:rPr>
              <w:t>)</w:t>
            </w:r>
          </w:p>
        </w:tc>
        <w:tc>
          <w:tcPr>
            <w:tcW w:w="1672" w:type="dxa"/>
            <w:vAlign w:val="center"/>
          </w:tcPr>
          <w:p w14:paraId="6DF90939" w14:textId="77777777" w:rsidR="00356A4B" w:rsidRPr="004A00D4" w:rsidRDefault="00356A4B" w:rsidP="00356A4B">
            <w:pPr>
              <w:rPr>
                <w:i/>
                <w:iCs/>
              </w:rPr>
            </w:pPr>
            <w:r w:rsidRPr="009821E7">
              <w:rPr>
                <w:color w:val="FF0000"/>
              </w:rPr>
              <w:t>- Tổng kết</w:t>
            </w:r>
          </w:p>
        </w:tc>
        <w:tc>
          <w:tcPr>
            <w:tcW w:w="1688" w:type="dxa"/>
            <w:vAlign w:val="center"/>
          </w:tcPr>
          <w:p w14:paraId="05E3B490" w14:textId="77777777" w:rsidR="00356A4B" w:rsidRPr="004A00D4" w:rsidRDefault="00356A4B" w:rsidP="00356A4B">
            <w:pPr>
              <w:rPr>
                <w:i/>
                <w:iCs/>
              </w:rPr>
            </w:pPr>
            <w:r w:rsidRPr="009821E7">
              <w:rPr>
                <w:color w:val="FF0000"/>
              </w:rPr>
              <w:t>- Hỏi đáp</w:t>
            </w:r>
          </w:p>
        </w:tc>
        <w:tc>
          <w:tcPr>
            <w:tcW w:w="996" w:type="dxa"/>
            <w:vMerge/>
            <w:vAlign w:val="center"/>
          </w:tcPr>
          <w:p w14:paraId="0B92BEAC" w14:textId="77777777" w:rsidR="00356A4B" w:rsidRPr="004A00D4" w:rsidRDefault="00356A4B" w:rsidP="00356A4B"/>
        </w:tc>
        <w:tc>
          <w:tcPr>
            <w:tcW w:w="993" w:type="dxa"/>
            <w:vAlign w:val="center"/>
          </w:tcPr>
          <w:p w14:paraId="17A99578" w14:textId="77777777" w:rsidR="00356A4B" w:rsidRPr="004A00D4" w:rsidRDefault="00356A4B" w:rsidP="00356A4B">
            <w:r w:rsidRPr="009821E7">
              <w:rPr>
                <w:color w:val="FF0000"/>
              </w:rPr>
              <w:t>KTHP</w:t>
            </w:r>
          </w:p>
        </w:tc>
      </w:tr>
      <w:tr w:rsidR="00356A4B" w:rsidRPr="004A00D4" w14:paraId="205F3683" w14:textId="77777777" w:rsidTr="00E13D93">
        <w:trPr>
          <w:trHeight w:val="315"/>
        </w:trPr>
        <w:tc>
          <w:tcPr>
            <w:tcW w:w="511" w:type="dxa"/>
          </w:tcPr>
          <w:p w14:paraId="74DD59A4" w14:textId="77777777" w:rsidR="00356A4B" w:rsidRPr="004A00D4" w:rsidRDefault="00356A4B" w:rsidP="00E13D93">
            <w:pPr>
              <w:jc w:val="right"/>
              <w:rPr>
                <w:b/>
              </w:rPr>
            </w:pPr>
          </w:p>
        </w:tc>
        <w:tc>
          <w:tcPr>
            <w:tcW w:w="2609" w:type="dxa"/>
          </w:tcPr>
          <w:p w14:paraId="6AC4D599" w14:textId="77777777" w:rsidR="00356A4B" w:rsidRPr="004A00D4" w:rsidRDefault="00356A4B" w:rsidP="00E13D93">
            <w:r w:rsidRPr="004A00D4">
              <w:rPr>
                <w:b/>
              </w:rPr>
              <w:t>Tổng</w:t>
            </w:r>
          </w:p>
        </w:tc>
        <w:tc>
          <w:tcPr>
            <w:tcW w:w="1417" w:type="dxa"/>
          </w:tcPr>
          <w:p w14:paraId="1C433383" w14:textId="77777777" w:rsidR="00356A4B" w:rsidRPr="005F306B" w:rsidRDefault="00356A4B" w:rsidP="00E13D93">
            <w:pPr>
              <w:jc w:val="center"/>
              <w:rPr>
                <w:highlight w:val="yellow"/>
              </w:rPr>
            </w:pPr>
            <w:r w:rsidRPr="005F306B">
              <w:rPr>
                <w:highlight w:val="yellow"/>
              </w:rPr>
              <w:t>20/5/5/0</w:t>
            </w:r>
          </w:p>
        </w:tc>
        <w:tc>
          <w:tcPr>
            <w:tcW w:w="1672" w:type="dxa"/>
          </w:tcPr>
          <w:p w14:paraId="591BF5D7" w14:textId="77777777" w:rsidR="00356A4B" w:rsidRPr="004A00D4" w:rsidRDefault="00356A4B" w:rsidP="00E13D93"/>
        </w:tc>
        <w:tc>
          <w:tcPr>
            <w:tcW w:w="1688" w:type="dxa"/>
          </w:tcPr>
          <w:p w14:paraId="20B31D5D" w14:textId="77777777" w:rsidR="00356A4B" w:rsidRPr="004A00D4" w:rsidRDefault="00356A4B" w:rsidP="00E13D93"/>
        </w:tc>
        <w:tc>
          <w:tcPr>
            <w:tcW w:w="996" w:type="dxa"/>
          </w:tcPr>
          <w:p w14:paraId="127A2D9D" w14:textId="77777777" w:rsidR="00356A4B" w:rsidRPr="004A00D4" w:rsidRDefault="00356A4B" w:rsidP="00E13D93"/>
        </w:tc>
        <w:tc>
          <w:tcPr>
            <w:tcW w:w="993" w:type="dxa"/>
          </w:tcPr>
          <w:p w14:paraId="743495AE" w14:textId="77777777" w:rsidR="00356A4B" w:rsidRPr="004A00D4" w:rsidRDefault="00356A4B" w:rsidP="00E13D93"/>
        </w:tc>
      </w:tr>
    </w:tbl>
    <w:p w14:paraId="7FBB14A1" w14:textId="77777777" w:rsidR="00F17DD4" w:rsidRDefault="00F17DD4" w:rsidP="007D2F96">
      <w:pPr>
        <w:jc w:val="both"/>
      </w:pPr>
    </w:p>
    <w:p w14:paraId="47136AE9" w14:textId="77777777" w:rsidR="00D56F64" w:rsidRDefault="007D2F96" w:rsidP="00A2715B">
      <w:pPr>
        <w:spacing w:before="120"/>
        <w:jc w:val="both"/>
      </w:pPr>
      <w:r w:rsidRPr="004A00D4">
        <w:rPr>
          <w:b/>
        </w:rPr>
        <w:t xml:space="preserve">6.2. Phần thực </w:t>
      </w:r>
      <w:commentRangeStart w:id="4"/>
      <w:r w:rsidRPr="004A00D4">
        <w:rPr>
          <w:b/>
        </w:rPr>
        <w:t>hành</w:t>
      </w:r>
      <w:r w:rsidR="0091746A" w:rsidRPr="004A00D4">
        <w:rPr>
          <w:b/>
        </w:rPr>
        <w:t>:</w:t>
      </w:r>
      <w:commentRangeEnd w:id="4"/>
      <w:r w:rsidR="00590D71">
        <w:rPr>
          <w:rStyle w:val="CommentReference"/>
        </w:rPr>
        <w:commentReference w:id="4"/>
      </w:r>
      <w:r w:rsidRPr="004A00D4">
        <w:t xml:space="preserve"> Nội dung các bài thí nghiệm (thực hành, </w:t>
      </w:r>
      <w:r w:rsidR="0091746A" w:rsidRPr="004A00D4">
        <w:t xml:space="preserve">Đồ án, </w:t>
      </w:r>
      <w:r w:rsidRPr="004A00D4">
        <w:t>tiểu luận, bài tập lớn) &lt;Đưa vào chương trình chi tiết đúng và phù hợp nội dung chương, bài, nếu không có, bỏ luôn mục này&gt;</w:t>
      </w:r>
    </w:p>
    <w:tbl>
      <w:tblPr>
        <w:tblW w:w="950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1"/>
        <w:gridCol w:w="2226"/>
        <w:gridCol w:w="1417"/>
        <w:gridCol w:w="1672"/>
        <w:gridCol w:w="1688"/>
        <w:gridCol w:w="996"/>
        <w:gridCol w:w="993"/>
      </w:tblGrid>
      <w:tr w:rsidR="00D56F64" w:rsidRPr="004A00D4" w14:paraId="72C82339" w14:textId="77777777" w:rsidTr="001B6CCB">
        <w:trPr>
          <w:trHeight w:val="1202"/>
          <w:tblHeader/>
        </w:trPr>
        <w:tc>
          <w:tcPr>
            <w:tcW w:w="511" w:type="dxa"/>
            <w:vAlign w:val="center"/>
          </w:tcPr>
          <w:p w14:paraId="4EF94163" w14:textId="77777777" w:rsidR="00D56F64" w:rsidRPr="004A00D4" w:rsidRDefault="00D56F64" w:rsidP="00E13D93">
            <w:pPr>
              <w:jc w:val="center"/>
            </w:pPr>
            <w:r>
              <w:t>TT</w:t>
            </w:r>
          </w:p>
        </w:tc>
        <w:tc>
          <w:tcPr>
            <w:tcW w:w="2226" w:type="dxa"/>
            <w:vAlign w:val="center"/>
          </w:tcPr>
          <w:p w14:paraId="4B4E5D83" w14:textId="77777777" w:rsidR="00D56F64" w:rsidRPr="004A00D4" w:rsidRDefault="00D56F64" w:rsidP="00E13D93">
            <w:pPr>
              <w:widowControl w:val="0"/>
              <w:jc w:val="center"/>
              <w:rPr>
                <w:rFonts w:ascii="12" w:hAnsi="12"/>
                <w:b/>
              </w:rPr>
            </w:pPr>
            <w:r w:rsidRPr="004A00D4">
              <w:rPr>
                <w:rFonts w:ascii="12" w:hAnsi="12"/>
                <w:b/>
              </w:rPr>
              <w:t>Các nội dung cơ bản theo chương</w:t>
            </w:r>
            <w:r w:rsidRPr="004A00D4">
              <w:rPr>
                <w:rFonts w:ascii="12" w:hAnsi="12"/>
                <w:b/>
                <w:lang w:val="en-SG"/>
              </w:rPr>
              <w:t xml:space="preserve"> (bài), mục</w:t>
            </w:r>
          </w:p>
          <w:p w14:paraId="18664FAC" w14:textId="77777777" w:rsidR="00D56F64" w:rsidRPr="004A00D4" w:rsidRDefault="00D56F64" w:rsidP="00E13D93">
            <w:pPr>
              <w:jc w:val="center"/>
            </w:pPr>
            <w:r w:rsidRPr="004A00D4">
              <w:rPr>
                <w:rFonts w:ascii="12" w:hAnsi="12"/>
                <w:i/>
              </w:rPr>
              <w:t xml:space="preserve">(đến 3 </w:t>
            </w:r>
            <w:r w:rsidRPr="004A00D4">
              <w:rPr>
                <w:rFonts w:ascii="12" w:hAnsi="12"/>
                <w:i/>
                <w:lang w:val="en-SG"/>
              </w:rPr>
              <w:t xml:space="preserve">chữ </w:t>
            </w:r>
            <w:r w:rsidRPr="004A00D4">
              <w:rPr>
                <w:rFonts w:ascii="12" w:hAnsi="12"/>
                <w:i/>
              </w:rPr>
              <w:t>số)</w:t>
            </w:r>
          </w:p>
        </w:tc>
        <w:tc>
          <w:tcPr>
            <w:tcW w:w="1417" w:type="dxa"/>
          </w:tcPr>
          <w:p w14:paraId="280B2E3C" w14:textId="77777777" w:rsidR="00D56F64" w:rsidRDefault="00D56F64" w:rsidP="00E13D93">
            <w:pPr>
              <w:jc w:val="center"/>
            </w:pPr>
            <w:r w:rsidRPr="004A00D4">
              <w:t>Giờ lên lớp</w:t>
            </w:r>
          </w:p>
          <w:p w14:paraId="4FF988D7" w14:textId="77777777" w:rsidR="00D56F64" w:rsidRDefault="00D56F64" w:rsidP="00E13D93">
            <w:pPr>
              <w:jc w:val="center"/>
            </w:pPr>
            <w:r>
              <w:t>(LT/BT/</w:t>
            </w:r>
          </w:p>
          <w:p w14:paraId="3303802A" w14:textId="77777777" w:rsidR="00D56F64" w:rsidRPr="004A00D4" w:rsidRDefault="00D56F64" w:rsidP="00E13D93">
            <w:pPr>
              <w:jc w:val="center"/>
            </w:pPr>
            <w:r>
              <w:t>TL/TH-TN)</w:t>
            </w:r>
          </w:p>
        </w:tc>
        <w:tc>
          <w:tcPr>
            <w:tcW w:w="1672" w:type="dxa"/>
            <w:vAlign w:val="center"/>
          </w:tcPr>
          <w:p w14:paraId="28589FDB" w14:textId="77777777" w:rsidR="00D56F64" w:rsidRPr="001B6CCB" w:rsidRDefault="00D56F64" w:rsidP="00E13D93">
            <w:pPr>
              <w:jc w:val="center"/>
            </w:pPr>
            <w:r w:rsidRPr="001B6CCB">
              <w:rPr>
                <w:b/>
                <w:bCs/>
              </w:rPr>
              <w:t>Hoạt động dạy và phương pháp</w:t>
            </w:r>
          </w:p>
        </w:tc>
        <w:tc>
          <w:tcPr>
            <w:tcW w:w="1688" w:type="dxa"/>
            <w:vAlign w:val="center"/>
          </w:tcPr>
          <w:p w14:paraId="6AF94ACE" w14:textId="77777777" w:rsidR="00D56F64" w:rsidRPr="001B6CCB" w:rsidRDefault="00D56F64" w:rsidP="00E13D93">
            <w:pPr>
              <w:jc w:val="center"/>
            </w:pPr>
            <w:r w:rsidRPr="001B6CCB">
              <w:rPr>
                <w:b/>
                <w:bCs/>
              </w:rPr>
              <w:t>Hoạt động học</w:t>
            </w:r>
          </w:p>
        </w:tc>
        <w:tc>
          <w:tcPr>
            <w:tcW w:w="996" w:type="dxa"/>
            <w:vAlign w:val="center"/>
          </w:tcPr>
          <w:p w14:paraId="78B7AE27" w14:textId="77777777" w:rsidR="00D56F64" w:rsidRPr="001B6CCB" w:rsidRDefault="00D56F64" w:rsidP="00E13D93">
            <w:pPr>
              <w:jc w:val="center"/>
            </w:pPr>
            <w:r w:rsidRPr="001B6CCB">
              <w:rPr>
                <w:b/>
                <w:bCs/>
                <w:sz w:val="20"/>
                <w:szCs w:val="20"/>
              </w:rPr>
              <w:t>CĐR học phần (CLO)</w:t>
            </w:r>
          </w:p>
        </w:tc>
        <w:tc>
          <w:tcPr>
            <w:tcW w:w="993" w:type="dxa"/>
            <w:vAlign w:val="center"/>
          </w:tcPr>
          <w:p w14:paraId="39A10EF8" w14:textId="77777777" w:rsidR="00D56F64" w:rsidRPr="001B6CCB" w:rsidRDefault="00D56F64" w:rsidP="00E13D93">
            <w:pPr>
              <w:jc w:val="center"/>
              <w:rPr>
                <w:b/>
                <w:bCs/>
                <w:sz w:val="20"/>
                <w:szCs w:val="20"/>
              </w:rPr>
            </w:pPr>
            <w:r w:rsidRPr="001B6CCB">
              <w:rPr>
                <w:b/>
                <w:bCs/>
              </w:rPr>
              <w:t>Bài đánh giá</w:t>
            </w:r>
          </w:p>
        </w:tc>
      </w:tr>
      <w:tr w:rsidR="00D56F64" w:rsidRPr="004A00D4" w14:paraId="1EEC90FF" w14:textId="77777777" w:rsidTr="001B6CCB">
        <w:trPr>
          <w:trHeight w:val="375"/>
        </w:trPr>
        <w:tc>
          <w:tcPr>
            <w:tcW w:w="511" w:type="dxa"/>
          </w:tcPr>
          <w:p w14:paraId="02FC2777" w14:textId="77777777" w:rsidR="00D56F64" w:rsidRPr="004A00D4" w:rsidRDefault="00D56F64" w:rsidP="00E13D93">
            <w:pPr>
              <w:jc w:val="center"/>
            </w:pPr>
            <w:r>
              <w:t>1</w:t>
            </w:r>
          </w:p>
        </w:tc>
        <w:tc>
          <w:tcPr>
            <w:tcW w:w="2226" w:type="dxa"/>
            <w:vAlign w:val="center"/>
          </w:tcPr>
          <w:p w14:paraId="1E82A71F" w14:textId="77777777" w:rsidR="00D56F64" w:rsidRPr="001B6CCB" w:rsidRDefault="00D56F64" w:rsidP="00E13D93">
            <w:pPr>
              <w:rPr>
                <w:i/>
                <w:iCs/>
              </w:rPr>
            </w:pPr>
            <w:r w:rsidRPr="001B6CCB">
              <w:t xml:space="preserve">Bài 1: </w:t>
            </w:r>
            <w:r w:rsidRPr="001B6CCB">
              <w:rPr>
                <w:bCs/>
              </w:rPr>
              <w:t>Thí nghiệm xác định độ ẩm, khối lượng riêng</w:t>
            </w:r>
          </w:p>
        </w:tc>
        <w:tc>
          <w:tcPr>
            <w:tcW w:w="1417" w:type="dxa"/>
            <w:vAlign w:val="center"/>
          </w:tcPr>
          <w:p w14:paraId="15520E28" w14:textId="77777777" w:rsidR="00D56F64" w:rsidRPr="001B6CCB" w:rsidRDefault="00D56F64" w:rsidP="00E13D93">
            <w:pPr>
              <w:jc w:val="center"/>
              <w:rPr>
                <w:i/>
                <w:iCs/>
              </w:rPr>
            </w:pPr>
            <w:r w:rsidRPr="001B6CCB">
              <w:t>(0/0/0/10)</w:t>
            </w:r>
          </w:p>
        </w:tc>
        <w:tc>
          <w:tcPr>
            <w:tcW w:w="1672" w:type="dxa"/>
            <w:vAlign w:val="center"/>
          </w:tcPr>
          <w:p w14:paraId="07F5E05D" w14:textId="77777777" w:rsidR="00D56F64" w:rsidRPr="001B6CCB" w:rsidRDefault="00D56F64" w:rsidP="00E13D93">
            <w:pPr>
              <w:rPr>
                <w:i/>
                <w:iCs/>
              </w:rPr>
            </w:pPr>
            <w:r w:rsidRPr="001B6CCB">
              <w:t>Hướng dẫn thao tác</w:t>
            </w:r>
          </w:p>
        </w:tc>
        <w:tc>
          <w:tcPr>
            <w:tcW w:w="1688" w:type="dxa"/>
            <w:vAlign w:val="center"/>
          </w:tcPr>
          <w:p w14:paraId="7EACFC5D" w14:textId="77777777" w:rsidR="00D56F64" w:rsidRPr="001B6CCB" w:rsidRDefault="00D56F64" w:rsidP="00E13D93">
            <w:pPr>
              <w:rPr>
                <w:i/>
                <w:iCs/>
              </w:rPr>
            </w:pPr>
            <w:r w:rsidRPr="001B6CCB">
              <w:t>Thực hành</w:t>
            </w:r>
          </w:p>
        </w:tc>
        <w:tc>
          <w:tcPr>
            <w:tcW w:w="996" w:type="dxa"/>
            <w:vAlign w:val="center"/>
          </w:tcPr>
          <w:p w14:paraId="4D5A7EE9" w14:textId="77777777" w:rsidR="00D56F64" w:rsidRPr="001B6CCB" w:rsidRDefault="00D56F64" w:rsidP="00E13D93">
            <w:pPr>
              <w:jc w:val="center"/>
              <w:rPr>
                <w:i/>
              </w:rPr>
            </w:pPr>
            <w:r w:rsidRPr="001B6CCB">
              <w:t>CLO3</w:t>
            </w:r>
          </w:p>
        </w:tc>
        <w:tc>
          <w:tcPr>
            <w:tcW w:w="993" w:type="dxa"/>
            <w:vAlign w:val="center"/>
          </w:tcPr>
          <w:p w14:paraId="23C385B1" w14:textId="77777777" w:rsidR="00D56F64" w:rsidRPr="001B6CCB" w:rsidRDefault="00D56F64" w:rsidP="00E13D93">
            <w:pPr>
              <w:jc w:val="center"/>
            </w:pPr>
            <w:r w:rsidRPr="001B6CCB">
              <w:t>TN</w:t>
            </w:r>
          </w:p>
        </w:tc>
      </w:tr>
      <w:tr w:rsidR="00D56F64" w:rsidRPr="004A00D4" w14:paraId="3AD44C2B" w14:textId="77777777" w:rsidTr="001B6CCB">
        <w:trPr>
          <w:trHeight w:val="315"/>
        </w:trPr>
        <w:tc>
          <w:tcPr>
            <w:tcW w:w="511" w:type="dxa"/>
          </w:tcPr>
          <w:p w14:paraId="74835B3A" w14:textId="77777777" w:rsidR="00D56F64" w:rsidRPr="004A00D4" w:rsidRDefault="00D56F64" w:rsidP="00E13D93">
            <w:pPr>
              <w:jc w:val="center"/>
            </w:pPr>
            <w:r>
              <w:t>2</w:t>
            </w:r>
          </w:p>
        </w:tc>
        <w:tc>
          <w:tcPr>
            <w:tcW w:w="2226" w:type="dxa"/>
            <w:vAlign w:val="center"/>
          </w:tcPr>
          <w:p w14:paraId="6E4FC30B" w14:textId="77777777" w:rsidR="00D56F64" w:rsidRPr="001B6CCB" w:rsidRDefault="00D56F64" w:rsidP="00E13D93">
            <w:pPr>
              <w:rPr>
                <w:i/>
                <w:iCs/>
              </w:rPr>
            </w:pPr>
            <w:r w:rsidRPr="001B6CCB">
              <w:t xml:space="preserve">Bài 2: </w:t>
            </w:r>
            <w:r w:rsidRPr="001B6CCB">
              <w:rPr>
                <w:bCs/>
              </w:rPr>
              <w:t>Thí nghiệm Proctor</w:t>
            </w:r>
          </w:p>
        </w:tc>
        <w:tc>
          <w:tcPr>
            <w:tcW w:w="1417" w:type="dxa"/>
            <w:vAlign w:val="center"/>
          </w:tcPr>
          <w:p w14:paraId="04FA6A52" w14:textId="77777777" w:rsidR="00D56F64" w:rsidRPr="001B6CCB" w:rsidRDefault="00D56F64" w:rsidP="00E13D93">
            <w:pPr>
              <w:jc w:val="center"/>
              <w:rPr>
                <w:i/>
                <w:iCs/>
              </w:rPr>
            </w:pPr>
            <w:r w:rsidRPr="001B6CCB">
              <w:t>(0/0/0/10)</w:t>
            </w:r>
          </w:p>
        </w:tc>
        <w:tc>
          <w:tcPr>
            <w:tcW w:w="1672" w:type="dxa"/>
            <w:vAlign w:val="center"/>
          </w:tcPr>
          <w:p w14:paraId="15CD7FDE" w14:textId="77777777" w:rsidR="00D56F64" w:rsidRPr="001B6CCB" w:rsidRDefault="00D56F64" w:rsidP="00E13D93">
            <w:pPr>
              <w:rPr>
                <w:i/>
                <w:iCs/>
              </w:rPr>
            </w:pPr>
            <w:r w:rsidRPr="001B6CCB">
              <w:t>Hướng dẫn + demo</w:t>
            </w:r>
          </w:p>
        </w:tc>
        <w:tc>
          <w:tcPr>
            <w:tcW w:w="1688" w:type="dxa"/>
            <w:vAlign w:val="center"/>
          </w:tcPr>
          <w:p w14:paraId="07AF2458" w14:textId="77777777" w:rsidR="00D56F64" w:rsidRPr="001B6CCB" w:rsidRDefault="00D56F64" w:rsidP="00E13D93">
            <w:pPr>
              <w:rPr>
                <w:i/>
                <w:iCs/>
              </w:rPr>
            </w:pPr>
            <w:r w:rsidRPr="001B6CCB">
              <w:t>Thực hành + ghi số liệu</w:t>
            </w:r>
          </w:p>
        </w:tc>
        <w:tc>
          <w:tcPr>
            <w:tcW w:w="996" w:type="dxa"/>
            <w:vAlign w:val="center"/>
          </w:tcPr>
          <w:p w14:paraId="6511FC63" w14:textId="77777777" w:rsidR="00D56F64" w:rsidRPr="001B6CCB" w:rsidRDefault="00D56F64" w:rsidP="00E13D93">
            <w:pPr>
              <w:jc w:val="center"/>
            </w:pPr>
            <w:r w:rsidRPr="001B6CCB">
              <w:t>CLO3</w:t>
            </w:r>
          </w:p>
        </w:tc>
        <w:tc>
          <w:tcPr>
            <w:tcW w:w="993" w:type="dxa"/>
            <w:vAlign w:val="center"/>
          </w:tcPr>
          <w:p w14:paraId="7E0C598C" w14:textId="77777777" w:rsidR="00D56F64" w:rsidRPr="001B6CCB" w:rsidRDefault="00D56F64" w:rsidP="00E13D93">
            <w:pPr>
              <w:jc w:val="center"/>
            </w:pPr>
            <w:r w:rsidRPr="001B6CCB">
              <w:t>TN</w:t>
            </w:r>
          </w:p>
        </w:tc>
      </w:tr>
      <w:tr w:rsidR="00D56F64" w:rsidRPr="004A00D4" w14:paraId="464CFB1B" w14:textId="77777777" w:rsidTr="001B6CCB">
        <w:trPr>
          <w:trHeight w:val="315"/>
        </w:trPr>
        <w:tc>
          <w:tcPr>
            <w:tcW w:w="511" w:type="dxa"/>
          </w:tcPr>
          <w:p w14:paraId="7D7ACE48" w14:textId="77777777" w:rsidR="00D56F64" w:rsidRPr="006572A3" w:rsidRDefault="00D56F64" w:rsidP="00E13D93">
            <w:pPr>
              <w:jc w:val="center"/>
            </w:pPr>
            <w:r w:rsidRPr="006572A3">
              <w:t>3</w:t>
            </w:r>
          </w:p>
        </w:tc>
        <w:tc>
          <w:tcPr>
            <w:tcW w:w="2226" w:type="dxa"/>
            <w:vAlign w:val="center"/>
          </w:tcPr>
          <w:p w14:paraId="6B4896FD" w14:textId="77777777" w:rsidR="00D56F64" w:rsidRPr="001B6CCB" w:rsidRDefault="00D56F64" w:rsidP="00E13D93">
            <w:r w:rsidRPr="001B6CCB">
              <w:t xml:space="preserve">Bài 3: </w:t>
            </w:r>
            <w:r w:rsidRPr="001B6CCB">
              <w:rPr>
                <w:bCs/>
              </w:rPr>
              <w:t>Thí nghiệm nén cố kết</w:t>
            </w:r>
          </w:p>
        </w:tc>
        <w:tc>
          <w:tcPr>
            <w:tcW w:w="1417" w:type="dxa"/>
            <w:vAlign w:val="center"/>
          </w:tcPr>
          <w:p w14:paraId="5AD56B68" w14:textId="77777777" w:rsidR="00D56F64" w:rsidRPr="001B6CCB" w:rsidRDefault="00D56F64" w:rsidP="00E13D93">
            <w:pPr>
              <w:jc w:val="center"/>
              <w:rPr>
                <w:highlight w:val="yellow"/>
              </w:rPr>
            </w:pPr>
            <w:r w:rsidRPr="001B6CCB">
              <w:t>(0/0/0/10)</w:t>
            </w:r>
          </w:p>
        </w:tc>
        <w:tc>
          <w:tcPr>
            <w:tcW w:w="1672" w:type="dxa"/>
            <w:vAlign w:val="center"/>
          </w:tcPr>
          <w:p w14:paraId="48866C97" w14:textId="77777777" w:rsidR="00D56F64" w:rsidRPr="001B6CCB" w:rsidRDefault="00D56F64" w:rsidP="00E13D93">
            <w:r w:rsidRPr="001B6CCB">
              <w:t>Giải thích quy trình</w:t>
            </w:r>
          </w:p>
        </w:tc>
        <w:tc>
          <w:tcPr>
            <w:tcW w:w="1688" w:type="dxa"/>
            <w:vAlign w:val="center"/>
          </w:tcPr>
          <w:p w14:paraId="6800C7B3" w14:textId="77777777" w:rsidR="00D56F64" w:rsidRPr="001B6CCB" w:rsidRDefault="00D56F64" w:rsidP="00E13D93">
            <w:r w:rsidRPr="001B6CCB">
              <w:t>Thực hành</w:t>
            </w:r>
          </w:p>
        </w:tc>
        <w:tc>
          <w:tcPr>
            <w:tcW w:w="996" w:type="dxa"/>
            <w:vAlign w:val="center"/>
          </w:tcPr>
          <w:p w14:paraId="00FA1EFC" w14:textId="77777777" w:rsidR="00D56F64" w:rsidRPr="001B6CCB" w:rsidRDefault="00D56F64" w:rsidP="00E13D93">
            <w:pPr>
              <w:jc w:val="center"/>
            </w:pPr>
            <w:r w:rsidRPr="001B6CCB">
              <w:t>CLO3</w:t>
            </w:r>
          </w:p>
        </w:tc>
        <w:tc>
          <w:tcPr>
            <w:tcW w:w="993" w:type="dxa"/>
            <w:vAlign w:val="center"/>
          </w:tcPr>
          <w:p w14:paraId="16834DD1" w14:textId="77777777" w:rsidR="00D56F64" w:rsidRPr="001B6CCB" w:rsidRDefault="00D56F64" w:rsidP="00E13D93">
            <w:pPr>
              <w:jc w:val="center"/>
            </w:pPr>
            <w:r w:rsidRPr="001B6CCB">
              <w:t>TN</w:t>
            </w:r>
          </w:p>
        </w:tc>
      </w:tr>
      <w:tr w:rsidR="00D56F64" w:rsidRPr="004A00D4" w14:paraId="60E99C1F" w14:textId="77777777" w:rsidTr="001B6CCB">
        <w:trPr>
          <w:trHeight w:val="315"/>
        </w:trPr>
        <w:tc>
          <w:tcPr>
            <w:tcW w:w="511" w:type="dxa"/>
          </w:tcPr>
          <w:p w14:paraId="124A1849" w14:textId="77777777" w:rsidR="00D56F64" w:rsidRPr="006572A3" w:rsidRDefault="00D56F64" w:rsidP="00E13D93">
            <w:pPr>
              <w:jc w:val="center"/>
            </w:pPr>
            <w:r w:rsidRPr="006572A3">
              <w:t>4</w:t>
            </w:r>
          </w:p>
        </w:tc>
        <w:tc>
          <w:tcPr>
            <w:tcW w:w="2226" w:type="dxa"/>
            <w:vAlign w:val="center"/>
          </w:tcPr>
          <w:p w14:paraId="3F925FAB" w14:textId="77777777" w:rsidR="00D56F64" w:rsidRPr="001B6CCB" w:rsidRDefault="00D56F64" w:rsidP="00E13D93">
            <w:r w:rsidRPr="001B6CCB">
              <w:t xml:space="preserve">Bài 4: </w:t>
            </w:r>
            <w:r w:rsidRPr="001B6CCB">
              <w:rPr>
                <w:bCs/>
              </w:rPr>
              <w:t>Thí nghiệm cắt trực tiếp</w:t>
            </w:r>
          </w:p>
        </w:tc>
        <w:tc>
          <w:tcPr>
            <w:tcW w:w="1417" w:type="dxa"/>
            <w:vAlign w:val="center"/>
          </w:tcPr>
          <w:p w14:paraId="6D6CF0F8" w14:textId="77777777" w:rsidR="00D56F64" w:rsidRPr="001B6CCB" w:rsidRDefault="00D56F64" w:rsidP="00E13D93">
            <w:pPr>
              <w:jc w:val="center"/>
              <w:rPr>
                <w:highlight w:val="yellow"/>
              </w:rPr>
            </w:pPr>
            <w:r w:rsidRPr="001B6CCB">
              <w:t>(0/0/0/10)</w:t>
            </w:r>
          </w:p>
        </w:tc>
        <w:tc>
          <w:tcPr>
            <w:tcW w:w="1672" w:type="dxa"/>
            <w:vAlign w:val="center"/>
          </w:tcPr>
          <w:p w14:paraId="07654FBC" w14:textId="77777777" w:rsidR="00D56F64" w:rsidRPr="001B6CCB" w:rsidRDefault="00D56F64" w:rsidP="00E13D93">
            <w:r w:rsidRPr="001B6CCB">
              <w:t>Hướng dẫn + phân tích</w:t>
            </w:r>
          </w:p>
        </w:tc>
        <w:tc>
          <w:tcPr>
            <w:tcW w:w="1688" w:type="dxa"/>
            <w:vAlign w:val="center"/>
          </w:tcPr>
          <w:p w14:paraId="54B099AA" w14:textId="77777777" w:rsidR="00D56F64" w:rsidRPr="001B6CCB" w:rsidRDefault="00D56F64" w:rsidP="00E13D93">
            <w:r w:rsidRPr="001B6CCB">
              <w:t>Thực hành + xử lý số liệu</w:t>
            </w:r>
          </w:p>
        </w:tc>
        <w:tc>
          <w:tcPr>
            <w:tcW w:w="996" w:type="dxa"/>
            <w:vAlign w:val="center"/>
          </w:tcPr>
          <w:p w14:paraId="1603FBB5" w14:textId="77777777" w:rsidR="00D56F64" w:rsidRPr="001B6CCB" w:rsidRDefault="00D56F64" w:rsidP="00E13D93">
            <w:pPr>
              <w:jc w:val="center"/>
            </w:pPr>
            <w:r w:rsidRPr="001B6CCB">
              <w:t>CLO3</w:t>
            </w:r>
          </w:p>
        </w:tc>
        <w:tc>
          <w:tcPr>
            <w:tcW w:w="993" w:type="dxa"/>
            <w:vAlign w:val="center"/>
          </w:tcPr>
          <w:p w14:paraId="31DC0647" w14:textId="77777777" w:rsidR="00D56F64" w:rsidRPr="001B6CCB" w:rsidRDefault="00D56F64" w:rsidP="00E13D93">
            <w:pPr>
              <w:jc w:val="center"/>
            </w:pPr>
            <w:r w:rsidRPr="001B6CCB">
              <w:t>TN</w:t>
            </w:r>
          </w:p>
        </w:tc>
      </w:tr>
      <w:tr w:rsidR="00D56F64" w:rsidRPr="004A00D4" w14:paraId="296ABF96" w14:textId="77777777" w:rsidTr="001B6CCB">
        <w:trPr>
          <w:trHeight w:val="315"/>
        </w:trPr>
        <w:tc>
          <w:tcPr>
            <w:tcW w:w="511" w:type="dxa"/>
          </w:tcPr>
          <w:p w14:paraId="7D17324A" w14:textId="77777777" w:rsidR="00D56F64" w:rsidRPr="006572A3" w:rsidRDefault="00D56F64" w:rsidP="00E13D93">
            <w:pPr>
              <w:jc w:val="center"/>
            </w:pPr>
          </w:p>
          <w:p w14:paraId="7DF149B3" w14:textId="77777777" w:rsidR="00D56F64" w:rsidRPr="006572A3" w:rsidRDefault="00D56F64" w:rsidP="00E13D93">
            <w:pPr>
              <w:jc w:val="center"/>
            </w:pPr>
            <w:r w:rsidRPr="006572A3">
              <w:t>5</w:t>
            </w:r>
          </w:p>
        </w:tc>
        <w:tc>
          <w:tcPr>
            <w:tcW w:w="2226" w:type="dxa"/>
            <w:vAlign w:val="center"/>
          </w:tcPr>
          <w:p w14:paraId="2CA54BF1" w14:textId="77777777" w:rsidR="00D56F64" w:rsidRPr="001B6CCB" w:rsidRDefault="00D56F64" w:rsidP="00E13D93">
            <w:r w:rsidRPr="001B6CCB">
              <w:t xml:space="preserve">Bài 5: </w:t>
            </w:r>
            <w:r w:rsidRPr="001B6CCB">
              <w:rPr>
                <w:bCs/>
              </w:rPr>
              <w:t>Thí nghiệm xác định độ ẩm, khối lượng riêng</w:t>
            </w:r>
          </w:p>
        </w:tc>
        <w:tc>
          <w:tcPr>
            <w:tcW w:w="1417" w:type="dxa"/>
            <w:vAlign w:val="center"/>
          </w:tcPr>
          <w:p w14:paraId="5C5F3663" w14:textId="77777777" w:rsidR="00D56F64" w:rsidRPr="001B6CCB" w:rsidRDefault="00D56F64" w:rsidP="00E13D93">
            <w:pPr>
              <w:jc w:val="center"/>
              <w:rPr>
                <w:highlight w:val="yellow"/>
              </w:rPr>
            </w:pPr>
            <w:r w:rsidRPr="001B6CCB">
              <w:t>(0/0/0/10)</w:t>
            </w:r>
          </w:p>
        </w:tc>
        <w:tc>
          <w:tcPr>
            <w:tcW w:w="1672" w:type="dxa"/>
            <w:vAlign w:val="center"/>
          </w:tcPr>
          <w:p w14:paraId="4BB66C00" w14:textId="77777777" w:rsidR="00D56F64" w:rsidRPr="001B6CCB" w:rsidRDefault="00D56F64" w:rsidP="00E13D93">
            <w:r w:rsidRPr="001B6CCB">
              <w:t>Giải thích quy trình</w:t>
            </w:r>
          </w:p>
        </w:tc>
        <w:tc>
          <w:tcPr>
            <w:tcW w:w="1688" w:type="dxa"/>
            <w:vAlign w:val="center"/>
          </w:tcPr>
          <w:p w14:paraId="305A1564" w14:textId="77777777" w:rsidR="00D56F64" w:rsidRPr="001B6CCB" w:rsidRDefault="00D56F64" w:rsidP="00E13D93">
            <w:r w:rsidRPr="001B6CCB">
              <w:t>Thực hành</w:t>
            </w:r>
          </w:p>
        </w:tc>
        <w:tc>
          <w:tcPr>
            <w:tcW w:w="996" w:type="dxa"/>
            <w:vAlign w:val="center"/>
          </w:tcPr>
          <w:p w14:paraId="0AF36B8F" w14:textId="77777777" w:rsidR="00D56F64" w:rsidRPr="001B6CCB" w:rsidRDefault="00D56F64" w:rsidP="00E13D93">
            <w:r w:rsidRPr="001B6CCB">
              <w:t>CLO3</w:t>
            </w:r>
          </w:p>
        </w:tc>
        <w:tc>
          <w:tcPr>
            <w:tcW w:w="993" w:type="dxa"/>
          </w:tcPr>
          <w:p w14:paraId="3771F257" w14:textId="77777777" w:rsidR="00D56F64" w:rsidRPr="001B6CCB" w:rsidRDefault="00D56F64" w:rsidP="00E13D93"/>
        </w:tc>
      </w:tr>
      <w:tr w:rsidR="00D56F64" w:rsidRPr="004A00D4" w14:paraId="370E1886" w14:textId="77777777" w:rsidTr="001B6CCB">
        <w:trPr>
          <w:trHeight w:val="315"/>
        </w:trPr>
        <w:tc>
          <w:tcPr>
            <w:tcW w:w="511" w:type="dxa"/>
          </w:tcPr>
          <w:p w14:paraId="7F449802" w14:textId="77777777" w:rsidR="00D56F64" w:rsidRPr="006572A3" w:rsidRDefault="00D56F64" w:rsidP="00E13D93">
            <w:pPr>
              <w:jc w:val="center"/>
            </w:pPr>
            <w:r w:rsidRPr="006572A3">
              <w:t>6</w:t>
            </w:r>
          </w:p>
        </w:tc>
        <w:tc>
          <w:tcPr>
            <w:tcW w:w="2226" w:type="dxa"/>
            <w:vAlign w:val="center"/>
          </w:tcPr>
          <w:p w14:paraId="05887F9D" w14:textId="77777777" w:rsidR="00D56F64" w:rsidRPr="001B6CCB" w:rsidRDefault="00D56F64" w:rsidP="00E13D93">
            <w:pPr>
              <w:rPr>
                <w:bCs/>
              </w:rPr>
            </w:pPr>
            <w:r w:rsidRPr="001B6CCB">
              <w:t xml:space="preserve">Bài 6: </w:t>
            </w:r>
            <w:r w:rsidRPr="001B6CCB">
              <w:rPr>
                <w:bCs/>
              </w:rPr>
              <w:t>Thí nghiệm</w:t>
            </w:r>
          </w:p>
        </w:tc>
        <w:tc>
          <w:tcPr>
            <w:tcW w:w="1417" w:type="dxa"/>
            <w:vAlign w:val="center"/>
          </w:tcPr>
          <w:p w14:paraId="60945950" w14:textId="77777777" w:rsidR="00D56F64" w:rsidRPr="001B6CCB" w:rsidRDefault="00D56F64" w:rsidP="00E13D93">
            <w:pPr>
              <w:jc w:val="center"/>
            </w:pPr>
            <w:r w:rsidRPr="001B6CCB">
              <w:t>(0/0/0/10)</w:t>
            </w:r>
          </w:p>
        </w:tc>
        <w:tc>
          <w:tcPr>
            <w:tcW w:w="1672" w:type="dxa"/>
            <w:vAlign w:val="center"/>
          </w:tcPr>
          <w:p w14:paraId="36334381" w14:textId="77777777" w:rsidR="00D56F64" w:rsidRPr="001B6CCB" w:rsidRDefault="00D56F64" w:rsidP="00E13D93">
            <w:r w:rsidRPr="001B6CCB">
              <w:t>Hướng dẫn + phân tích</w:t>
            </w:r>
          </w:p>
        </w:tc>
        <w:tc>
          <w:tcPr>
            <w:tcW w:w="1688" w:type="dxa"/>
            <w:vAlign w:val="center"/>
          </w:tcPr>
          <w:p w14:paraId="67B185DA" w14:textId="77777777" w:rsidR="00D56F64" w:rsidRPr="001B6CCB" w:rsidRDefault="00D56F64" w:rsidP="00E13D93">
            <w:r w:rsidRPr="001B6CCB">
              <w:t>Thực hành + xử lý số liệu</w:t>
            </w:r>
          </w:p>
        </w:tc>
        <w:tc>
          <w:tcPr>
            <w:tcW w:w="996" w:type="dxa"/>
            <w:vAlign w:val="center"/>
          </w:tcPr>
          <w:p w14:paraId="2068DBCE" w14:textId="77777777" w:rsidR="00D56F64" w:rsidRPr="001B6CCB" w:rsidRDefault="00D56F64" w:rsidP="00E13D93">
            <w:r w:rsidRPr="001B6CCB">
              <w:t>CLO3</w:t>
            </w:r>
          </w:p>
        </w:tc>
        <w:tc>
          <w:tcPr>
            <w:tcW w:w="993" w:type="dxa"/>
          </w:tcPr>
          <w:p w14:paraId="71C53EFB" w14:textId="77777777" w:rsidR="00D56F64" w:rsidRPr="001B6CCB" w:rsidRDefault="00D56F64" w:rsidP="00E13D93"/>
        </w:tc>
      </w:tr>
      <w:tr w:rsidR="00D56F64" w:rsidRPr="004A00D4" w14:paraId="7E00089B" w14:textId="77777777" w:rsidTr="001B6CCB">
        <w:trPr>
          <w:trHeight w:val="315"/>
        </w:trPr>
        <w:tc>
          <w:tcPr>
            <w:tcW w:w="511" w:type="dxa"/>
          </w:tcPr>
          <w:p w14:paraId="32CF918A" w14:textId="77777777" w:rsidR="00D56F64" w:rsidRDefault="00D56F64" w:rsidP="00E13D93">
            <w:pPr>
              <w:jc w:val="right"/>
              <w:rPr>
                <w:b/>
              </w:rPr>
            </w:pPr>
          </w:p>
        </w:tc>
        <w:tc>
          <w:tcPr>
            <w:tcW w:w="2226" w:type="dxa"/>
          </w:tcPr>
          <w:p w14:paraId="600F3233" w14:textId="77777777" w:rsidR="00D56F64" w:rsidRPr="006C0D2F" w:rsidRDefault="00D56F64" w:rsidP="00E13D93">
            <w:pPr>
              <w:rPr>
                <w:b/>
                <w:bCs/>
                <w:color w:val="FF0000"/>
              </w:rPr>
            </w:pPr>
            <w:r w:rsidRPr="004A00D4">
              <w:rPr>
                <w:b/>
              </w:rPr>
              <w:t>Tổng</w:t>
            </w:r>
          </w:p>
        </w:tc>
        <w:tc>
          <w:tcPr>
            <w:tcW w:w="1417" w:type="dxa"/>
          </w:tcPr>
          <w:p w14:paraId="4205AAEA" w14:textId="77777777" w:rsidR="00D56F64" w:rsidRDefault="00D56F64" w:rsidP="00E13D93">
            <w:pPr>
              <w:jc w:val="center"/>
              <w:rPr>
                <w:color w:val="FF0000"/>
              </w:rPr>
            </w:pPr>
            <w:r w:rsidRPr="005F306B">
              <w:rPr>
                <w:highlight w:val="yellow"/>
              </w:rPr>
              <w:t>0/</w:t>
            </w:r>
            <w:r>
              <w:rPr>
                <w:highlight w:val="yellow"/>
              </w:rPr>
              <w:t>0</w:t>
            </w:r>
            <w:r w:rsidRPr="005F306B">
              <w:rPr>
                <w:highlight w:val="yellow"/>
              </w:rPr>
              <w:t>/</w:t>
            </w:r>
            <w:r>
              <w:rPr>
                <w:highlight w:val="yellow"/>
              </w:rPr>
              <w:t>0</w:t>
            </w:r>
            <w:r w:rsidRPr="005F306B">
              <w:rPr>
                <w:highlight w:val="yellow"/>
              </w:rPr>
              <w:t>/</w:t>
            </w:r>
            <w:r>
              <w:t>60</w:t>
            </w:r>
          </w:p>
        </w:tc>
        <w:tc>
          <w:tcPr>
            <w:tcW w:w="1672" w:type="dxa"/>
            <w:vAlign w:val="center"/>
          </w:tcPr>
          <w:p w14:paraId="6E7AAB6C" w14:textId="77777777" w:rsidR="00D56F64" w:rsidRPr="006C0D2F" w:rsidRDefault="00D56F64" w:rsidP="00E13D93">
            <w:pPr>
              <w:rPr>
                <w:color w:val="FF0000"/>
              </w:rPr>
            </w:pPr>
          </w:p>
        </w:tc>
        <w:tc>
          <w:tcPr>
            <w:tcW w:w="1688" w:type="dxa"/>
            <w:vAlign w:val="center"/>
          </w:tcPr>
          <w:p w14:paraId="730F34F5" w14:textId="77777777" w:rsidR="00D56F64" w:rsidRPr="006C0D2F" w:rsidRDefault="00D56F64" w:rsidP="00E13D93">
            <w:pPr>
              <w:rPr>
                <w:color w:val="FF0000"/>
              </w:rPr>
            </w:pPr>
          </w:p>
        </w:tc>
        <w:tc>
          <w:tcPr>
            <w:tcW w:w="996" w:type="dxa"/>
          </w:tcPr>
          <w:p w14:paraId="296F9C68" w14:textId="77777777" w:rsidR="00D56F64" w:rsidRPr="004A00D4" w:rsidRDefault="00D56F64" w:rsidP="00E13D93"/>
        </w:tc>
        <w:tc>
          <w:tcPr>
            <w:tcW w:w="993" w:type="dxa"/>
          </w:tcPr>
          <w:p w14:paraId="39D00FEF" w14:textId="77777777" w:rsidR="00D56F64" w:rsidRPr="004A00D4" w:rsidRDefault="00D56F64" w:rsidP="00E13D93"/>
        </w:tc>
      </w:tr>
    </w:tbl>
    <w:p w14:paraId="625718C5" w14:textId="77777777" w:rsidR="00A55240" w:rsidRPr="004A00D4" w:rsidRDefault="002E27A0" w:rsidP="00A2715B">
      <w:pPr>
        <w:spacing w:before="120"/>
        <w:jc w:val="both"/>
      </w:pPr>
      <w:r w:rsidRPr="004A00D4">
        <w:t xml:space="preserve"> </w:t>
      </w:r>
    </w:p>
    <w:p w14:paraId="425E1E26" w14:textId="77777777" w:rsidR="002E27A0" w:rsidRPr="004A00D4" w:rsidRDefault="00A55240" w:rsidP="006572A3">
      <w:pPr>
        <w:spacing w:after="120"/>
        <w:jc w:val="both"/>
        <w:rPr>
          <w:b/>
        </w:rPr>
      </w:pPr>
      <w:r w:rsidRPr="004A00D4">
        <w:t xml:space="preserve">a) </w:t>
      </w:r>
      <w:r w:rsidR="002E27A0" w:rsidRPr="004A00D4">
        <w:rPr>
          <w:i/>
        </w:rPr>
        <w:t xml:space="preserve">Đối với nội dung Đồ án, Tiểu luận, Báo cáo chuyên đề cần ghi rõ 2 phần: Giao nhiệm vụ và </w:t>
      </w:r>
      <w:r w:rsidR="005F06B4" w:rsidRPr="004A00D4">
        <w:rPr>
          <w:i/>
        </w:rPr>
        <w:t>hướng dẫn chung trên lớp (</w:t>
      </w:r>
      <w:r w:rsidR="005F06B4">
        <w:rPr>
          <w:i/>
        </w:rPr>
        <w:t>2</w:t>
      </w:r>
      <w:r w:rsidR="005F06B4" w:rsidRPr="004A00D4">
        <w:rPr>
          <w:i/>
        </w:rPr>
        <w:t xml:space="preserve"> tiết)</w:t>
      </w:r>
      <w:r w:rsidR="005F06B4">
        <w:rPr>
          <w:i/>
        </w:rPr>
        <w:t xml:space="preserve">; </w:t>
      </w:r>
      <w:r w:rsidR="005F06B4" w:rsidRPr="004A00D4">
        <w:rPr>
          <w:i/>
        </w:rPr>
        <w:t xml:space="preserve">các yêu cầu </w:t>
      </w:r>
      <w:r w:rsidR="005F06B4">
        <w:rPr>
          <w:i/>
        </w:rPr>
        <w:t xml:space="preserve">trong </w:t>
      </w:r>
      <w:r w:rsidR="002E27A0" w:rsidRPr="004A00D4">
        <w:rPr>
          <w:i/>
        </w:rPr>
        <w:t>phần trình bày nội dung, viết thuyết minh,</w:t>
      </w:r>
      <w:r w:rsidR="005F06B4">
        <w:rPr>
          <w:i/>
        </w:rPr>
        <w:t xml:space="preserve"> ...</w:t>
      </w:r>
    </w:p>
    <w:tbl>
      <w:tblPr>
        <w:tblW w:w="988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1"/>
        <w:gridCol w:w="2609"/>
        <w:gridCol w:w="1417"/>
        <w:gridCol w:w="1672"/>
        <w:gridCol w:w="1688"/>
        <w:gridCol w:w="996"/>
        <w:gridCol w:w="993"/>
      </w:tblGrid>
      <w:tr w:rsidR="006572A3" w:rsidRPr="004A00D4" w14:paraId="0C16BC64" w14:textId="77777777" w:rsidTr="00E13D93">
        <w:trPr>
          <w:trHeight w:val="1202"/>
          <w:tblHeader/>
        </w:trPr>
        <w:tc>
          <w:tcPr>
            <w:tcW w:w="511" w:type="dxa"/>
            <w:vAlign w:val="center"/>
          </w:tcPr>
          <w:p w14:paraId="2FB776D1" w14:textId="77777777" w:rsidR="006572A3" w:rsidRPr="004A00D4" w:rsidRDefault="006572A3" w:rsidP="00E13D93">
            <w:pPr>
              <w:jc w:val="center"/>
            </w:pPr>
            <w:r>
              <w:t>TT</w:t>
            </w:r>
          </w:p>
        </w:tc>
        <w:tc>
          <w:tcPr>
            <w:tcW w:w="2609" w:type="dxa"/>
            <w:vAlign w:val="center"/>
          </w:tcPr>
          <w:p w14:paraId="2C55EFB1" w14:textId="77777777" w:rsidR="006572A3" w:rsidRPr="004A00D4" w:rsidRDefault="006572A3" w:rsidP="00E13D93">
            <w:pPr>
              <w:widowControl w:val="0"/>
              <w:jc w:val="center"/>
              <w:rPr>
                <w:rFonts w:ascii="12" w:hAnsi="12"/>
                <w:b/>
              </w:rPr>
            </w:pPr>
            <w:r w:rsidRPr="004A00D4">
              <w:rPr>
                <w:rFonts w:ascii="12" w:hAnsi="12"/>
                <w:b/>
              </w:rPr>
              <w:t>Các nội dung cơ bản theo chương</w:t>
            </w:r>
            <w:r w:rsidRPr="004A00D4">
              <w:rPr>
                <w:rFonts w:ascii="12" w:hAnsi="12"/>
                <w:b/>
                <w:lang w:val="en-SG"/>
              </w:rPr>
              <w:t xml:space="preserve"> (bài), mục</w:t>
            </w:r>
          </w:p>
          <w:p w14:paraId="77D922E1" w14:textId="77777777" w:rsidR="006572A3" w:rsidRPr="004A00D4" w:rsidRDefault="006572A3" w:rsidP="00E13D93">
            <w:pPr>
              <w:jc w:val="center"/>
            </w:pPr>
            <w:r w:rsidRPr="004A00D4">
              <w:rPr>
                <w:rFonts w:ascii="12" w:hAnsi="12"/>
                <w:i/>
              </w:rPr>
              <w:t xml:space="preserve">(đến 3 </w:t>
            </w:r>
            <w:r w:rsidRPr="004A00D4">
              <w:rPr>
                <w:rFonts w:ascii="12" w:hAnsi="12"/>
                <w:i/>
                <w:lang w:val="en-SG"/>
              </w:rPr>
              <w:t xml:space="preserve">chữ </w:t>
            </w:r>
            <w:r w:rsidRPr="004A00D4">
              <w:rPr>
                <w:rFonts w:ascii="12" w:hAnsi="12"/>
                <w:i/>
              </w:rPr>
              <w:t>số)</w:t>
            </w:r>
          </w:p>
        </w:tc>
        <w:tc>
          <w:tcPr>
            <w:tcW w:w="1417" w:type="dxa"/>
          </w:tcPr>
          <w:p w14:paraId="601BF9D0" w14:textId="77777777" w:rsidR="006572A3" w:rsidRDefault="006572A3" w:rsidP="00E13D93">
            <w:pPr>
              <w:jc w:val="center"/>
            </w:pPr>
            <w:r w:rsidRPr="004A00D4">
              <w:t>Giờ lên lớp</w:t>
            </w:r>
          </w:p>
          <w:p w14:paraId="2C4B85F1" w14:textId="77777777" w:rsidR="006572A3" w:rsidRDefault="006572A3" w:rsidP="00E13D93">
            <w:pPr>
              <w:jc w:val="center"/>
            </w:pPr>
            <w:r>
              <w:t>(LT/BT/</w:t>
            </w:r>
          </w:p>
          <w:p w14:paraId="685E3F2C" w14:textId="77777777" w:rsidR="006572A3" w:rsidRPr="004A00D4" w:rsidRDefault="006572A3" w:rsidP="00E13D93">
            <w:pPr>
              <w:jc w:val="center"/>
            </w:pPr>
            <w:r>
              <w:t>TL/TH-TN)</w:t>
            </w:r>
          </w:p>
        </w:tc>
        <w:tc>
          <w:tcPr>
            <w:tcW w:w="1672" w:type="dxa"/>
            <w:vAlign w:val="center"/>
          </w:tcPr>
          <w:p w14:paraId="02AA65E9" w14:textId="77777777" w:rsidR="006572A3" w:rsidRPr="004A00D4" w:rsidRDefault="006572A3" w:rsidP="00E13D93">
            <w:pPr>
              <w:jc w:val="center"/>
            </w:pPr>
            <w:r w:rsidRPr="00F43BAC">
              <w:rPr>
                <w:b/>
                <w:bCs/>
                <w:color w:val="FF0000"/>
              </w:rPr>
              <w:t>Hoạt động dạy và phương pháp</w:t>
            </w:r>
          </w:p>
        </w:tc>
        <w:tc>
          <w:tcPr>
            <w:tcW w:w="1688" w:type="dxa"/>
            <w:vAlign w:val="center"/>
          </w:tcPr>
          <w:p w14:paraId="5E1456D6" w14:textId="77777777" w:rsidR="006572A3" w:rsidRPr="004A00D4" w:rsidRDefault="006572A3" w:rsidP="00E13D93">
            <w:pPr>
              <w:jc w:val="center"/>
            </w:pPr>
            <w:r w:rsidRPr="00F43BAC">
              <w:rPr>
                <w:b/>
                <w:bCs/>
                <w:color w:val="FF0000"/>
              </w:rPr>
              <w:t>Hoạt động học</w:t>
            </w:r>
          </w:p>
        </w:tc>
        <w:tc>
          <w:tcPr>
            <w:tcW w:w="996" w:type="dxa"/>
            <w:vAlign w:val="center"/>
          </w:tcPr>
          <w:p w14:paraId="4D543C9D" w14:textId="77777777" w:rsidR="006572A3" w:rsidRPr="004A00D4" w:rsidRDefault="006572A3" w:rsidP="00E13D93">
            <w:pPr>
              <w:jc w:val="center"/>
            </w:pPr>
            <w:r w:rsidRPr="009F596A">
              <w:rPr>
                <w:b/>
                <w:bCs/>
                <w:color w:val="FF0000"/>
                <w:sz w:val="20"/>
                <w:szCs w:val="20"/>
              </w:rPr>
              <w:t>CĐR học phần (CLO)</w:t>
            </w:r>
          </w:p>
        </w:tc>
        <w:tc>
          <w:tcPr>
            <w:tcW w:w="993" w:type="dxa"/>
            <w:vAlign w:val="center"/>
          </w:tcPr>
          <w:p w14:paraId="33A640F5" w14:textId="77777777" w:rsidR="006572A3" w:rsidRPr="009F596A" w:rsidRDefault="006572A3" w:rsidP="00E13D93">
            <w:pPr>
              <w:jc w:val="center"/>
              <w:rPr>
                <w:b/>
                <w:bCs/>
                <w:color w:val="FF0000"/>
                <w:sz w:val="20"/>
                <w:szCs w:val="20"/>
              </w:rPr>
            </w:pPr>
            <w:r w:rsidRPr="00F43BAC">
              <w:rPr>
                <w:b/>
                <w:bCs/>
                <w:color w:val="FF0000"/>
              </w:rPr>
              <w:t>Bài đánh giá</w:t>
            </w:r>
          </w:p>
        </w:tc>
      </w:tr>
      <w:tr w:rsidR="006572A3" w:rsidRPr="004A00D4" w14:paraId="10A14D77" w14:textId="77777777" w:rsidTr="003F5D56">
        <w:trPr>
          <w:trHeight w:val="375"/>
        </w:trPr>
        <w:tc>
          <w:tcPr>
            <w:tcW w:w="511" w:type="dxa"/>
            <w:vAlign w:val="center"/>
          </w:tcPr>
          <w:p w14:paraId="5F460372" w14:textId="77777777" w:rsidR="006572A3" w:rsidRPr="004A00D4" w:rsidRDefault="006572A3" w:rsidP="003F5D56">
            <w:pPr>
              <w:jc w:val="center"/>
            </w:pPr>
            <w:r>
              <w:t>1</w:t>
            </w:r>
          </w:p>
        </w:tc>
        <w:tc>
          <w:tcPr>
            <w:tcW w:w="2609" w:type="dxa"/>
            <w:vAlign w:val="center"/>
          </w:tcPr>
          <w:p w14:paraId="1BFF1252" w14:textId="77777777" w:rsidR="006572A3" w:rsidRPr="006572A3" w:rsidRDefault="006572A3" w:rsidP="006572A3">
            <w:pPr>
              <w:rPr>
                <w:iCs/>
              </w:rPr>
            </w:pPr>
            <w:r>
              <w:t>Giao nhiệm vụ</w:t>
            </w:r>
          </w:p>
        </w:tc>
        <w:tc>
          <w:tcPr>
            <w:tcW w:w="1417" w:type="dxa"/>
            <w:vAlign w:val="center"/>
          </w:tcPr>
          <w:p w14:paraId="236E8877" w14:textId="77777777" w:rsidR="006572A3" w:rsidRPr="004A00D4" w:rsidRDefault="006572A3" w:rsidP="001B6CCB">
            <w:pPr>
              <w:jc w:val="center"/>
              <w:rPr>
                <w:i/>
                <w:iCs/>
              </w:rPr>
            </w:pPr>
            <w:r>
              <w:rPr>
                <w:color w:val="FF0000"/>
              </w:rPr>
              <w:t>(</w:t>
            </w:r>
            <w:r w:rsidR="001B6CCB">
              <w:rPr>
                <w:color w:val="FF0000"/>
              </w:rPr>
              <w:t>2</w:t>
            </w:r>
            <w:r>
              <w:rPr>
                <w:color w:val="FF0000"/>
              </w:rPr>
              <w:t>/0/0/0</w:t>
            </w:r>
            <w:r w:rsidRPr="00F43BAC">
              <w:rPr>
                <w:color w:val="FF0000"/>
              </w:rPr>
              <w:t>)</w:t>
            </w:r>
          </w:p>
        </w:tc>
        <w:tc>
          <w:tcPr>
            <w:tcW w:w="1672" w:type="dxa"/>
            <w:vAlign w:val="center"/>
          </w:tcPr>
          <w:p w14:paraId="62760B4E" w14:textId="77777777" w:rsidR="006572A3" w:rsidRPr="004A00D4" w:rsidRDefault="006572A3" w:rsidP="003F5D56">
            <w:pPr>
              <w:rPr>
                <w:i/>
                <w:iCs/>
              </w:rPr>
            </w:pPr>
            <w:r w:rsidRPr="006C0D2F">
              <w:rPr>
                <w:color w:val="FF0000"/>
              </w:rPr>
              <w:t xml:space="preserve">Hướng dẫn </w:t>
            </w:r>
            <w:r w:rsidR="003F5D56">
              <w:rPr>
                <w:color w:val="FF0000"/>
              </w:rPr>
              <w:t>chung</w:t>
            </w:r>
          </w:p>
        </w:tc>
        <w:tc>
          <w:tcPr>
            <w:tcW w:w="1688" w:type="dxa"/>
            <w:vAlign w:val="center"/>
          </w:tcPr>
          <w:p w14:paraId="659C9383" w14:textId="77777777" w:rsidR="006572A3" w:rsidRPr="003F5D56" w:rsidRDefault="003F5D56" w:rsidP="00E13D93">
            <w:pPr>
              <w:rPr>
                <w:color w:val="FF0000"/>
              </w:rPr>
            </w:pPr>
            <w:r>
              <w:rPr>
                <w:color w:val="FF0000"/>
              </w:rPr>
              <w:t>Ghi chép</w:t>
            </w:r>
          </w:p>
        </w:tc>
        <w:tc>
          <w:tcPr>
            <w:tcW w:w="996" w:type="dxa"/>
            <w:vAlign w:val="center"/>
          </w:tcPr>
          <w:p w14:paraId="42D4032C" w14:textId="77777777" w:rsidR="006572A3" w:rsidRPr="004A00D4" w:rsidRDefault="006572A3" w:rsidP="00E13D93">
            <w:pPr>
              <w:jc w:val="center"/>
              <w:rPr>
                <w:i/>
              </w:rPr>
            </w:pPr>
            <w:r w:rsidRPr="006C0D2F">
              <w:rPr>
                <w:color w:val="FF0000"/>
              </w:rPr>
              <w:t>CLO3</w:t>
            </w:r>
          </w:p>
        </w:tc>
        <w:tc>
          <w:tcPr>
            <w:tcW w:w="993" w:type="dxa"/>
            <w:vAlign w:val="center"/>
          </w:tcPr>
          <w:p w14:paraId="5A8A8F1E" w14:textId="77777777" w:rsidR="006572A3" w:rsidRPr="00F43BAC" w:rsidRDefault="006572A3" w:rsidP="00E13D93">
            <w:pPr>
              <w:jc w:val="center"/>
              <w:rPr>
                <w:color w:val="FF0000"/>
              </w:rPr>
            </w:pPr>
          </w:p>
        </w:tc>
      </w:tr>
      <w:tr w:rsidR="006572A3" w:rsidRPr="004A00D4" w14:paraId="637083A3" w14:textId="77777777" w:rsidTr="003F5D56">
        <w:trPr>
          <w:trHeight w:val="315"/>
        </w:trPr>
        <w:tc>
          <w:tcPr>
            <w:tcW w:w="511" w:type="dxa"/>
            <w:vAlign w:val="center"/>
          </w:tcPr>
          <w:p w14:paraId="1725805C" w14:textId="77777777" w:rsidR="006572A3" w:rsidRPr="004A00D4" w:rsidRDefault="006572A3" w:rsidP="003F5D56">
            <w:pPr>
              <w:jc w:val="center"/>
            </w:pPr>
          </w:p>
        </w:tc>
        <w:tc>
          <w:tcPr>
            <w:tcW w:w="2609" w:type="dxa"/>
            <w:vAlign w:val="center"/>
          </w:tcPr>
          <w:p w14:paraId="14BA10C2" w14:textId="77777777" w:rsidR="006572A3" w:rsidRPr="004A00D4" w:rsidRDefault="006572A3" w:rsidP="00E13D93">
            <w:pPr>
              <w:rPr>
                <w:i/>
                <w:iCs/>
              </w:rPr>
            </w:pPr>
          </w:p>
        </w:tc>
        <w:tc>
          <w:tcPr>
            <w:tcW w:w="1417" w:type="dxa"/>
            <w:vAlign w:val="center"/>
          </w:tcPr>
          <w:p w14:paraId="412192F5" w14:textId="77777777" w:rsidR="006572A3" w:rsidRPr="004A00D4" w:rsidRDefault="006572A3" w:rsidP="00E13D93">
            <w:pPr>
              <w:jc w:val="center"/>
              <w:rPr>
                <w:i/>
                <w:iCs/>
              </w:rPr>
            </w:pPr>
          </w:p>
        </w:tc>
        <w:tc>
          <w:tcPr>
            <w:tcW w:w="1672" w:type="dxa"/>
            <w:vAlign w:val="center"/>
          </w:tcPr>
          <w:p w14:paraId="400F887C" w14:textId="77777777" w:rsidR="006572A3" w:rsidRPr="004A00D4" w:rsidRDefault="006572A3" w:rsidP="00E13D93">
            <w:pPr>
              <w:rPr>
                <w:i/>
                <w:iCs/>
              </w:rPr>
            </w:pPr>
          </w:p>
        </w:tc>
        <w:tc>
          <w:tcPr>
            <w:tcW w:w="1688" w:type="dxa"/>
            <w:vAlign w:val="center"/>
          </w:tcPr>
          <w:p w14:paraId="2EF3E1D4" w14:textId="77777777" w:rsidR="006572A3" w:rsidRPr="004A00D4" w:rsidRDefault="006572A3" w:rsidP="00E13D93">
            <w:pPr>
              <w:rPr>
                <w:i/>
                <w:iCs/>
              </w:rPr>
            </w:pPr>
          </w:p>
        </w:tc>
        <w:tc>
          <w:tcPr>
            <w:tcW w:w="996" w:type="dxa"/>
            <w:vAlign w:val="center"/>
          </w:tcPr>
          <w:p w14:paraId="5D2B4141" w14:textId="77777777" w:rsidR="006572A3" w:rsidRPr="004A00D4" w:rsidRDefault="006572A3" w:rsidP="00E13D93">
            <w:pPr>
              <w:jc w:val="center"/>
            </w:pPr>
          </w:p>
        </w:tc>
        <w:tc>
          <w:tcPr>
            <w:tcW w:w="993" w:type="dxa"/>
            <w:vAlign w:val="center"/>
          </w:tcPr>
          <w:p w14:paraId="5F734024" w14:textId="77777777" w:rsidR="006572A3" w:rsidRPr="004A00D4" w:rsidRDefault="006572A3" w:rsidP="00E13D93">
            <w:pPr>
              <w:jc w:val="center"/>
            </w:pPr>
          </w:p>
        </w:tc>
      </w:tr>
      <w:tr w:rsidR="006572A3" w:rsidRPr="004A00D4" w14:paraId="76706B7A" w14:textId="77777777" w:rsidTr="003F5D56">
        <w:trPr>
          <w:trHeight w:val="315"/>
        </w:trPr>
        <w:tc>
          <w:tcPr>
            <w:tcW w:w="511" w:type="dxa"/>
            <w:vAlign w:val="center"/>
          </w:tcPr>
          <w:p w14:paraId="6E76E6E5" w14:textId="77777777" w:rsidR="006572A3" w:rsidRPr="004A00D4" w:rsidRDefault="003F5D56" w:rsidP="003F5D56">
            <w:pPr>
              <w:jc w:val="center"/>
              <w:rPr>
                <w:b/>
              </w:rPr>
            </w:pPr>
            <w:r>
              <w:lastRenderedPageBreak/>
              <w:t>2</w:t>
            </w:r>
          </w:p>
        </w:tc>
        <w:tc>
          <w:tcPr>
            <w:tcW w:w="2609" w:type="dxa"/>
            <w:vAlign w:val="center"/>
          </w:tcPr>
          <w:p w14:paraId="6284C17F" w14:textId="77777777" w:rsidR="006572A3" w:rsidRPr="004A00D4" w:rsidRDefault="003F5D56" w:rsidP="00E13D93">
            <w:r>
              <w:t>Nội dung</w:t>
            </w:r>
          </w:p>
        </w:tc>
        <w:tc>
          <w:tcPr>
            <w:tcW w:w="1417" w:type="dxa"/>
            <w:vAlign w:val="center"/>
          </w:tcPr>
          <w:p w14:paraId="1A000AF8" w14:textId="77777777" w:rsidR="006572A3" w:rsidRPr="005F306B" w:rsidRDefault="001B6CCB" w:rsidP="001B6CCB">
            <w:pPr>
              <w:jc w:val="center"/>
              <w:rPr>
                <w:highlight w:val="yellow"/>
              </w:rPr>
            </w:pPr>
            <w:r>
              <w:rPr>
                <w:color w:val="FF0000"/>
              </w:rPr>
              <w:t>(0/0/0/25</w:t>
            </w:r>
            <w:r w:rsidR="006572A3" w:rsidRPr="00F43BAC">
              <w:rPr>
                <w:color w:val="FF0000"/>
              </w:rPr>
              <w:t>)</w:t>
            </w:r>
          </w:p>
        </w:tc>
        <w:tc>
          <w:tcPr>
            <w:tcW w:w="1672" w:type="dxa"/>
            <w:vAlign w:val="center"/>
          </w:tcPr>
          <w:p w14:paraId="0EB179CE" w14:textId="77777777" w:rsidR="006572A3" w:rsidRPr="004A00D4" w:rsidRDefault="006572A3" w:rsidP="00E13D93">
            <w:r w:rsidRPr="006C0D2F">
              <w:rPr>
                <w:color w:val="FF0000"/>
              </w:rPr>
              <w:t>Giải thích quy trình</w:t>
            </w:r>
          </w:p>
        </w:tc>
        <w:tc>
          <w:tcPr>
            <w:tcW w:w="1688" w:type="dxa"/>
            <w:vAlign w:val="center"/>
          </w:tcPr>
          <w:p w14:paraId="499A7FAB" w14:textId="77777777" w:rsidR="006572A3" w:rsidRPr="004A00D4" w:rsidRDefault="006572A3" w:rsidP="00E13D93">
            <w:r w:rsidRPr="006C0D2F">
              <w:rPr>
                <w:color w:val="FF0000"/>
              </w:rPr>
              <w:t>Thực hành</w:t>
            </w:r>
          </w:p>
        </w:tc>
        <w:tc>
          <w:tcPr>
            <w:tcW w:w="996" w:type="dxa"/>
            <w:vAlign w:val="center"/>
          </w:tcPr>
          <w:p w14:paraId="4720A6ED" w14:textId="77777777" w:rsidR="006572A3" w:rsidRPr="004A00D4" w:rsidRDefault="006572A3" w:rsidP="00E13D93">
            <w:pPr>
              <w:jc w:val="center"/>
            </w:pPr>
            <w:r w:rsidRPr="006C0D2F">
              <w:rPr>
                <w:color w:val="FF0000"/>
              </w:rPr>
              <w:t>CLO3</w:t>
            </w:r>
          </w:p>
        </w:tc>
        <w:tc>
          <w:tcPr>
            <w:tcW w:w="993" w:type="dxa"/>
            <w:vAlign w:val="center"/>
          </w:tcPr>
          <w:p w14:paraId="4AB0A9D7" w14:textId="77777777" w:rsidR="006572A3" w:rsidRPr="004A00D4" w:rsidRDefault="006572A3" w:rsidP="00E13D93">
            <w:pPr>
              <w:jc w:val="center"/>
            </w:pPr>
          </w:p>
        </w:tc>
      </w:tr>
      <w:tr w:rsidR="006572A3" w:rsidRPr="004A00D4" w14:paraId="661F7BE8" w14:textId="77777777" w:rsidTr="003F5D56">
        <w:trPr>
          <w:trHeight w:val="315"/>
        </w:trPr>
        <w:tc>
          <w:tcPr>
            <w:tcW w:w="511" w:type="dxa"/>
            <w:vAlign w:val="center"/>
          </w:tcPr>
          <w:p w14:paraId="51D8275F" w14:textId="77777777" w:rsidR="006572A3" w:rsidRPr="004A00D4" w:rsidRDefault="006572A3" w:rsidP="003F5D56">
            <w:pPr>
              <w:jc w:val="center"/>
              <w:rPr>
                <w:b/>
              </w:rPr>
            </w:pPr>
          </w:p>
        </w:tc>
        <w:tc>
          <w:tcPr>
            <w:tcW w:w="2609" w:type="dxa"/>
            <w:vAlign w:val="center"/>
          </w:tcPr>
          <w:p w14:paraId="6C6B51AF" w14:textId="77777777" w:rsidR="006572A3" w:rsidRPr="004A00D4" w:rsidRDefault="006572A3" w:rsidP="00E13D93">
            <w:pPr>
              <w:rPr>
                <w:b/>
              </w:rPr>
            </w:pPr>
          </w:p>
        </w:tc>
        <w:tc>
          <w:tcPr>
            <w:tcW w:w="1417" w:type="dxa"/>
            <w:vAlign w:val="center"/>
          </w:tcPr>
          <w:p w14:paraId="6C298F2C" w14:textId="77777777" w:rsidR="006572A3" w:rsidRPr="005F306B" w:rsidRDefault="006572A3" w:rsidP="00E13D93">
            <w:pPr>
              <w:jc w:val="center"/>
              <w:rPr>
                <w:highlight w:val="yellow"/>
              </w:rPr>
            </w:pPr>
          </w:p>
        </w:tc>
        <w:tc>
          <w:tcPr>
            <w:tcW w:w="1672" w:type="dxa"/>
            <w:vAlign w:val="center"/>
          </w:tcPr>
          <w:p w14:paraId="11667AB5" w14:textId="77777777" w:rsidR="006572A3" w:rsidRPr="006C0D2F" w:rsidRDefault="006572A3" w:rsidP="00E13D93">
            <w:pPr>
              <w:rPr>
                <w:color w:val="FF0000"/>
              </w:rPr>
            </w:pPr>
          </w:p>
        </w:tc>
        <w:tc>
          <w:tcPr>
            <w:tcW w:w="1688" w:type="dxa"/>
            <w:vAlign w:val="center"/>
          </w:tcPr>
          <w:p w14:paraId="237E1EA3" w14:textId="77777777" w:rsidR="006572A3" w:rsidRPr="006C0D2F" w:rsidRDefault="006572A3" w:rsidP="00E13D93">
            <w:pPr>
              <w:rPr>
                <w:color w:val="FF0000"/>
              </w:rPr>
            </w:pPr>
          </w:p>
        </w:tc>
        <w:tc>
          <w:tcPr>
            <w:tcW w:w="996" w:type="dxa"/>
            <w:vAlign w:val="center"/>
          </w:tcPr>
          <w:p w14:paraId="386A257D" w14:textId="77777777" w:rsidR="006572A3" w:rsidRPr="004A00D4" w:rsidRDefault="006572A3" w:rsidP="00E13D93">
            <w:pPr>
              <w:jc w:val="center"/>
            </w:pPr>
          </w:p>
        </w:tc>
        <w:tc>
          <w:tcPr>
            <w:tcW w:w="993" w:type="dxa"/>
            <w:vAlign w:val="center"/>
          </w:tcPr>
          <w:p w14:paraId="5B2CF0D1" w14:textId="77777777" w:rsidR="006572A3" w:rsidRPr="004A00D4" w:rsidRDefault="006572A3" w:rsidP="00E13D93">
            <w:pPr>
              <w:jc w:val="center"/>
            </w:pPr>
          </w:p>
        </w:tc>
      </w:tr>
      <w:tr w:rsidR="003F5D56" w:rsidRPr="004A00D4" w14:paraId="02485BDA" w14:textId="77777777" w:rsidTr="003F5D56">
        <w:trPr>
          <w:trHeight w:val="315"/>
        </w:trPr>
        <w:tc>
          <w:tcPr>
            <w:tcW w:w="511" w:type="dxa"/>
            <w:vAlign w:val="center"/>
          </w:tcPr>
          <w:p w14:paraId="60E16864" w14:textId="77777777" w:rsidR="003F5D56" w:rsidRPr="003F5D56" w:rsidRDefault="003F5D56" w:rsidP="003F5D56">
            <w:pPr>
              <w:jc w:val="center"/>
            </w:pPr>
            <w:r>
              <w:t>3</w:t>
            </w:r>
          </w:p>
        </w:tc>
        <w:tc>
          <w:tcPr>
            <w:tcW w:w="2609" w:type="dxa"/>
            <w:vAlign w:val="center"/>
          </w:tcPr>
          <w:p w14:paraId="426EC0DC" w14:textId="77777777" w:rsidR="003F5D56" w:rsidRPr="003F5D56" w:rsidRDefault="005F06B4" w:rsidP="00D56F64">
            <w:r>
              <w:t>Viết t</w:t>
            </w:r>
            <w:r w:rsidR="00D56F64">
              <w:t>huyết minh</w:t>
            </w:r>
          </w:p>
        </w:tc>
        <w:tc>
          <w:tcPr>
            <w:tcW w:w="1417" w:type="dxa"/>
            <w:vAlign w:val="center"/>
          </w:tcPr>
          <w:p w14:paraId="2DE98D6B" w14:textId="77777777" w:rsidR="003F5D56" w:rsidRPr="005F306B" w:rsidRDefault="003F5D56" w:rsidP="001B6CCB">
            <w:pPr>
              <w:jc w:val="center"/>
              <w:rPr>
                <w:highlight w:val="yellow"/>
              </w:rPr>
            </w:pPr>
            <w:r>
              <w:rPr>
                <w:color w:val="FF0000"/>
              </w:rPr>
              <w:t>(</w:t>
            </w:r>
            <w:r w:rsidR="001B6CCB">
              <w:rPr>
                <w:color w:val="FF0000"/>
              </w:rPr>
              <w:t>0/0/0/5</w:t>
            </w:r>
            <w:r w:rsidRPr="00F43BAC">
              <w:rPr>
                <w:color w:val="FF0000"/>
              </w:rPr>
              <w:t>)</w:t>
            </w:r>
          </w:p>
        </w:tc>
        <w:tc>
          <w:tcPr>
            <w:tcW w:w="1672" w:type="dxa"/>
            <w:vAlign w:val="center"/>
          </w:tcPr>
          <w:p w14:paraId="73E2FF02" w14:textId="77777777" w:rsidR="003F5D56" w:rsidRPr="006C0D2F" w:rsidRDefault="003F5D56" w:rsidP="003F5D56">
            <w:pPr>
              <w:rPr>
                <w:color w:val="FF0000"/>
              </w:rPr>
            </w:pPr>
          </w:p>
        </w:tc>
        <w:tc>
          <w:tcPr>
            <w:tcW w:w="1688" w:type="dxa"/>
            <w:vAlign w:val="center"/>
          </w:tcPr>
          <w:p w14:paraId="665DF852" w14:textId="77777777" w:rsidR="003F5D56" w:rsidRPr="006C0D2F" w:rsidRDefault="00D56F64" w:rsidP="003F5D56">
            <w:pPr>
              <w:rPr>
                <w:color w:val="FF0000"/>
              </w:rPr>
            </w:pPr>
            <w:r>
              <w:rPr>
                <w:color w:val="FF0000"/>
              </w:rPr>
              <w:t>Trình bày thuyết minh</w:t>
            </w:r>
          </w:p>
        </w:tc>
        <w:tc>
          <w:tcPr>
            <w:tcW w:w="996" w:type="dxa"/>
            <w:vAlign w:val="center"/>
          </w:tcPr>
          <w:p w14:paraId="3E0C40B9" w14:textId="77777777" w:rsidR="003F5D56" w:rsidRPr="004A00D4" w:rsidRDefault="003F5D56" w:rsidP="003F5D56">
            <w:r w:rsidRPr="006C0D2F">
              <w:rPr>
                <w:color w:val="FF0000"/>
              </w:rPr>
              <w:t>CLO3</w:t>
            </w:r>
          </w:p>
        </w:tc>
        <w:tc>
          <w:tcPr>
            <w:tcW w:w="993" w:type="dxa"/>
          </w:tcPr>
          <w:p w14:paraId="771BD85D" w14:textId="77777777" w:rsidR="003F5D56" w:rsidRPr="004A00D4" w:rsidRDefault="003F5D56" w:rsidP="003F5D56"/>
        </w:tc>
      </w:tr>
      <w:tr w:rsidR="006572A3" w:rsidRPr="004A00D4" w14:paraId="722F207D" w14:textId="77777777" w:rsidTr="003F5D56">
        <w:trPr>
          <w:trHeight w:val="315"/>
        </w:trPr>
        <w:tc>
          <w:tcPr>
            <w:tcW w:w="511" w:type="dxa"/>
            <w:vAlign w:val="center"/>
          </w:tcPr>
          <w:p w14:paraId="2CF87B9C" w14:textId="77777777" w:rsidR="006572A3" w:rsidRDefault="006572A3" w:rsidP="003F5D56">
            <w:pPr>
              <w:jc w:val="center"/>
              <w:rPr>
                <w:b/>
              </w:rPr>
            </w:pPr>
          </w:p>
        </w:tc>
        <w:tc>
          <w:tcPr>
            <w:tcW w:w="2609" w:type="dxa"/>
            <w:vAlign w:val="center"/>
          </w:tcPr>
          <w:p w14:paraId="53AAD91A" w14:textId="77777777" w:rsidR="006572A3" w:rsidRPr="006C0D2F" w:rsidRDefault="006572A3" w:rsidP="00E13D93">
            <w:pPr>
              <w:rPr>
                <w:b/>
                <w:bCs/>
                <w:color w:val="FF0000"/>
              </w:rPr>
            </w:pPr>
          </w:p>
        </w:tc>
        <w:tc>
          <w:tcPr>
            <w:tcW w:w="1417" w:type="dxa"/>
            <w:vAlign w:val="center"/>
          </w:tcPr>
          <w:p w14:paraId="5C57AB96" w14:textId="77777777" w:rsidR="006572A3" w:rsidRDefault="006572A3" w:rsidP="00E13D93">
            <w:pPr>
              <w:jc w:val="center"/>
              <w:rPr>
                <w:color w:val="FF0000"/>
              </w:rPr>
            </w:pPr>
          </w:p>
        </w:tc>
        <w:tc>
          <w:tcPr>
            <w:tcW w:w="1672" w:type="dxa"/>
            <w:vAlign w:val="center"/>
          </w:tcPr>
          <w:p w14:paraId="2A5E7DF9" w14:textId="77777777" w:rsidR="006572A3" w:rsidRPr="006C0D2F" w:rsidRDefault="006572A3" w:rsidP="00E13D93">
            <w:pPr>
              <w:rPr>
                <w:color w:val="FF0000"/>
              </w:rPr>
            </w:pPr>
          </w:p>
        </w:tc>
        <w:tc>
          <w:tcPr>
            <w:tcW w:w="1688" w:type="dxa"/>
            <w:vAlign w:val="center"/>
          </w:tcPr>
          <w:p w14:paraId="06138331" w14:textId="77777777" w:rsidR="006572A3" w:rsidRPr="006C0D2F" w:rsidRDefault="006572A3" w:rsidP="00E13D93">
            <w:pPr>
              <w:rPr>
                <w:color w:val="FF0000"/>
              </w:rPr>
            </w:pPr>
          </w:p>
        </w:tc>
        <w:tc>
          <w:tcPr>
            <w:tcW w:w="996" w:type="dxa"/>
            <w:vAlign w:val="center"/>
          </w:tcPr>
          <w:p w14:paraId="359C9816" w14:textId="77777777" w:rsidR="006572A3" w:rsidRPr="004A00D4" w:rsidRDefault="006572A3" w:rsidP="00E13D93"/>
        </w:tc>
        <w:tc>
          <w:tcPr>
            <w:tcW w:w="993" w:type="dxa"/>
          </w:tcPr>
          <w:p w14:paraId="5383610D" w14:textId="77777777" w:rsidR="006572A3" w:rsidRPr="004A00D4" w:rsidRDefault="006572A3" w:rsidP="00E13D93"/>
        </w:tc>
      </w:tr>
      <w:tr w:rsidR="006572A3" w:rsidRPr="004A00D4" w14:paraId="5D0DA4DC" w14:textId="77777777" w:rsidTr="003F5D56">
        <w:trPr>
          <w:trHeight w:val="315"/>
        </w:trPr>
        <w:tc>
          <w:tcPr>
            <w:tcW w:w="511" w:type="dxa"/>
            <w:vAlign w:val="center"/>
          </w:tcPr>
          <w:p w14:paraId="14FE436A" w14:textId="77777777" w:rsidR="006572A3" w:rsidRDefault="006572A3" w:rsidP="003F5D56">
            <w:pPr>
              <w:jc w:val="center"/>
              <w:rPr>
                <w:b/>
              </w:rPr>
            </w:pPr>
          </w:p>
        </w:tc>
        <w:tc>
          <w:tcPr>
            <w:tcW w:w="2609" w:type="dxa"/>
          </w:tcPr>
          <w:p w14:paraId="796CF17A" w14:textId="77777777" w:rsidR="006572A3" w:rsidRPr="006C0D2F" w:rsidRDefault="006572A3" w:rsidP="00E13D93">
            <w:pPr>
              <w:rPr>
                <w:b/>
                <w:bCs/>
                <w:color w:val="FF0000"/>
              </w:rPr>
            </w:pPr>
            <w:r w:rsidRPr="004A00D4">
              <w:rPr>
                <w:b/>
              </w:rPr>
              <w:t>Tổng</w:t>
            </w:r>
          </w:p>
        </w:tc>
        <w:tc>
          <w:tcPr>
            <w:tcW w:w="1417" w:type="dxa"/>
          </w:tcPr>
          <w:p w14:paraId="6378C975" w14:textId="77777777" w:rsidR="006572A3" w:rsidRDefault="006572A3" w:rsidP="001B6CCB">
            <w:pPr>
              <w:jc w:val="center"/>
              <w:rPr>
                <w:color w:val="FF0000"/>
              </w:rPr>
            </w:pPr>
            <w:r w:rsidRPr="005F306B">
              <w:rPr>
                <w:highlight w:val="yellow"/>
              </w:rPr>
              <w:t>0/</w:t>
            </w:r>
            <w:r>
              <w:rPr>
                <w:highlight w:val="yellow"/>
              </w:rPr>
              <w:t>0</w:t>
            </w:r>
            <w:r w:rsidRPr="005F306B">
              <w:rPr>
                <w:highlight w:val="yellow"/>
              </w:rPr>
              <w:t>/</w:t>
            </w:r>
            <w:r>
              <w:rPr>
                <w:highlight w:val="yellow"/>
              </w:rPr>
              <w:t>0</w:t>
            </w:r>
            <w:r w:rsidRPr="005F306B">
              <w:rPr>
                <w:highlight w:val="yellow"/>
              </w:rPr>
              <w:t>/</w:t>
            </w:r>
            <w:r w:rsidR="001B6CCB">
              <w:t>3</w:t>
            </w:r>
            <w:r>
              <w:t>0</w:t>
            </w:r>
          </w:p>
        </w:tc>
        <w:tc>
          <w:tcPr>
            <w:tcW w:w="1672" w:type="dxa"/>
            <w:vAlign w:val="center"/>
          </w:tcPr>
          <w:p w14:paraId="2BD57C53" w14:textId="77777777" w:rsidR="006572A3" w:rsidRPr="006C0D2F" w:rsidRDefault="006572A3" w:rsidP="00E13D93">
            <w:pPr>
              <w:rPr>
                <w:color w:val="FF0000"/>
              </w:rPr>
            </w:pPr>
          </w:p>
        </w:tc>
        <w:tc>
          <w:tcPr>
            <w:tcW w:w="1688" w:type="dxa"/>
            <w:vAlign w:val="center"/>
          </w:tcPr>
          <w:p w14:paraId="380F486E" w14:textId="77777777" w:rsidR="006572A3" w:rsidRPr="006C0D2F" w:rsidRDefault="006572A3" w:rsidP="00E13D93">
            <w:pPr>
              <w:rPr>
                <w:color w:val="FF0000"/>
              </w:rPr>
            </w:pPr>
          </w:p>
        </w:tc>
        <w:tc>
          <w:tcPr>
            <w:tcW w:w="996" w:type="dxa"/>
          </w:tcPr>
          <w:p w14:paraId="3D5A7A5B" w14:textId="77777777" w:rsidR="006572A3" w:rsidRPr="004A00D4" w:rsidRDefault="006572A3" w:rsidP="00E13D93"/>
        </w:tc>
        <w:tc>
          <w:tcPr>
            <w:tcW w:w="993" w:type="dxa"/>
          </w:tcPr>
          <w:p w14:paraId="5314B918" w14:textId="77777777" w:rsidR="006572A3" w:rsidRPr="004A00D4" w:rsidRDefault="006572A3" w:rsidP="00E13D93"/>
        </w:tc>
      </w:tr>
    </w:tbl>
    <w:p w14:paraId="6F7A6F46" w14:textId="77777777" w:rsidR="002E27A0" w:rsidRDefault="002E27A0" w:rsidP="007D2F96">
      <w:pPr>
        <w:jc w:val="both"/>
      </w:pPr>
    </w:p>
    <w:p w14:paraId="470BCB16" w14:textId="77777777" w:rsidR="00A55240" w:rsidRPr="004A00D4" w:rsidRDefault="00A55240" w:rsidP="00271480">
      <w:pPr>
        <w:jc w:val="both"/>
        <w:rPr>
          <w:i/>
          <w:iCs/>
          <w:lang w:val="fr-FR"/>
        </w:rPr>
      </w:pPr>
      <w:r w:rsidRPr="004A00D4">
        <w:rPr>
          <w:i/>
          <w:iCs/>
          <w:lang w:val="fr-FR"/>
        </w:rPr>
        <w:t>b) Đ</w:t>
      </w:r>
      <w:r w:rsidR="0058345B" w:rsidRPr="004A00D4">
        <w:rPr>
          <w:i/>
          <w:iCs/>
          <w:lang w:val="fr-FR"/>
        </w:rPr>
        <w:t xml:space="preserve">ối </w:t>
      </w:r>
      <w:r w:rsidRPr="004A00D4">
        <w:rPr>
          <w:i/>
          <w:iCs/>
          <w:lang w:val="fr-FR"/>
        </w:rPr>
        <w:t xml:space="preserve">với các học phần thực hành, thực tập ngoài Trường tổ chức thực hiện các nội dung </w:t>
      </w:r>
      <w:proofErr w:type="gramStart"/>
      <w:r w:rsidRPr="004A00D4">
        <w:rPr>
          <w:i/>
          <w:iCs/>
          <w:lang w:val="fr-FR"/>
        </w:rPr>
        <w:t>sau</w:t>
      </w:r>
      <w:r w:rsidR="00FA7513" w:rsidRPr="004A00D4">
        <w:rPr>
          <w:i/>
          <w:iCs/>
          <w:lang w:val="fr-FR"/>
        </w:rPr>
        <w:t>:</w:t>
      </w:r>
      <w:proofErr w:type="gramEnd"/>
    </w:p>
    <w:p w14:paraId="2A7AF22C" w14:textId="77777777" w:rsidR="006C0D2F" w:rsidRPr="004A00D4" w:rsidRDefault="006C0D2F" w:rsidP="00271480">
      <w:pPr>
        <w:jc w:val="both"/>
        <w:rPr>
          <w:i/>
          <w:iCs/>
          <w:lang w:val="fr-FR"/>
        </w:rPr>
      </w:pPr>
    </w:p>
    <w:tbl>
      <w:tblPr>
        <w:tblW w:w="978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900"/>
        <w:gridCol w:w="1275"/>
        <w:gridCol w:w="1985"/>
        <w:gridCol w:w="1417"/>
        <w:gridCol w:w="1701"/>
        <w:gridCol w:w="993"/>
        <w:gridCol w:w="851"/>
      </w:tblGrid>
      <w:tr w:rsidR="00535E8E" w:rsidRPr="004A00D4" w14:paraId="45863B1E" w14:textId="77777777" w:rsidTr="00535E8E">
        <w:trPr>
          <w:trHeight w:val="525"/>
          <w:tblHeader/>
        </w:trPr>
        <w:tc>
          <w:tcPr>
            <w:tcW w:w="660" w:type="dxa"/>
            <w:vAlign w:val="center"/>
            <w:hideMark/>
          </w:tcPr>
          <w:p w14:paraId="49A93A08" w14:textId="77777777" w:rsidR="00535E8E" w:rsidRPr="004A00D4" w:rsidRDefault="00535E8E" w:rsidP="00535E8E">
            <w:pPr>
              <w:jc w:val="center"/>
              <w:rPr>
                <w:b/>
                <w:bCs/>
                <w:sz w:val="20"/>
                <w:szCs w:val="20"/>
              </w:rPr>
            </w:pPr>
            <w:r w:rsidRPr="004A00D4">
              <w:rPr>
                <w:b/>
                <w:bCs/>
                <w:sz w:val="20"/>
                <w:szCs w:val="20"/>
              </w:rPr>
              <w:t>TT</w:t>
            </w:r>
          </w:p>
        </w:tc>
        <w:tc>
          <w:tcPr>
            <w:tcW w:w="900" w:type="dxa"/>
            <w:vAlign w:val="center"/>
            <w:hideMark/>
          </w:tcPr>
          <w:p w14:paraId="7C2419A6" w14:textId="77777777" w:rsidR="00535E8E" w:rsidRPr="004A00D4" w:rsidRDefault="00535E8E" w:rsidP="00535E8E">
            <w:pPr>
              <w:jc w:val="center"/>
              <w:rPr>
                <w:b/>
                <w:bCs/>
                <w:sz w:val="20"/>
                <w:szCs w:val="20"/>
              </w:rPr>
            </w:pPr>
            <w:r w:rsidRPr="004A00D4">
              <w:rPr>
                <w:b/>
                <w:bCs/>
                <w:sz w:val="20"/>
                <w:szCs w:val="20"/>
              </w:rPr>
              <w:t>Thời gian thực hiện</w:t>
            </w:r>
          </w:p>
        </w:tc>
        <w:tc>
          <w:tcPr>
            <w:tcW w:w="1275" w:type="dxa"/>
            <w:vAlign w:val="center"/>
            <w:hideMark/>
          </w:tcPr>
          <w:p w14:paraId="0FF8DFDB" w14:textId="77777777" w:rsidR="00535E8E" w:rsidRPr="004A00D4" w:rsidRDefault="00535E8E" w:rsidP="00535E8E">
            <w:pPr>
              <w:jc w:val="center"/>
              <w:rPr>
                <w:b/>
                <w:bCs/>
                <w:sz w:val="20"/>
                <w:szCs w:val="20"/>
              </w:rPr>
            </w:pPr>
            <w:r w:rsidRPr="004A00D4">
              <w:rPr>
                <w:b/>
                <w:bCs/>
                <w:sz w:val="20"/>
                <w:szCs w:val="20"/>
              </w:rPr>
              <w:t>Nội dung thực hiện</w:t>
            </w:r>
          </w:p>
        </w:tc>
        <w:tc>
          <w:tcPr>
            <w:tcW w:w="1985" w:type="dxa"/>
            <w:vAlign w:val="center"/>
          </w:tcPr>
          <w:p w14:paraId="59B0936C" w14:textId="77777777" w:rsidR="00535E8E" w:rsidRPr="004A00D4" w:rsidRDefault="00535E8E" w:rsidP="00535E8E">
            <w:pPr>
              <w:jc w:val="center"/>
              <w:rPr>
                <w:b/>
                <w:bCs/>
                <w:sz w:val="20"/>
                <w:szCs w:val="20"/>
              </w:rPr>
            </w:pPr>
            <w:r w:rsidRPr="00F43BAC">
              <w:rPr>
                <w:b/>
                <w:bCs/>
                <w:color w:val="FF0000"/>
              </w:rPr>
              <w:t>Hoạt động dạy và phương pháp</w:t>
            </w:r>
          </w:p>
        </w:tc>
        <w:tc>
          <w:tcPr>
            <w:tcW w:w="1417" w:type="dxa"/>
            <w:vAlign w:val="center"/>
            <w:hideMark/>
          </w:tcPr>
          <w:p w14:paraId="66147F48" w14:textId="77777777" w:rsidR="00535E8E" w:rsidRPr="004A00D4" w:rsidRDefault="00535E8E" w:rsidP="00535E8E">
            <w:pPr>
              <w:jc w:val="center"/>
              <w:rPr>
                <w:b/>
                <w:bCs/>
                <w:sz w:val="20"/>
                <w:szCs w:val="20"/>
              </w:rPr>
            </w:pPr>
            <w:r w:rsidRPr="00F43BAC">
              <w:rPr>
                <w:b/>
                <w:bCs/>
                <w:color w:val="FF0000"/>
              </w:rPr>
              <w:t>Hoạt động học</w:t>
            </w:r>
          </w:p>
        </w:tc>
        <w:tc>
          <w:tcPr>
            <w:tcW w:w="1701" w:type="dxa"/>
            <w:vAlign w:val="center"/>
            <w:hideMark/>
          </w:tcPr>
          <w:p w14:paraId="3B63E052" w14:textId="77777777" w:rsidR="00535E8E" w:rsidRPr="004A00D4" w:rsidRDefault="00535E8E" w:rsidP="00535E8E">
            <w:pPr>
              <w:jc w:val="center"/>
            </w:pPr>
            <w:r w:rsidRPr="004A00D4">
              <w:rPr>
                <w:b/>
                <w:bCs/>
                <w:sz w:val="20"/>
                <w:szCs w:val="20"/>
              </w:rPr>
              <w:t>Lĩnh vực, ngành nghề kinh doanh của cơ sở, đơn vị hỗ trợ thực hiện</w:t>
            </w:r>
          </w:p>
        </w:tc>
        <w:tc>
          <w:tcPr>
            <w:tcW w:w="993" w:type="dxa"/>
            <w:vAlign w:val="center"/>
          </w:tcPr>
          <w:p w14:paraId="01A18A9A" w14:textId="77777777" w:rsidR="00535E8E" w:rsidRPr="004A00D4" w:rsidRDefault="00535E8E" w:rsidP="00535E8E">
            <w:pPr>
              <w:jc w:val="center"/>
              <w:rPr>
                <w:b/>
                <w:bCs/>
                <w:sz w:val="20"/>
                <w:szCs w:val="20"/>
              </w:rPr>
            </w:pPr>
            <w:r w:rsidRPr="009F596A">
              <w:rPr>
                <w:b/>
                <w:bCs/>
                <w:color w:val="FF0000"/>
                <w:sz w:val="20"/>
                <w:szCs w:val="20"/>
              </w:rPr>
              <w:t>CĐR học phần (CLO)</w:t>
            </w:r>
          </w:p>
        </w:tc>
        <w:tc>
          <w:tcPr>
            <w:tcW w:w="851" w:type="dxa"/>
            <w:vAlign w:val="center"/>
          </w:tcPr>
          <w:p w14:paraId="2D4EDD22" w14:textId="77777777" w:rsidR="00535E8E" w:rsidRPr="004A00D4" w:rsidRDefault="00535E8E" w:rsidP="00535E8E">
            <w:pPr>
              <w:jc w:val="center"/>
              <w:rPr>
                <w:b/>
                <w:bCs/>
                <w:sz w:val="20"/>
                <w:szCs w:val="20"/>
              </w:rPr>
            </w:pPr>
            <w:r w:rsidRPr="00F43BAC">
              <w:rPr>
                <w:b/>
                <w:bCs/>
                <w:color w:val="FF0000"/>
              </w:rPr>
              <w:t>Bài đánh giá</w:t>
            </w:r>
          </w:p>
        </w:tc>
      </w:tr>
      <w:tr w:rsidR="00535E8E" w:rsidRPr="004A00D4" w14:paraId="0A09278F" w14:textId="77777777" w:rsidTr="00535E8E">
        <w:trPr>
          <w:trHeight w:val="300"/>
        </w:trPr>
        <w:tc>
          <w:tcPr>
            <w:tcW w:w="660" w:type="dxa"/>
            <w:noWrap/>
            <w:vAlign w:val="bottom"/>
            <w:hideMark/>
          </w:tcPr>
          <w:p w14:paraId="4996C41A" w14:textId="77777777" w:rsidR="00535E8E" w:rsidRPr="004A00D4" w:rsidRDefault="00535E8E" w:rsidP="001B6CCB">
            <w:pPr>
              <w:jc w:val="center"/>
              <w:rPr>
                <w:rFonts w:ascii="Calibri" w:hAnsi="Calibri" w:cs="Calibri"/>
                <w:sz w:val="22"/>
                <w:szCs w:val="22"/>
              </w:rPr>
            </w:pPr>
            <w:r w:rsidRPr="004A00D4">
              <w:rPr>
                <w:rFonts w:ascii="Calibri" w:hAnsi="Calibri" w:cs="Calibri"/>
                <w:sz w:val="22"/>
                <w:szCs w:val="22"/>
              </w:rPr>
              <w:t>1</w:t>
            </w:r>
          </w:p>
        </w:tc>
        <w:tc>
          <w:tcPr>
            <w:tcW w:w="900" w:type="dxa"/>
            <w:noWrap/>
            <w:vAlign w:val="bottom"/>
            <w:hideMark/>
          </w:tcPr>
          <w:p w14:paraId="37EE05A5" w14:textId="77777777" w:rsidR="00535E8E" w:rsidRPr="004A00D4" w:rsidRDefault="00535E8E" w:rsidP="001B6CCB">
            <w:pPr>
              <w:rPr>
                <w:rFonts w:ascii="Calibri" w:hAnsi="Calibri" w:cs="Calibri"/>
                <w:sz w:val="22"/>
                <w:szCs w:val="22"/>
              </w:rPr>
            </w:pPr>
            <w:r w:rsidRPr="004A00D4">
              <w:rPr>
                <w:rFonts w:ascii="Calibri" w:hAnsi="Calibri" w:cs="Calibri"/>
                <w:sz w:val="22"/>
                <w:szCs w:val="22"/>
              </w:rPr>
              <w:t> </w:t>
            </w:r>
          </w:p>
        </w:tc>
        <w:tc>
          <w:tcPr>
            <w:tcW w:w="1275" w:type="dxa"/>
            <w:noWrap/>
            <w:vAlign w:val="center"/>
            <w:hideMark/>
          </w:tcPr>
          <w:p w14:paraId="415B4982" w14:textId="77777777" w:rsidR="00535E8E" w:rsidRPr="004A00D4" w:rsidRDefault="00535E8E" w:rsidP="001B6CCB">
            <w:pPr>
              <w:rPr>
                <w:rFonts w:ascii="Calibri" w:hAnsi="Calibri" w:cs="Calibri"/>
                <w:sz w:val="22"/>
                <w:szCs w:val="22"/>
              </w:rPr>
            </w:pPr>
            <w:r>
              <w:t>Giao nhiệm vụ</w:t>
            </w:r>
          </w:p>
        </w:tc>
        <w:tc>
          <w:tcPr>
            <w:tcW w:w="1985" w:type="dxa"/>
            <w:vAlign w:val="center"/>
          </w:tcPr>
          <w:p w14:paraId="661FCD67" w14:textId="77777777" w:rsidR="00535E8E" w:rsidRPr="004A00D4" w:rsidRDefault="00535E8E" w:rsidP="001B6CCB">
            <w:pPr>
              <w:rPr>
                <w:rFonts w:ascii="Calibri" w:hAnsi="Calibri" w:cs="Calibri"/>
                <w:sz w:val="22"/>
                <w:szCs w:val="22"/>
              </w:rPr>
            </w:pPr>
            <w:r w:rsidRPr="006C0D2F">
              <w:rPr>
                <w:color w:val="FF0000"/>
              </w:rPr>
              <w:t xml:space="preserve">Hướng dẫn </w:t>
            </w:r>
            <w:r>
              <w:rPr>
                <w:color w:val="FF0000"/>
              </w:rPr>
              <w:t>chung</w:t>
            </w:r>
          </w:p>
        </w:tc>
        <w:tc>
          <w:tcPr>
            <w:tcW w:w="1417" w:type="dxa"/>
            <w:noWrap/>
            <w:vAlign w:val="center"/>
            <w:hideMark/>
          </w:tcPr>
          <w:p w14:paraId="6D17C5B4" w14:textId="77777777" w:rsidR="00535E8E" w:rsidRPr="004A00D4" w:rsidRDefault="00535E8E" w:rsidP="001B6CCB">
            <w:pPr>
              <w:rPr>
                <w:rFonts w:ascii="Calibri" w:hAnsi="Calibri" w:cs="Calibri"/>
                <w:sz w:val="22"/>
                <w:szCs w:val="22"/>
              </w:rPr>
            </w:pPr>
            <w:r>
              <w:rPr>
                <w:color w:val="FF0000"/>
              </w:rPr>
              <w:t>Ghi chép</w:t>
            </w:r>
          </w:p>
        </w:tc>
        <w:tc>
          <w:tcPr>
            <w:tcW w:w="1701" w:type="dxa"/>
            <w:noWrap/>
            <w:vAlign w:val="bottom"/>
            <w:hideMark/>
          </w:tcPr>
          <w:p w14:paraId="440869B3" w14:textId="77777777" w:rsidR="00535E8E" w:rsidRPr="004A00D4" w:rsidRDefault="00535E8E" w:rsidP="001B6CCB">
            <w:pPr>
              <w:rPr>
                <w:rFonts w:ascii="Calibri" w:hAnsi="Calibri" w:cs="Calibri"/>
                <w:sz w:val="22"/>
                <w:szCs w:val="22"/>
              </w:rPr>
            </w:pPr>
            <w:r w:rsidRPr="004A00D4">
              <w:rPr>
                <w:rFonts w:ascii="Calibri" w:hAnsi="Calibri" w:cs="Calibri"/>
                <w:sz w:val="22"/>
                <w:szCs w:val="22"/>
              </w:rPr>
              <w:t> </w:t>
            </w:r>
          </w:p>
        </w:tc>
        <w:tc>
          <w:tcPr>
            <w:tcW w:w="993" w:type="dxa"/>
          </w:tcPr>
          <w:p w14:paraId="11CBD3AB" w14:textId="77777777" w:rsidR="00535E8E" w:rsidRPr="004A00D4" w:rsidRDefault="00535E8E" w:rsidP="001B6CCB">
            <w:pPr>
              <w:rPr>
                <w:rFonts w:ascii="Calibri" w:hAnsi="Calibri" w:cs="Calibri"/>
                <w:sz w:val="22"/>
                <w:szCs w:val="22"/>
              </w:rPr>
            </w:pPr>
          </w:p>
        </w:tc>
        <w:tc>
          <w:tcPr>
            <w:tcW w:w="851" w:type="dxa"/>
          </w:tcPr>
          <w:p w14:paraId="53840037" w14:textId="77777777" w:rsidR="00535E8E" w:rsidRPr="004A00D4" w:rsidRDefault="00535E8E" w:rsidP="001B6CCB">
            <w:pPr>
              <w:rPr>
                <w:rFonts w:ascii="Calibri" w:hAnsi="Calibri" w:cs="Calibri"/>
                <w:sz w:val="22"/>
                <w:szCs w:val="22"/>
              </w:rPr>
            </w:pPr>
          </w:p>
        </w:tc>
      </w:tr>
      <w:tr w:rsidR="00535E8E" w:rsidRPr="004A00D4" w14:paraId="0A87620E" w14:textId="77777777" w:rsidTr="00535E8E">
        <w:trPr>
          <w:trHeight w:val="300"/>
        </w:trPr>
        <w:tc>
          <w:tcPr>
            <w:tcW w:w="660" w:type="dxa"/>
            <w:noWrap/>
            <w:vAlign w:val="bottom"/>
            <w:hideMark/>
          </w:tcPr>
          <w:p w14:paraId="1C3F49CE" w14:textId="77777777" w:rsidR="00535E8E" w:rsidRPr="004A00D4" w:rsidRDefault="00535E8E" w:rsidP="001B6CCB">
            <w:pPr>
              <w:jc w:val="center"/>
              <w:rPr>
                <w:rFonts w:ascii="Calibri" w:hAnsi="Calibri" w:cs="Calibri"/>
                <w:sz w:val="22"/>
                <w:szCs w:val="22"/>
              </w:rPr>
            </w:pPr>
            <w:r w:rsidRPr="004A00D4">
              <w:rPr>
                <w:rFonts w:ascii="Calibri" w:hAnsi="Calibri" w:cs="Calibri"/>
                <w:sz w:val="22"/>
                <w:szCs w:val="22"/>
              </w:rPr>
              <w:t>2</w:t>
            </w:r>
          </w:p>
        </w:tc>
        <w:tc>
          <w:tcPr>
            <w:tcW w:w="900" w:type="dxa"/>
            <w:noWrap/>
            <w:vAlign w:val="bottom"/>
            <w:hideMark/>
          </w:tcPr>
          <w:p w14:paraId="42FF27CC" w14:textId="77777777" w:rsidR="00535E8E" w:rsidRPr="004A00D4" w:rsidRDefault="00535E8E" w:rsidP="001B6CCB">
            <w:pPr>
              <w:rPr>
                <w:rFonts w:ascii="Calibri" w:hAnsi="Calibri" w:cs="Calibri"/>
                <w:sz w:val="22"/>
                <w:szCs w:val="22"/>
              </w:rPr>
            </w:pPr>
            <w:r w:rsidRPr="004A00D4">
              <w:rPr>
                <w:rFonts w:ascii="Calibri" w:hAnsi="Calibri" w:cs="Calibri"/>
                <w:sz w:val="22"/>
                <w:szCs w:val="22"/>
              </w:rPr>
              <w:t> </w:t>
            </w:r>
          </w:p>
        </w:tc>
        <w:tc>
          <w:tcPr>
            <w:tcW w:w="1275" w:type="dxa"/>
            <w:noWrap/>
            <w:vAlign w:val="bottom"/>
            <w:hideMark/>
          </w:tcPr>
          <w:p w14:paraId="51A68D48" w14:textId="77777777" w:rsidR="00535E8E" w:rsidRPr="004A00D4" w:rsidRDefault="00535E8E" w:rsidP="001B6CCB">
            <w:pPr>
              <w:rPr>
                <w:rFonts w:ascii="Calibri" w:hAnsi="Calibri" w:cs="Calibri"/>
                <w:sz w:val="22"/>
                <w:szCs w:val="22"/>
              </w:rPr>
            </w:pPr>
            <w:r w:rsidRPr="004A00D4">
              <w:rPr>
                <w:rFonts w:ascii="Calibri" w:hAnsi="Calibri" w:cs="Calibri"/>
                <w:sz w:val="22"/>
                <w:szCs w:val="22"/>
              </w:rPr>
              <w:t> </w:t>
            </w:r>
          </w:p>
        </w:tc>
        <w:tc>
          <w:tcPr>
            <w:tcW w:w="1985" w:type="dxa"/>
          </w:tcPr>
          <w:p w14:paraId="7D86EAA1" w14:textId="77777777" w:rsidR="00535E8E" w:rsidRPr="004A00D4" w:rsidRDefault="00535E8E" w:rsidP="001B6CCB">
            <w:pPr>
              <w:rPr>
                <w:rFonts w:ascii="Calibri" w:hAnsi="Calibri" w:cs="Calibri"/>
                <w:sz w:val="22"/>
                <w:szCs w:val="22"/>
              </w:rPr>
            </w:pPr>
          </w:p>
        </w:tc>
        <w:tc>
          <w:tcPr>
            <w:tcW w:w="1417" w:type="dxa"/>
            <w:noWrap/>
            <w:vAlign w:val="bottom"/>
            <w:hideMark/>
          </w:tcPr>
          <w:p w14:paraId="3BE41CC6" w14:textId="77777777" w:rsidR="00535E8E" w:rsidRPr="004A00D4" w:rsidRDefault="00535E8E" w:rsidP="001B6CCB">
            <w:pPr>
              <w:rPr>
                <w:rFonts w:ascii="Calibri" w:hAnsi="Calibri" w:cs="Calibri"/>
                <w:sz w:val="22"/>
                <w:szCs w:val="22"/>
              </w:rPr>
            </w:pPr>
            <w:r w:rsidRPr="004A00D4">
              <w:rPr>
                <w:rFonts w:ascii="Calibri" w:hAnsi="Calibri" w:cs="Calibri"/>
                <w:sz w:val="22"/>
                <w:szCs w:val="22"/>
              </w:rPr>
              <w:t> </w:t>
            </w:r>
          </w:p>
        </w:tc>
        <w:tc>
          <w:tcPr>
            <w:tcW w:w="1701" w:type="dxa"/>
            <w:noWrap/>
            <w:vAlign w:val="bottom"/>
            <w:hideMark/>
          </w:tcPr>
          <w:p w14:paraId="39309C31" w14:textId="77777777" w:rsidR="00535E8E" w:rsidRPr="004A00D4" w:rsidRDefault="00535E8E" w:rsidP="001B6CCB">
            <w:pPr>
              <w:rPr>
                <w:rFonts w:ascii="Calibri" w:hAnsi="Calibri" w:cs="Calibri"/>
                <w:sz w:val="22"/>
                <w:szCs w:val="22"/>
              </w:rPr>
            </w:pPr>
            <w:r w:rsidRPr="004A00D4">
              <w:rPr>
                <w:rFonts w:ascii="Calibri" w:hAnsi="Calibri" w:cs="Calibri"/>
                <w:sz w:val="22"/>
                <w:szCs w:val="22"/>
              </w:rPr>
              <w:t> </w:t>
            </w:r>
          </w:p>
        </w:tc>
        <w:tc>
          <w:tcPr>
            <w:tcW w:w="993" w:type="dxa"/>
          </w:tcPr>
          <w:p w14:paraId="18E4C97D" w14:textId="77777777" w:rsidR="00535E8E" w:rsidRPr="004A00D4" w:rsidRDefault="00535E8E" w:rsidP="001B6CCB">
            <w:pPr>
              <w:rPr>
                <w:rFonts w:ascii="Calibri" w:hAnsi="Calibri" w:cs="Calibri"/>
                <w:sz w:val="22"/>
                <w:szCs w:val="22"/>
              </w:rPr>
            </w:pPr>
          </w:p>
        </w:tc>
        <w:tc>
          <w:tcPr>
            <w:tcW w:w="851" w:type="dxa"/>
          </w:tcPr>
          <w:p w14:paraId="1C12710B" w14:textId="77777777" w:rsidR="00535E8E" w:rsidRPr="004A00D4" w:rsidRDefault="00535E8E" w:rsidP="001B6CCB">
            <w:pPr>
              <w:rPr>
                <w:rFonts w:ascii="Calibri" w:hAnsi="Calibri" w:cs="Calibri"/>
                <w:sz w:val="22"/>
                <w:szCs w:val="22"/>
              </w:rPr>
            </w:pPr>
          </w:p>
        </w:tc>
      </w:tr>
      <w:tr w:rsidR="00535E8E" w:rsidRPr="004A00D4" w14:paraId="6ECA185B" w14:textId="77777777" w:rsidTr="00535E8E">
        <w:trPr>
          <w:trHeight w:val="300"/>
        </w:trPr>
        <w:tc>
          <w:tcPr>
            <w:tcW w:w="660" w:type="dxa"/>
            <w:noWrap/>
            <w:vAlign w:val="bottom"/>
            <w:hideMark/>
          </w:tcPr>
          <w:p w14:paraId="06C96943" w14:textId="77777777" w:rsidR="00535E8E" w:rsidRPr="004A00D4" w:rsidRDefault="00535E8E" w:rsidP="001B6CCB">
            <w:pPr>
              <w:rPr>
                <w:rFonts w:ascii="Calibri" w:hAnsi="Calibri" w:cs="Calibri"/>
                <w:sz w:val="22"/>
                <w:szCs w:val="22"/>
              </w:rPr>
            </w:pPr>
            <w:r w:rsidRPr="004A00D4">
              <w:rPr>
                <w:rFonts w:ascii="Calibri" w:hAnsi="Calibri" w:cs="Calibri"/>
                <w:sz w:val="22"/>
                <w:szCs w:val="22"/>
              </w:rPr>
              <w:t> </w:t>
            </w:r>
          </w:p>
        </w:tc>
        <w:tc>
          <w:tcPr>
            <w:tcW w:w="900" w:type="dxa"/>
            <w:noWrap/>
            <w:vAlign w:val="bottom"/>
            <w:hideMark/>
          </w:tcPr>
          <w:p w14:paraId="77D7EF53" w14:textId="77777777" w:rsidR="00535E8E" w:rsidRPr="004A00D4" w:rsidRDefault="00535E8E" w:rsidP="001B6CCB">
            <w:pPr>
              <w:rPr>
                <w:rFonts w:ascii="Calibri" w:hAnsi="Calibri" w:cs="Calibri"/>
                <w:sz w:val="22"/>
                <w:szCs w:val="22"/>
              </w:rPr>
            </w:pPr>
            <w:r w:rsidRPr="004A00D4">
              <w:rPr>
                <w:rFonts w:ascii="Calibri" w:hAnsi="Calibri" w:cs="Calibri"/>
                <w:sz w:val="22"/>
                <w:szCs w:val="22"/>
              </w:rPr>
              <w:t> </w:t>
            </w:r>
          </w:p>
        </w:tc>
        <w:tc>
          <w:tcPr>
            <w:tcW w:w="1275" w:type="dxa"/>
            <w:noWrap/>
            <w:vAlign w:val="bottom"/>
            <w:hideMark/>
          </w:tcPr>
          <w:p w14:paraId="32054800" w14:textId="77777777" w:rsidR="00535E8E" w:rsidRPr="004A00D4" w:rsidRDefault="00535E8E" w:rsidP="001B6CCB">
            <w:pPr>
              <w:rPr>
                <w:rFonts w:ascii="Calibri" w:hAnsi="Calibri" w:cs="Calibri"/>
                <w:sz w:val="22"/>
                <w:szCs w:val="22"/>
              </w:rPr>
            </w:pPr>
            <w:r w:rsidRPr="004A00D4">
              <w:rPr>
                <w:rFonts w:ascii="Calibri" w:hAnsi="Calibri" w:cs="Calibri"/>
                <w:sz w:val="22"/>
                <w:szCs w:val="22"/>
              </w:rPr>
              <w:t> </w:t>
            </w:r>
          </w:p>
        </w:tc>
        <w:tc>
          <w:tcPr>
            <w:tcW w:w="1985" w:type="dxa"/>
          </w:tcPr>
          <w:p w14:paraId="0FA803CA" w14:textId="77777777" w:rsidR="00535E8E" w:rsidRPr="004A00D4" w:rsidRDefault="00535E8E" w:rsidP="001B6CCB">
            <w:pPr>
              <w:rPr>
                <w:rFonts w:ascii="Calibri" w:hAnsi="Calibri" w:cs="Calibri"/>
                <w:sz w:val="22"/>
                <w:szCs w:val="22"/>
              </w:rPr>
            </w:pPr>
          </w:p>
        </w:tc>
        <w:tc>
          <w:tcPr>
            <w:tcW w:w="1417" w:type="dxa"/>
            <w:noWrap/>
            <w:vAlign w:val="bottom"/>
            <w:hideMark/>
          </w:tcPr>
          <w:p w14:paraId="3BA6236A" w14:textId="77777777" w:rsidR="00535E8E" w:rsidRPr="004A00D4" w:rsidRDefault="00535E8E" w:rsidP="001B6CCB">
            <w:pPr>
              <w:rPr>
                <w:rFonts w:ascii="Calibri" w:hAnsi="Calibri" w:cs="Calibri"/>
                <w:sz w:val="22"/>
                <w:szCs w:val="22"/>
              </w:rPr>
            </w:pPr>
            <w:r w:rsidRPr="004A00D4">
              <w:rPr>
                <w:rFonts w:ascii="Calibri" w:hAnsi="Calibri" w:cs="Calibri"/>
                <w:sz w:val="22"/>
                <w:szCs w:val="22"/>
              </w:rPr>
              <w:t> </w:t>
            </w:r>
          </w:p>
        </w:tc>
        <w:tc>
          <w:tcPr>
            <w:tcW w:w="1701" w:type="dxa"/>
            <w:noWrap/>
            <w:vAlign w:val="bottom"/>
            <w:hideMark/>
          </w:tcPr>
          <w:p w14:paraId="6FA97AD6" w14:textId="77777777" w:rsidR="00535E8E" w:rsidRPr="004A00D4" w:rsidRDefault="00535E8E" w:rsidP="001B6CCB">
            <w:pPr>
              <w:rPr>
                <w:rFonts w:ascii="Calibri" w:hAnsi="Calibri" w:cs="Calibri"/>
                <w:sz w:val="22"/>
                <w:szCs w:val="22"/>
              </w:rPr>
            </w:pPr>
            <w:r w:rsidRPr="004A00D4">
              <w:rPr>
                <w:rFonts w:ascii="Calibri" w:hAnsi="Calibri" w:cs="Calibri"/>
                <w:sz w:val="22"/>
                <w:szCs w:val="22"/>
              </w:rPr>
              <w:t> </w:t>
            </w:r>
          </w:p>
        </w:tc>
        <w:tc>
          <w:tcPr>
            <w:tcW w:w="993" w:type="dxa"/>
          </w:tcPr>
          <w:p w14:paraId="53DA6212" w14:textId="77777777" w:rsidR="00535E8E" w:rsidRPr="004A00D4" w:rsidRDefault="00535E8E" w:rsidP="001B6CCB">
            <w:pPr>
              <w:rPr>
                <w:rFonts w:ascii="Calibri" w:hAnsi="Calibri" w:cs="Calibri"/>
                <w:sz w:val="22"/>
                <w:szCs w:val="22"/>
              </w:rPr>
            </w:pPr>
          </w:p>
        </w:tc>
        <w:tc>
          <w:tcPr>
            <w:tcW w:w="851" w:type="dxa"/>
          </w:tcPr>
          <w:p w14:paraId="7BF12FF7" w14:textId="77777777" w:rsidR="00535E8E" w:rsidRPr="004A00D4" w:rsidRDefault="00535E8E" w:rsidP="001B6CCB">
            <w:pPr>
              <w:rPr>
                <w:rFonts w:ascii="Calibri" w:hAnsi="Calibri" w:cs="Calibri"/>
                <w:sz w:val="22"/>
                <w:szCs w:val="22"/>
              </w:rPr>
            </w:pPr>
          </w:p>
        </w:tc>
      </w:tr>
      <w:tr w:rsidR="00535E8E" w:rsidRPr="004A00D4" w14:paraId="60D49ABD" w14:textId="77777777" w:rsidTr="00535E8E">
        <w:trPr>
          <w:trHeight w:val="300"/>
        </w:trPr>
        <w:tc>
          <w:tcPr>
            <w:tcW w:w="660" w:type="dxa"/>
            <w:noWrap/>
            <w:vAlign w:val="bottom"/>
            <w:hideMark/>
          </w:tcPr>
          <w:p w14:paraId="5A153E30" w14:textId="77777777" w:rsidR="00535E8E" w:rsidRPr="004A00D4" w:rsidRDefault="00535E8E" w:rsidP="001B6CCB">
            <w:pPr>
              <w:rPr>
                <w:rFonts w:ascii="Calibri" w:hAnsi="Calibri" w:cs="Calibri"/>
                <w:sz w:val="22"/>
                <w:szCs w:val="22"/>
              </w:rPr>
            </w:pPr>
            <w:r w:rsidRPr="004A00D4">
              <w:rPr>
                <w:rFonts w:ascii="Calibri" w:hAnsi="Calibri" w:cs="Calibri"/>
                <w:sz w:val="22"/>
                <w:szCs w:val="22"/>
              </w:rPr>
              <w:t> </w:t>
            </w:r>
          </w:p>
        </w:tc>
        <w:tc>
          <w:tcPr>
            <w:tcW w:w="900" w:type="dxa"/>
            <w:noWrap/>
            <w:vAlign w:val="bottom"/>
            <w:hideMark/>
          </w:tcPr>
          <w:p w14:paraId="7BFF9D43" w14:textId="77777777" w:rsidR="00535E8E" w:rsidRPr="004A00D4" w:rsidRDefault="00535E8E" w:rsidP="001B6CCB">
            <w:pPr>
              <w:rPr>
                <w:rFonts w:ascii="Calibri" w:hAnsi="Calibri" w:cs="Calibri"/>
                <w:sz w:val="22"/>
                <w:szCs w:val="22"/>
              </w:rPr>
            </w:pPr>
            <w:r w:rsidRPr="004A00D4">
              <w:rPr>
                <w:rFonts w:ascii="Calibri" w:hAnsi="Calibri" w:cs="Calibri"/>
                <w:sz w:val="22"/>
                <w:szCs w:val="22"/>
              </w:rPr>
              <w:t> </w:t>
            </w:r>
          </w:p>
        </w:tc>
        <w:tc>
          <w:tcPr>
            <w:tcW w:w="1275" w:type="dxa"/>
            <w:noWrap/>
            <w:vAlign w:val="bottom"/>
            <w:hideMark/>
          </w:tcPr>
          <w:p w14:paraId="18410DC7" w14:textId="77777777" w:rsidR="00535E8E" w:rsidRPr="004A00D4" w:rsidRDefault="00535E8E" w:rsidP="001B6CCB">
            <w:pPr>
              <w:rPr>
                <w:rFonts w:ascii="Calibri" w:hAnsi="Calibri" w:cs="Calibri"/>
                <w:sz w:val="22"/>
                <w:szCs w:val="22"/>
              </w:rPr>
            </w:pPr>
            <w:r w:rsidRPr="004A00D4">
              <w:rPr>
                <w:rFonts w:ascii="Calibri" w:hAnsi="Calibri" w:cs="Calibri"/>
                <w:sz w:val="22"/>
                <w:szCs w:val="22"/>
              </w:rPr>
              <w:t> </w:t>
            </w:r>
          </w:p>
        </w:tc>
        <w:tc>
          <w:tcPr>
            <w:tcW w:w="1985" w:type="dxa"/>
          </w:tcPr>
          <w:p w14:paraId="12BA3747" w14:textId="77777777" w:rsidR="00535E8E" w:rsidRPr="004A00D4" w:rsidRDefault="00535E8E" w:rsidP="001B6CCB">
            <w:pPr>
              <w:rPr>
                <w:rFonts w:ascii="Calibri" w:hAnsi="Calibri" w:cs="Calibri"/>
                <w:sz w:val="22"/>
                <w:szCs w:val="22"/>
              </w:rPr>
            </w:pPr>
          </w:p>
        </w:tc>
        <w:tc>
          <w:tcPr>
            <w:tcW w:w="1417" w:type="dxa"/>
            <w:noWrap/>
            <w:vAlign w:val="bottom"/>
            <w:hideMark/>
          </w:tcPr>
          <w:p w14:paraId="0CE76A2D" w14:textId="77777777" w:rsidR="00535E8E" w:rsidRPr="004A00D4" w:rsidRDefault="00535E8E" w:rsidP="001B6CCB">
            <w:pPr>
              <w:rPr>
                <w:rFonts w:ascii="Calibri" w:hAnsi="Calibri" w:cs="Calibri"/>
                <w:sz w:val="22"/>
                <w:szCs w:val="22"/>
              </w:rPr>
            </w:pPr>
            <w:r w:rsidRPr="004A00D4">
              <w:rPr>
                <w:rFonts w:ascii="Calibri" w:hAnsi="Calibri" w:cs="Calibri"/>
                <w:sz w:val="22"/>
                <w:szCs w:val="22"/>
              </w:rPr>
              <w:t> </w:t>
            </w:r>
          </w:p>
        </w:tc>
        <w:tc>
          <w:tcPr>
            <w:tcW w:w="1701" w:type="dxa"/>
            <w:noWrap/>
            <w:vAlign w:val="bottom"/>
            <w:hideMark/>
          </w:tcPr>
          <w:p w14:paraId="24E0E97C" w14:textId="77777777" w:rsidR="00535E8E" w:rsidRPr="004A00D4" w:rsidRDefault="00535E8E" w:rsidP="001B6CCB">
            <w:pPr>
              <w:rPr>
                <w:rFonts w:ascii="Calibri" w:hAnsi="Calibri" w:cs="Calibri"/>
                <w:sz w:val="22"/>
                <w:szCs w:val="22"/>
              </w:rPr>
            </w:pPr>
            <w:r w:rsidRPr="004A00D4">
              <w:rPr>
                <w:rFonts w:ascii="Calibri" w:hAnsi="Calibri" w:cs="Calibri"/>
                <w:sz w:val="22"/>
                <w:szCs w:val="22"/>
              </w:rPr>
              <w:t> </w:t>
            </w:r>
          </w:p>
        </w:tc>
        <w:tc>
          <w:tcPr>
            <w:tcW w:w="993" w:type="dxa"/>
          </w:tcPr>
          <w:p w14:paraId="636A092B" w14:textId="77777777" w:rsidR="00535E8E" w:rsidRPr="004A00D4" w:rsidRDefault="00535E8E" w:rsidP="001B6CCB">
            <w:pPr>
              <w:rPr>
                <w:rFonts w:ascii="Calibri" w:hAnsi="Calibri" w:cs="Calibri"/>
                <w:sz w:val="22"/>
                <w:szCs w:val="22"/>
              </w:rPr>
            </w:pPr>
          </w:p>
        </w:tc>
        <w:tc>
          <w:tcPr>
            <w:tcW w:w="851" w:type="dxa"/>
          </w:tcPr>
          <w:p w14:paraId="75EEAFA1" w14:textId="77777777" w:rsidR="00535E8E" w:rsidRPr="004A00D4" w:rsidRDefault="00535E8E" w:rsidP="001B6CCB">
            <w:pPr>
              <w:rPr>
                <w:rFonts w:ascii="Calibri" w:hAnsi="Calibri" w:cs="Calibri"/>
                <w:sz w:val="22"/>
                <w:szCs w:val="22"/>
              </w:rPr>
            </w:pPr>
          </w:p>
        </w:tc>
      </w:tr>
    </w:tbl>
    <w:p w14:paraId="57412A30" w14:textId="77777777" w:rsidR="009821E7" w:rsidRPr="004A00D4" w:rsidRDefault="009821E7" w:rsidP="009821E7">
      <w:pPr>
        <w:jc w:val="both"/>
        <w:rPr>
          <w:i/>
          <w:iCs/>
          <w:lang w:val="fr-FR"/>
        </w:rPr>
      </w:pPr>
    </w:p>
    <w:p w14:paraId="79FC51FE" w14:textId="77777777" w:rsidR="007D2F96" w:rsidRPr="004A00D4" w:rsidRDefault="004A33F8" w:rsidP="00431F71">
      <w:pPr>
        <w:pStyle w:val="Heading1"/>
      </w:pPr>
      <w:r>
        <w:t>7</w:t>
      </w:r>
      <w:r w:rsidR="007D2F96" w:rsidRPr="004A00D4">
        <w:t>. Phương pháp, hình thức kiểm tra – đánh giá kết quả học tập học phần</w:t>
      </w:r>
    </w:p>
    <w:p w14:paraId="5FE28651" w14:textId="77777777" w:rsidR="00527EDC" w:rsidRPr="004A00D4" w:rsidRDefault="004A33F8" w:rsidP="00527EDC">
      <w:pPr>
        <w:jc w:val="both"/>
        <w:rPr>
          <w:i/>
        </w:rPr>
      </w:pPr>
      <w:r>
        <w:rPr>
          <w:b/>
        </w:rPr>
        <w:t>7</w:t>
      </w:r>
      <w:r w:rsidR="007D2F96" w:rsidRPr="004A00D4">
        <w:rPr>
          <w:b/>
        </w:rPr>
        <w:t>.1. Nhiệm vụ của sinh viên</w:t>
      </w:r>
      <w:r w:rsidR="00527EDC" w:rsidRPr="00957183">
        <w:t xml:space="preserve"> (</w:t>
      </w:r>
      <w:r w:rsidR="00527EDC" w:rsidRPr="00957183">
        <w:rPr>
          <w:i/>
        </w:rPr>
        <w:t>Si</w:t>
      </w:r>
      <w:r w:rsidR="00527EDC" w:rsidRPr="004A00D4">
        <w:rPr>
          <w:i/>
        </w:rPr>
        <w:t>nh viên chuẩn bị trước từng nội dung, làm bài tập đầy đủ sau mỗi buổi, khi lên lớp quan sát, tích cực học tập, tác phong làm việc công nghiệp.</w:t>
      </w:r>
    </w:p>
    <w:p w14:paraId="1047B3CF" w14:textId="77777777" w:rsidR="00527EDC" w:rsidRPr="004A00D4" w:rsidRDefault="00527EDC" w:rsidP="00527EDC">
      <w:pPr>
        <w:jc w:val="both"/>
        <w:rPr>
          <w:i/>
        </w:rPr>
      </w:pPr>
      <w:r w:rsidRPr="004A00D4">
        <w:rPr>
          <w:i/>
        </w:rPr>
        <w:t>Trong quá trình học tập, sinh viên được khuyến khích trao đổi, rèn luyện tinh thần tự học, tự rèn luyện)</w:t>
      </w:r>
    </w:p>
    <w:p w14:paraId="29C9D2A2" w14:textId="77777777" w:rsidR="007D2F96" w:rsidRPr="004A00D4" w:rsidRDefault="007D2F96" w:rsidP="007D2F96">
      <w:pPr>
        <w:rPr>
          <w:lang w:val="sv-SE"/>
        </w:rPr>
      </w:pPr>
      <w:r w:rsidRPr="004A00D4">
        <w:t>Dự lớp (chuyên cần);</w:t>
      </w:r>
      <w:r w:rsidR="0085472A" w:rsidRPr="0085472A">
        <w:rPr>
          <w:color w:val="FF0000"/>
        </w:rPr>
        <w:t xml:space="preserve"> </w:t>
      </w:r>
      <w:r w:rsidR="0085472A" w:rsidRPr="006948C7">
        <w:rPr>
          <w:color w:val="FF0000"/>
        </w:rPr>
        <w:t>Chuẩn bị nội dung thảo luận của học phần</w:t>
      </w:r>
      <w:r w:rsidRPr="004A00D4">
        <w:rPr>
          <w:lang w:val="sv-SE"/>
        </w:rPr>
        <w:t xml:space="preserve">; </w:t>
      </w:r>
      <w:r w:rsidR="0085472A" w:rsidRPr="006948C7">
        <w:rPr>
          <w:color w:val="FF0000"/>
        </w:rPr>
        <w:t>Đọc tài liệu và chuẩn bị cho mỗi buổi học trước khi dự lớp</w:t>
      </w:r>
      <w:r w:rsidR="0085472A">
        <w:rPr>
          <w:lang w:val="sv-SE"/>
        </w:rPr>
        <w:t xml:space="preserve">; </w:t>
      </w:r>
      <w:r w:rsidRPr="004A00D4">
        <w:rPr>
          <w:lang w:val="sv-SE"/>
        </w:rPr>
        <w:t>Hoàn thành các nhiệm vụ học tập được giảng viên giao trong các buổi học.</w:t>
      </w:r>
    </w:p>
    <w:p w14:paraId="3EA260CD" w14:textId="77777777" w:rsidR="007D2F96" w:rsidRPr="004A00D4" w:rsidRDefault="007D2F96" w:rsidP="007D2F96">
      <w:pPr>
        <w:tabs>
          <w:tab w:val="left" w:pos="720"/>
        </w:tabs>
        <w:rPr>
          <w:i/>
        </w:rPr>
      </w:pPr>
      <w:r w:rsidRPr="004A00D4">
        <w:t xml:space="preserve">Bài tập: </w:t>
      </w:r>
      <w:r w:rsidRPr="004A00D4">
        <w:tab/>
      </w:r>
      <w:r w:rsidRPr="004A00D4">
        <w:tab/>
      </w:r>
    </w:p>
    <w:p w14:paraId="76686B0A" w14:textId="77777777" w:rsidR="007D2F96" w:rsidRPr="004A00D4" w:rsidRDefault="007D2F96" w:rsidP="007D2F96">
      <w:pPr>
        <w:tabs>
          <w:tab w:val="left" w:pos="720"/>
        </w:tabs>
        <w:rPr>
          <w:i/>
        </w:rPr>
      </w:pPr>
      <w:r w:rsidRPr="004A00D4">
        <w:t xml:space="preserve">Dụng cụ học tập: </w:t>
      </w:r>
      <w:r w:rsidRPr="004A00D4">
        <w:tab/>
      </w:r>
    </w:p>
    <w:p w14:paraId="1EDF6548" w14:textId="77777777" w:rsidR="007D2F96" w:rsidRDefault="007D2F96" w:rsidP="007D2F96">
      <w:pPr>
        <w:tabs>
          <w:tab w:val="left" w:pos="720"/>
        </w:tabs>
      </w:pPr>
      <w:r w:rsidRPr="004A00D4">
        <w:t>Khác:</w:t>
      </w:r>
    </w:p>
    <w:p w14:paraId="7B3D3E5D" w14:textId="77777777" w:rsidR="00C6093E" w:rsidRPr="006948C7" w:rsidRDefault="004A33F8" w:rsidP="001B5DDD">
      <w:pPr>
        <w:rPr>
          <w:color w:val="FF0000"/>
        </w:rPr>
      </w:pPr>
      <w:r>
        <w:rPr>
          <w:b/>
          <w:bCs/>
          <w:color w:val="FF0000"/>
        </w:rPr>
        <w:t>7</w:t>
      </w:r>
      <w:r w:rsidR="00C6093E" w:rsidRPr="006948C7">
        <w:rPr>
          <w:b/>
          <w:bCs/>
          <w:color w:val="FF0000"/>
        </w:rPr>
        <w:t>.2. Quy định về thi cử, học vụ</w:t>
      </w:r>
    </w:p>
    <w:p w14:paraId="778E735D" w14:textId="77777777" w:rsidR="00C6093E" w:rsidRPr="006948C7" w:rsidRDefault="00C6093E" w:rsidP="001B5DDD">
      <w:pPr>
        <w:rPr>
          <w:color w:val="FF0000"/>
        </w:rPr>
      </w:pPr>
      <w:r w:rsidRPr="006948C7">
        <w:rPr>
          <w:color w:val="FF0000"/>
        </w:rPr>
        <w:t xml:space="preserve">     - Sinh viên phải dự lớp đầy đủ, đảm bảo tối thiểu </w:t>
      </w:r>
      <w:r w:rsidR="001531F7">
        <w:rPr>
          <w:color w:val="FF0000"/>
          <w:highlight w:val="yellow"/>
        </w:rPr>
        <w:t>7</w:t>
      </w:r>
      <w:r w:rsidRPr="00DB3FBA">
        <w:rPr>
          <w:color w:val="FF0000"/>
          <w:highlight w:val="yellow"/>
        </w:rPr>
        <w:t>0%</w:t>
      </w:r>
      <w:r w:rsidRPr="006948C7">
        <w:rPr>
          <w:color w:val="FF0000"/>
        </w:rPr>
        <w:t xml:space="preserve"> các buổi học trên lớp.</w:t>
      </w:r>
    </w:p>
    <w:p w14:paraId="2EECA11C" w14:textId="77777777" w:rsidR="00C6093E" w:rsidRPr="006948C7" w:rsidRDefault="00C6093E" w:rsidP="001B5DDD">
      <w:pPr>
        <w:rPr>
          <w:color w:val="FF0000"/>
        </w:rPr>
      </w:pPr>
      <w:r w:rsidRPr="006948C7">
        <w:rPr>
          <w:color w:val="FF0000"/>
        </w:rPr>
        <w:t xml:space="preserve">     - Hoàn thành các nhiệm vụ được giao đối với học phần</w:t>
      </w:r>
    </w:p>
    <w:p w14:paraId="46ED7F6C" w14:textId="77777777" w:rsidR="00C6093E" w:rsidRPr="006948C7" w:rsidRDefault="004A33F8" w:rsidP="001B5DDD">
      <w:pPr>
        <w:rPr>
          <w:color w:val="FF0000"/>
        </w:rPr>
      </w:pPr>
      <w:r>
        <w:rPr>
          <w:b/>
          <w:bCs/>
          <w:color w:val="FF0000"/>
        </w:rPr>
        <w:t>7</w:t>
      </w:r>
      <w:r w:rsidR="001C0025">
        <w:rPr>
          <w:b/>
          <w:bCs/>
          <w:color w:val="FF0000"/>
        </w:rPr>
        <w:t>.3.</w:t>
      </w:r>
      <w:r w:rsidR="00C6093E" w:rsidRPr="006948C7">
        <w:rPr>
          <w:b/>
          <w:bCs/>
          <w:color w:val="FF0000"/>
        </w:rPr>
        <w:t xml:space="preserve"> Đánh giá kết quả học tập</w:t>
      </w:r>
    </w:p>
    <w:p w14:paraId="203E1A51" w14:textId="77777777" w:rsidR="00C6093E" w:rsidRPr="006948C7" w:rsidRDefault="00C6093E" w:rsidP="001B5DDD">
      <w:pPr>
        <w:rPr>
          <w:color w:val="FF0000"/>
        </w:rPr>
      </w:pPr>
      <w:r w:rsidRPr="006948C7">
        <w:rPr>
          <w:color w:val="FF0000"/>
        </w:rPr>
        <w:t>- Thang điểm: 10.</w:t>
      </w:r>
    </w:p>
    <w:p w14:paraId="0984653A" w14:textId="77777777" w:rsidR="00C6093E" w:rsidRDefault="00C6093E" w:rsidP="001B5DDD">
      <w:pPr>
        <w:rPr>
          <w:color w:val="FF0000"/>
        </w:rPr>
      </w:pPr>
      <w:r w:rsidRPr="006948C7">
        <w:rPr>
          <w:color w:val="FF0000"/>
        </w:rPr>
        <w:t>- Các thành phần đánh giá:</w:t>
      </w:r>
      <w:r w:rsidR="0041587C">
        <w:rPr>
          <w:color w:val="FF0000"/>
        </w:rPr>
        <w:t xml:space="preserve"> </w:t>
      </w:r>
    </w:p>
    <w:p w14:paraId="372C26B5" w14:textId="77777777" w:rsidR="00190C60" w:rsidRPr="006948C7" w:rsidRDefault="00190C60" w:rsidP="001B5DDD">
      <w:pPr>
        <w:rPr>
          <w:color w:val="FF0000"/>
        </w:rPr>
      </w:pPr>
    </w:p>
    <w:tbl>
      <w:tblPr>
        <w:tblW w:w="4742"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420"/>
        <w:gridCol w:w="947"/>
        <w:gridCol w:w="1463"/>
        <w:gridCol w:w="1072"/>
        <w:gridCol w:w="854"/>
        <w:gridCol w:w="800"/>
        <w:gridCol w:w="1040"/>
        <w:gridCol w:w="1010"/>
      </w:tblGrid>
      <w:tr w:rsidR="00FC4385" w:rsidRPr="00FC4385" w14:paraId="245E331C" w14:textId="77777777" w:rsidTr="00D00C8B">
        <w:trPr>
          <w:trHeight w:val="894"/>
          <w:tblHeader/>
          <w:jc w:val="center"/>
        </w:trPr>
        <w:tc>
          <w:tcPr>
            <w:tcW w:w="825" w:type="pct"/>
            <w:shd w:val="clear" w:color="auto" w:fill="auto"/>
            <w:tcMar>
              <w:top w:w="100" w:type="dxa"/>
              <w:left w:w="100" w:type="dxa"/>
              <w:bottom w:w="100" w:type="dxa"/>
              <w:right w:w="100" w:type="dxa"/>
            </w:tcMar>
            <w:vAlign w:val="center"/>
          </w:tcPr>
          <w:p w14:paraId="33D5AFEB" w14:textId="77777777" w:rsidR="00C6093E" w:rsidRPr="00FC4385" w:rsidRDefault="00C6093E" w:rsidP="00523DE2">
            <w:pPr>
              <w:jc w:val="center"/>
              <w:rPr>
                <w:sz w:val="22"/>
                <w:szCs w:val="22"/>
              </w:rPr>
            </w:pPr>
            <w:r w:rsidRPr="00FC4385">
              <w:rPr>
                <w:b/>
                <w:bCs/>
                <w:sz w:val="22"/>
                <w:szCs w:val="22"/>
              </w:rPr>
              <w:lastRenderedPageBreak/>
              <w:t>Thành phần đánh giá</w:t>
            </w:r>
          </w:p>
        </w:tc>
        <w:tc>
          <w:tcPr>
            <w:tcW w:w="550" w:type="pct"/>
            <w:shd w:val="clear" w:color="auto" w:fill="auto"/>
            <w:tcMar>
              <w:top w:w="100" w:type="dxa"/>
              <w:left w:w="100" w:type="dxa"/>
              <w:bottom w:w="100" w:type="dxa"/>
              <w:right w:w="100" w:type="dxa"/>
            </w:tcMar>
            <w:vAlign w:val="center"/>
          </w:tcPr>
          <w:p w14:paraId="27CA8CC2" w14:textId="77777777" w:rsidR="00C6093E" w:rsidRPr="00FC4385" w:rsidRDefault="00C6093E" w:rsidP="00523DE2">
            <w:pPr>
              <w:jc w:val="center"/>
              <w:rPr>
                <w:sz w:val="22"/>
                <w:szCs w:val="22"/>
              </w:rPr>
            </w:pPr>
            <w:r w:rsidRPr="00FC4385">
              <w:rPr>
                <w:b/>
                <w:bCs/>
                <w:sz w:val="22"/>
                <w:szCs w:val="22"/>
              </w:rPr>
              <w:t>Trọng số tính điểm học phần (%)</w:t>
            </w:r>
          </w:p>
        </w:tc>
        <w:tc>
          <w:tcPr>
            <w:tcW w:w="850" w:type="pct"/>
            <w:shd w:val="clear" w:color="auto" w:fill="auto"/>
            <w:tcMar>
              <w:top w:w="100" w:type="dxa"/>
              <w:left w:w="100" w:type="dxa"/>
              <w:bottom w:w="100" w:type="dxa"/>
              <w:right w:w="100" w:type="dxa"/>
            </w:tcMar>
            <w:vAlign w:val="center"/>
          </w:tcPr>
          <w:p w14:paraId="2086C5C5" w14:textId="77777777" w:rsidR="00C6093E" w:rsidRPr="00FC4385" w:rsidRDefault="00C6093E" w:rsidP="00523DE2">
            <w:pPr>
              <w:jc w:val="center"/>
              <w:rPr>
                <w:sz w:val="22"/>
                <w:szCs w:val="22"/>
              </w:rPr>
            </w:pPr>
            <w:r w:rsidRPr="00FC4385">
              <w:rPr>
                <w:b/>
                <w:bCs/>
                <w:sz w:val="22"/>
                <w:szCs w:val="22"/>
              </w:rPr>
              <w:t>Bài đánh giá</w:t>
            </w:r>
          </w:p>
        </w:tc>
        <w:tc>
          <w:tcPr>
            <w:tcW w:w="623" w:type="pct"/>
            <w:shd w:val="clear" w:color="auto" w:fill="auto"/>
            <w:tcMar>
              <w:top w:w="100" w:type="dxa"/>
              <w:left w:w="100" w:type="dxa"/>
              <w:bottom w:w="100" w:type="dxa"/>
              <w:right w:w="100" w:type="dxa"/>
            </w:tcMar>
            <w:vAlign w:val="center"/>
          </w:tcPr>
          <w:p w14:paraId="6D5DE17E" w14:textId="77777777" w:rsidR="00C6093E" w:rsidRPr="00FC4385" w:rsidRDefault="00C6093E" w:rsidP="00523DE2">
            <w:pPr>
              <w:jc w:val="center"/>
              <w:rPr>
                <w:sz w:val="22"/>
                <w:szCs w:val="22"/>
              </w:rPr>
            </w:pPr>
            <w:r w:rsidRPr="00FC4385">
              <w:rPr>
                <w:b/>
                <w:bCs/>
                <w:sz w:val="22"/>
                <w:szCs w:val="22"/>
              </w:rPr>
              <w:t>Hình thức đánh giá</w:t>
            </w:r>
          </w:p>
        </w:tc>
        <w:tc>
          <w:tcPr>
            <w:tcW w:w="496" w:type="pct"/>
            <w:shd w:val="clear" w:color="auto" w:fill="auto"/>
            <w:tcMar>
              <w:top w:w="100" w:type="dxa"/>
              <w:left w:w="100" w:type="dxa"/>
              <w:bottom w:w="100" w:type="dxa"/>
              <w:right w:w="100" w:type="dxa"/>
            </w:tcMar>
            <w:vAlign w:val="center"/>
          </w:tcPr>
          <w:p w14:paraId="45A09130" w14:textId="77777777" w:rsidR="00C6093E" w:rsidRPr="00FC4385" w:rsidRDefault="00C6093E" w:rsidP="00523DE2">
            <w:pPr>
              <w:jc w:val="center"/>
              <w:rPr>
                <w:sz w:val="22"/>
                <w:szCs w:val="22"/>
              </w:rPr>
            </w:pPr>
            <w:r w:rsidRPr="00FC4385">
              <w:rPr>
                <w:b/>
                <w:bCs/>
                <w:sz w:val="22"/>
                <w:szCs w:val="22"/>
              </w:rPr>
              <w:t>Tiêu chí đánh giá</w:t>
            </w:r>
          </w:p>
        </w:tc>
        <w:tc>
          <w:tcPr>
            <w:tcW w:w="465" w:type="pct"/>
            <w:shd w:val="clear" w:color="auto" w:fill="auto"/>
            <w:tcMar>
              <w:top w:w="100" w:type="dxa"/>
              <w:left w:w="100" w:type="dxa"/>
              <w:bottom w:w="100" w:type="dxa"/>
              <w:right w:w="100" w:type="dxa"/>
            </w:tcMar>
            <w:vAlign w:val="center"/>
          </w:tcPr>
          <w:p w14:paraId="3BEEC65D" w14:textId="77777777" w:rsidR="00C6093E" w:rsidRPr="00FC4385" w:rsidRDefault="00C6093E" w:rsidP="00523DE2">
            <w:pPr>
              <w:jc w:val="center"/>
              <w:rPr>
                <w:sz w:val="22"/>
                <w:szCs w:val="22"/>
              </w:rPr>
            </w:pPr>
            <w:r w:rsidRPr="00FC4385">
              <w:rPr>
                <w:b/>
                <w:bCs/>
                <w:sz w:val="22"/>
                <w:szCs w:val="22"/>
              </w:rPr>
              <w:t>CĐR được đánh giá</w:t>
            </w:r>
          </w:p>
        </w:tc>
        <w:tc>
          <w:tcPr>
            <w:tcW w:w="604" w:type="pct"/>
            <w:shd w:val="clear" w:color="auto" w:fill="auto"/>
            <w:tcMar>
              <w:top w:w="100" w:type="dxa"/>
              <w:left w:w="100" w:type="dxa"/>
              <w:bottom w:w="100" w:type="dxa"/>
              <w:right w:w="100" w:type="dxa"/>
            </w:tcMar>
            <w:vAlign w:val="center"/>
          </w:tcPr>
          <w:p w14:paraId="523CB527" w14:textId="77777777" w:rsidR="00C6093E" w:rsidRPr="00FC4385" w:rsidRDefault="00C6093E" w:rsidP="00523DE2">
            <w:pPr>
              <w:jc w:val="center"/>
              <w:rPr>
                <w:sz w:val="22"/>
                <w:szCs w:val="22"/>
              </w:rPr>
            </w:pPr>
            <w:r w:rsidRPr="00FC4385">
              <w:rPr>
                <w:b/>
                <w:bCs/>
                <w:sz w:val="22"/>
                <w:szCs w:val="22"/>
              </w:rPr>
              <w:t>Điểm tối đa của CĐR trong lần đánh giá</w:t>
            </w:r>
          </w:p>
        </w:tc>
        <w:tc>
          <w:tcPr>
            <w:tcW w:w="587" w:type="pct"/>
            <w:shd w:val="clear" w:color="auto" w:fill="auto"/>
            <w:tcMar>
              <w:top w:w="100" w:type="dxa"/>
              <w:left w:w="100" w:type="dxa"/>
              <w:bottom w:w="100" w:type="dxa"/>
              <w:right w:w="100" w:type="dxa"/>
            </w:tcMar>
            <w:vAlign w:val="center"/>
          </w:tcPr>
          <w:p w14:paraId="7DFE6B10" w14:textId="77777777" w:rsidR="00C6093E" w:rsidRPr="00FC4385" w:rsidRDefault="00C6093E" w:rsidP="00523DE2">
            <w:pPr>
              <w:jc w:val="center"/>
              <w:rPr>
                <w:sz w:val="22"/>
                <w:szCs w:val="22"/>
              </w:rPr>
            </w:pPr>
            <w:r w:rsidRPr="00FC4385">
              <w:rPr>
                <w:b/>
                <w:bCs/>
                <w:sz w:val="22"/>
                <w:szCs w:val="22"/>
              </w:rPr>
              <w:t>Trọng số đánh giá theo CĐR (%)</w:t>
            </w:r>
          </w:p>
        </w:tc>
      </w:tr>
      <w:tr w:rsidR="00FC4385" w:rsidRPr="00FC4385" w14:paraId="0D1B61F4" w14:textId="77777777" w:rsidTr="00E13D93">
        <w:trPr>
          <w:trHeight w:val="485"/>
          <w:jc w:val="center"/>
        </w:trPr>
        <w:tc>
          <w:tcPr>
            <w:tcW w:w="825" w:type="pct"/>
            <w:vMerge w:val="restart"/>
            <w:tcMar>
              <w:top w:w="100" w:type="dxa"/>
              <w:left w:w="100" w:type="dxa"/>
              <w:bottom w:w="100" w:type="dxa"/>
              <w:right w:w="100" w:type="dxa"/>
            </w:tcMar>
            <w:vAlign w:val="center"/>
          </w:tcPr>
          <w:p w14:paraId="4CDB7B09" w14:textId="77777777" w:rsidR="00190C60" w:rsidRPr="00FC4385" w:rsidRDefault="00190C60" w:rsidP="00523DE2">
            <w:pPr>
              <w:jc w:val="center"/>
            </w:pPr>
            <w:r w:rsidRPr="00FC4385">
              <w:rPr>
                <w:b/>
                <w:bCs/>
              </w:rPr>
              <w:t>Đánh giá chuyên cần</w:t>
            </w:r>
          </w:p>
        </w:tc>
        <w:tc>
          <w:tcPr>
            <w:tcW w:w="550" w:type="pct"/>
            <w:vMerge w:val="restart"/>
            <w:tcMar>
              <w:top w:w="100" w:type="dxa"/>
              <w:left w:w="100" w:type="dxa"/>
              <w:bottom w:w="100" w:type="dxa"/>
              <w:right w:w="100" w:type="dxa"/>
            </w:tcMar>
            <w:vAlign w:val="center"/>
          </w:tcPr>
          <w:p w14:paraId="1B0BD526" w14:textId="77777777" w:rsidR="00190C60" w:rsidRPr="00FC4385" w:rsidRDefault="00190C60" w:rsidP="00523DE2">
            <w:pPr>
              <w:jc w:val="center"/>
            </w:pPr>
            <w:r w:rsidRPr="00FC4385">
              <w:t>0%</w:t>
            </w:r>
          </w:p>
        </w:tc>
        <w:tc>
          <w:tcPr>
            <w:tcW w:w="850" w:type="pct"/>
            <w:tcMar>
              <w:top w:w="100" w:type="dxa"/>
              <w:left w:w="100" w:type="dxa"/>
              <w:bottom w:w="100" w:type="dxa"/>
              <w:right w:w="100" w:type="dxa"/>
            </w:tcMar>
            <w:vAlign w:val="center"/>
          </w:tcPr>
          <w:p w14:paraId="2FFCD438" w14:textId="77777777" w:rsidR="00190C60" w:rsidRPr="00FC4385" w:rsidRDefault="00190C60" w:rsidP="00523DE2">
            <w:r w:rsidRPr="00FC4385">
              <w:t>CC1. Điểm danh có mặt trên lớp</w:t>
            </w:r>
          </w:p>
        </w:tc>
        <w:tc>
          <w:tcPr>
            <w:tcW w:w="623" w:type="pct"/>
            <w:tcMar>
              <w:top w:w="100" w:type="dxa"/>
              <w:left w:w="100" w:type="dxa"/>
              <w:bottom w:w="100" w:type="dxa"/>
              <w:right w:w="100" w:type="dxa"/>
            </w:tcMar>
            <w:vAlign w:val="center"/>
          </w:tcPr>
          <w:p w14:paraId="116631C7" w14:textId="77777777" w:rsidR="00190C60" w:rsidRPr="00FC4385" w:rsidRDefault="00190C60" w:rsidP="00523DE2">
            <w:pPr>
              <w:jc w:val="center"/>
            </w:pPr>
            <w:r w:rsidRPr="00FC4385">
              <w:t>- Điểm danh</w:t>
            </w:r>
          </w:p>
        </w:tc>
        <w:tc>
          <w:tcPr>
            <w:tcW w:w="496" w:type="pct"/>
            <w:tcMar>
              <w:top w:w="100" w:type="dxa"/>
              <w:left w:w="100" w:type="dxa"/>
              <w:bottom w:w="100" w:type="dxa"/>
              <w:right w:w="100" w:type="dxa"/>
            </w:tcMar>
            <w:vAlign w:val="center"/>
          </w:tcPr>
          <w:p w14:paraId="18905312" w14:textId="77777777" w:rsidR="00190C60" w:rsidRPr="00FC4385" w:rsidRDefault="00190C60" w:rsidP="00523DE2">
            <w:pPr>
              <w:jc w:val="center"/>
            </w:pPr>
          </w:p>
        </w:tc>
        <w:tc>
          <w:tcPr>
            <w:tcW w:w="465" w:type="pct"/>
            <w:tcMar>
              <w:top w:w="100" w:type="dxa"/>
              <w:left w:w="100" w:type="dxa"/>
              <w:bottom w:w="100" w:type="dxa"/>
              <w:right w:w="100" w:type="dxa"/>
            </w:tcMar>
            <w:vAlign w:val="center"/>
          </w:tcPr>
          <w:p w14:paraId="73CFA0B8" w14:textId="77777777" w:rsidR="00190C60" w:rsidRPr="00FC4385" w:rsidRDefault="00190C60" w:rsidP="00523DE2">
            <w:r w:rsidRPr="00FC4385">
              <w:t xml:space="preserve"> </w:t>
            </w:r>
          </w:p>
        </w:tc>
        <w:tc>
          <w:tcPr>
            <w:tcW w:w="0" w:type="auto"/>
            <w:tcMar>
              <w:top w:w="100" w:type="dxa"/>
              <w:left w:w="100" w:type="dxa"/>
              <w:bottom w:w="100" w:type="dxa"/>
              <w:right w:w="100" w:type="dxa"/>
            </w:tcMar>
            <w:vAlign w:val="center"/>
          </w:tcPr>
          <w:p w14:paraId="7F55A21C" w14:textId="77777777" w:rsidR="00190C60" w:rsidRPr="00FC4385" w:rsidRDefault="00B56C7E" w:rsidP="00523DE2">
            <w:pPr>
              <w:jc w:val="center"/>
            </w:pPr>
            <w:r w:rsidRPr="00FC4385">
              <w:t>0</w:t>
            </w:r>
          </w:p>
        </w:tc>
        <w:tc>
          <w:tcPr>
            <w:tcW w:w="0" w:type="auto"/>
            <w:tcMar>
              <w:top w:w="100" w:type="dxa"/>
              <w:left w:w="100" w:type="dxa"/>
              <w:bottom w:w="100" w:type="dxa"/>
              <w:right w:w="100" w:type="dxa"/>
            </w:tcMar>
            <w:vAlign w:val="center"/>
          </w:tcPr>
          <w:p w14:paraId="13390256" w14:textId="77777777" w:rsidR="00190C60" w:rsidRPr="00FC4385" w:rsidRDefault="00190C60" w:rsidP="00523DE2">
            <w:r w:rsidRPr="00FC4385">
              <w:t xml:space="preserve"> </w:t>
            </w:r>
          </w:p>
        </w:tc>
      </w:tr>
      <w:tr w:rsidR="00FC4385" w:rsidRPr="00FC4385" w14:paraId="7C24C438" w14:textId="77777777" w:rsidTr="00E13D93">
        <w:trPr>
          <w:trHeight w:val="77"/>
          <w:jc w:val="center"/>
        </w:trPr>
        <w:tc>
          <w:tcPr>
            <w:tcW w:w="825" w:type="pct"/>
            <w:vMerge/>
          </w:tcPr>
          <w:p w14:paraId="6E8996C5" w14:textId="77777777" w:rsidR="00190C60" w:rsidRPr="00FC4385" w:rsidRDefault="00190C60" w:rsidP="00523DE2"/>
        </w:tc>
        <w:tc>
          <w:tcPr>
            <w:tcW w:w="550" w:type="pct"/>
            <w:vMerge/>
            <w:tcMar>
              <w:top w:w="100" w:type="dxa"/>
              <w:left w:w="100" w:type="dxa"/>
              <w:bottom w:w="100" w:type="dxa"/>
              <w:right w:w="100" w:type="dxa"/>
            </w:tcMar>
            <w:vAlign w:val="center"/>
          </w:tcPr>
          <w:p w14:paraId="2F69E832" w14:textId="77777777" w:rsidR="00190C60" w:rsidRPr="00FC4385" w:rsidRDefault="00190C60" w:rsidP="00523DE2">
            <w:pPr>
              <w:jc w:val="center"/>
            </w:pPr>
          </w:p>
        </w:tc>
        <w:tc>
          <w:tcPr>
            <w:tcW w:w="850" w:type="pct"/>
            <w:tcMar>
              <w:top w:w="100" w:type="dxa"/>
              <w:left w:w="100" w:type="dxa"/>
              <w:bottom w:w="100" w:type="dxa"/>
              <w:right w:w="100" w:type="dxa"/>
            </w:tcMar>
            <w:vAlign w:val="center"/>
          </w:tcPr>
          <w:p w14:paraId="0CFD9DE9" w14:textId="77777777" w:rsidR="00190C60" w:rsidRPr="00FC4385" w:rsidRDefault="00190C60" w:rsidP="00523DE2">
            <w:r w:rsidRPr="00FC4385">
              <w:t>CC2. BTVN</w:t>
            </w:r>
          </w:p>
        </w:tc>
        <w:tc>
          <w:tcPr>
            <w:tcW w:w="623" w:type="pct"/>
            <w:tcMar>
              <w:top w:w="100" w:type="dxa"/>
              <w:left w:w="100" w:type="dxa"/>
              <w:bottom w:w="100" w:type="dxa"/>
              <w:right w:w="100" w:type="dxa"/>
            </w:tcMar>
            <w:vAlign w:val="center"/>
          </w:tcPr>
          <w:p w14:paraId="789F9BA7" w14:textId="77777777" w:rsidR="00190C60" w:rsidRPr="00FC4385" w:rsidRDefault="00190C60" w:rsidP="00523DE2">
            <w:pPr>
              <w:jc w:val="center"/>
            </w:pPr>
            <w:r w:rsidRPr="00FC4385">
              <w:t>- Làm bài tập</w:t>
            </w:r>
          </w:p>
        </w:tc>
        <w:tc>
          <w:tcPr>
            <w:tcW w:w="496" w:type="pct"/>
            <w:tcMar>
              <w:top w:w="100" w:type="dxa"/>
              <w:left w:w="100" w:type="dxa"/>
              <w:bottom w:w="100" w:type="dxa"/>
              <w:right w:w="100" w:type="dxa"/>
            </w:tcMar>
            <w:vAlign w:val="center"/>
          </w:tcPr>
          <w:p w14:paraId="1E2355B9" w14:textId="77777777" w:rsidR="00190C60" w:rsidRPr="00FC4385" w:rsidRDefault="00190C60" w:rsidP="00523DE2">
            <w:pPr>
              <w:jc w:val="center"/>
            </w:pPr>
          </w:p>
        </w:tc>
        <w:tc>
          <w:tcPr>
            <w:tcW w:w="465" w:type="pct"/>
            <w:tcMar>
              <w:top w:w="100" w:type="dxa"/>
              <w:left w:w="100" w:type="dxa"/>
              <w:bottom w:w="100" w:type="dxa"/>
              <w:right w:w="100" w:type="dxa"/>
            </w:tcMar>
            <w:vAlign w:val="center"/>
          </w:tcPr>
          <w:p w14:paraId="4C9C5E04" w14:textId="77777777" w:rsidR="00190C60" w:rsidRPr="00FC4385" w:rsidRDefault="00190C60" w:rsidP="00523DE2">
            <w:r w:rsidRPr="00FC4385">
              <w:t xml:space="preserve"> </w:t>
            </w:r>
          </w:p>
        </w:tc>
        <w:tc>
          <w:tcPr>
            <w:tcW w:w="0" w:type="auto"/>
            <w:tcMar>
              <w:top w:w="100" w:type="dxa"/>
              <w:left w:w="100" w:type="dxa"/>
              <w:bottom w:w="100" w:type="dxa"/>
              <w:right w:w="100" w:type="dxa"/>
            </w:tcMar>
            <w:vAlign w:val="center"/>
          </w:tcPr>
          <w:p w14:paraId="25CFA80E" w14:textId="77777777" w:rsidR="00190C60" w:rsidRPr="00FC4385" w:rsidRDefault="00B56C7E" w:rsidP="00523DE2">
            <w:pPr>
              <w:jc w:val="center"/>
            </w:pPr>
            <w:r w:rsidRPr="00FC4385">
              <w:t>0</w:t>
            </w:r>
          </w:p>
        </w:tc>
        <w:tc>
          <w:tcPr>
            <w:tcW w:w="0" w:type="auto"/>
            <w:tcMar>
              <w:top w:w="100" w:type="dxa"/>
              <w:left w:w="100" w:type="dxa"/>
              <w:bottom w:w="100" w:type="dxa"/>
              <w:right w:w="100" w:type="dxa"/>
            </w:tcMar>
            <w:vAlign w:val="center"/>
          </w:tcPr>
          <w:p w14:paraId="2A6EEA71" w14:textId="77777777" w:rsidR="00190C60" w:rsidRPr="00FC4385" w:rsidRDefault="00190C60" w:rsidP="00523DE2">
            <w:r w:rsidRPr="00FC4385">
              <w:t xml:space="preserve"> </w:t>
            </w:r>
          </w:p>
        </w:tc>
      </w:tr>
      <w:tr w:rsidR="00FC4385" w:rsidRPr="00FC4385" w14:paraId="0D44C682" w14:textId="77777777" w:rsidTr="00E13D93">
        <w:trPr>
          <w:trHeight w:val="335"/>
          <w:jc w:val="center"/>
        </w:trPr>
        <w:tc>
          <w:tcPr>
            <w:tcW w:w="825" w:type="pct"/>
            <w:vMerge w:val="restart"/>
            <w:tcMar>
              <w:top w:w="100" w:type="dxa"/>
              <w:left w:w="100" w:type="dxa"/>
              <w:bottom w:w="100" w:type="dxa"/>
              <w:right w:w="100" w:type="dxa"/>
            </w:tcMar>
            <w:vAlign w:val="center"/>
          </w:tcPr>
          <w:p w14:paraId="29888A03" w14:textId="77777777" w:rsidR="00C6093E" w:rsidRPr="00FC4385" w:rsidRDefault="00C6093E" w:rsidP="00523DE2">
            <w:pPr>
              <w:jc w:val="center"/>
            </w:pPr>
            <w:r w:rsidRPr="00FC4385">
              <w:rPr>
                <w:b/>
                <w:bCs/>
              </w:rPr>
              <w:t>Đánh giá giữa kỳ</w:t>
            </w:r>
          </w:p>
        </w:tc>
        <w:tc>
          <w:tcPr>
            <w:tcW w:w="550" w:type="pct"/>
            <w:vMerge w:val="restart"/>
            <w:tcMar>
              <w:top w:w="100" w:type="dxa"/>
              <w:left w:w="100" w:type="dxa"/>
              <w:bottom w:w="100" w:type="dxa"/>
              <w:right w:w="100" w:type="dxa"/>
            </w:tcMar>
            <w:vAlign w:val="center"/>
          </w:tcPr>
          <w:p w14:paraId="76235DB1" w14:textId="77777777" w:rsidR="00C6093E" w:rsidRPr="00FC4385" w:rsidRDefault="00C6093E" w:rsidP="00523DE2">
            <w:pPr>
              <w:jc w:val="center"/>
            </w:pPr>
            <w:r w:rsidRPr="00FC4385">
              <w:t>20%</w:t>
            </w:r>
          </w:p>
        </w:tc>
        <w:tc>
          <w:tcPr>
            <w:tcW w:w="850" w:type="pct"/>
            <w:vMerge w:val="restart"/>
            <w:tcMar>
              <w:top w:w="100" w:type="dxa"/>
              <w:left w:w="100" w:type="dxa"/>
              <w:bottom w:w="100" w:type="dxa"/>
              <w:right w:w="100" w:type="dxa"/>
            </w:tcMar>
            <w:vAlign w:val="center"/>
          </w:tcPr>
          <w:p w14:paraId="45CE4FE1" w14:textId="77777777" w:rsidR="00C6093E" w:rsidRPr="00FC4385" w:rsidRDefault="00C6093E" w:rsidP="00523DE2">
            <w:r w:rsidRPr="00FC4385">
              <w:t>K</w:t>
            </w:r>
            <w:r w:rsidR="002F10C5">
              <w:t>iểm tra giữa kỳ (K</w:t>
            </w:r>
            <w:r w:rsidRPr="00FC4385">
              <w:t>TGK</w:t>
            </w:r>
            <w:r w:rsidR="002F10C5">
              <w:t>)</w:t>
            </w:r>
          </w:p>
        </w:tc>
        <w:tc>
          <w:tcPr>
            <w:tcW w:w="623" w:type="pct"/>
            <w:vMerge w:val="restart"/>
            <w:tcMar>
              <w:top w:w="100" w:type="dxa"/>
              <w:left w:w="100" w:type="dxa"/>
              <w:bottom w:w="100" w:type="dxa"/>
              <w:right w:w="100" w:type="dxa"/>
            </w:tcMar>
            <w:vAlign w:val="center"/>
          </w:tcPr>
          <w:p w14:paraId="16DB38E4" w14:textId="77777777" w:rsidR="00C6093E" w:rsidRPr="00FC4385" w:rsidRDefault="00C6093E" w:rsidP="00523DE2">
            <w:pPr>
              <w:jc w:val="center"/>
            </w:pPr>
            <w:r w:rsidRPr="00FC4385">
              <w:t>- Bài tập</w:t>
            </w:r>
          </w:p>
        </w:tc>
        <w:tc>
          <w:tcPr>
            <w:tcW w:w="496" w:type="pct"/>
            <w:tcMar>
              <w:top w:w="100" w:type="dxa"/>
              <w:left w:w="100" w:type="dxa"/>
              <w:bottom w:w="100" w:type="dxa"/>
              <w:right w:w="100" w:type="dxa"/>
            </w:tcMar>
            <w:vAlign w:val="center"/>
          </w:tcPr>
          <w:p w14:paraId="7322479C" w14:textId="77777777" w:rsidR="00C6093E" w:rsidRPr="00FC4385" w:rsidRDefault="00C6093E" w:rsidP="00523DE2">
            <w:pPr>
              <w:jc w:val="center"/>
            </w:pPr>
            <w:r w:rsidRPr="00FC4385">
              <w:t>Rubric R1</w:t>
            </w:r>
          </w:p>
        </w:tc>
        <w:tc>
          <w:tcPr>
            <w:tcW w:w="465" w:type="pct"/>
            <w:tcMar>
              <w:top w:w="100" w:type="dxa"/>
              <w:left w:w="100" w:type="dxa"/>
              <w:bottom w:w="100" w:type="dxa"/>
              <w:right w:w="100" w:type="dxa"/>
            </w:tcMar>
            <w:vAlign w:val="center"/>
          </w:tcPr>
          <w:p w14:paraId="05222223" w14:textId="77777777" w:rsidR="00C6093E" w:rsidRPr="00FC4385" w:rsidRDefault="00C6093E" w:rsidP="00523DE2">
            <w:pPr>
              <w:jc w:val="center"/>
            </w:pPr>
            <w:r w:rsidRPr="00FC4385">
              <w:t>CLO1</w:t>
            </w:r>
          </w:p>
        </w:tc>
        <w:tc>
          <w:tcPr>
            <w:tcW w:w="0" w:type="auto"/>
            <w:tcMar>
              <w:top w:w="100" w:type="dxa"/>
              <w:left w:w="100" w:type="dxa"/>
              <w:bottom w:w="100" w:type="dxa"/>
              <w:right w:w="100" w:type="dxa"/>
            </w:tcMar>
            <w:vAlign w:val="center"/>
          </w:tcPr>
          <w:p w14:paraId="098452F0" w14:textId="77777777" w:rsidR="00C6093E" w:rsidRPr="00FC4385" w:rsidRDefault="00C6093E" w:rsidP="00523DE2">
            <w:pPr>
              <w:jc w:val="center"/>
            </w:pPr>
            <w:r w:rsidRPr="00FC4385">
              <w:t>6/10</w:t>
            </w:r>
          </w:p>
        </w:tc>
        <w:tc>
          <w:tcPr>
            <w:tcW w:w="0" w:type="auto"/>
            <w:tcMar>
              <w:top w:w="100" w:type="dxa"/>
              <w:left w:w="100" w:type="dxa"/>
              <w:bottom w:w="100" w:type="dxa"/>
              <w:right w:w="100" w:type="dxa"/>
            </w:tcMar>
            <w:vAlign w:val="center"/>
          </w:tcPr>
          <w:p w14:paraId="346E79D6" w14:textId="77777777" w:rsidR="00C6093E" w:rsidRPr="00FC4385" w:rsidRDefault="00C6093E" w:rsidP="00523DE2">
            <w:pPr>
              <w:jc w:val="center"/>
            </w:pPr>
            <w:r w:rsidRPr="00FC4385">
              <w:t xml:space="preserve"> 100%</w:t>
            </w:r>
          </w:p>
        </w:tc>
      </w:tr>
      <w:tr w:rsidR="00FC4385" w:rsidRPr="00FC4385" w14:paraId="0A45FE71" w14:textId="77777777" w:rsidTr="00E13D93">
        <w:trPr>
          <w:trHeight w:val="335"/>
          <w:jc w:val="center"/>
        </w:trPr>
        <w:tc>
          <w:tcPr>
            <w:tcW w:w="825" w:type="pct"/>
            <w:vMerge/>
            <w:tcMar>
              <w:top w:w="100" w:type="dxa"/>
              <w:left w:w="100" w:type="dxa"/>
              <w:bottom w:w="100" w:type="dxa"/>
              <w:right w:w="100" w:type="dxa"/>
            </w:tcMar>
            <w:vAlign w:val="center"/>
          </w:tcPr>
          <w:p w14:paraId="228032CF" w14:textId="77777777" w:rsidR="00C6093E" w:rsidRPr="00FC4385" w:rsidRDefault="00C6093E" w:rsidP="00523DE2">
            <w:pPr>
              <w:jc w:val="center"/>
              <w:rPr>
                <w:b/>
                <w:bCs/>
              </w:rPr>
            </w:pPr>
          </w:p>
        </w:tc>
        <w:tc>
          <w:tcPr>
            <w:tcW w:w="550" w:type="pct"/>
            <w:vMerge/>
            <w:tcMar>
              <w:top w:w="100" w:type="dxa"/>
              <w:left w:w="100" w:type="dxa"/>
              <w:bottom w:w="100" w:type="dxa"/>
              <w:right w:w="100" w:type="dxa"/>
            </w:tcMar>
            <w:vAlign w:val="center"/>
          </w:tcPr>
          <w:p w14:paraId="2B29F0EA" w14:textId="77777777" w:rsidR="00C6093E" w:rsidRPr="00FC4385" w:rsidRDefault="00C6093E" w:rsidP="00523DE2">
            <w:pPr>
              <w:jc w:val="center"/>
            </w:pPr>
          </w:p>
        </w:tc>
        <w:tc>
          <w:tcPr>
            <w:tcW w:w="850" w:type="pct"/>
            <w:vMerge/>
            <w:tcMar>
              <w:top w:w="100" w:type="dxa"/>
              <w:left w:w="100" w:type="dxa"/>
              <w:bottom w:w="100" w:type="dxa"/>
              <w:right w:w="100" w:type="dxa"/>
            </w:tcMar>
            <w:vAlign w:val="center"/>
          </w:tcPr>
          <w:p w14:paraId="030BFFF4" w14:textId="77777777" w:rsidR="00C6093E" w:rsidRPr="00FC4385" w:rsidRDefault="00C6093E" w:rsidP="00523DE2"/>
        </w:tc>
        <w:tc>
          <w:tcPr>
            <w:tcW w:w="623" w:type="pct"/>
            <w:vMerge/>
            <w:tcMar>
              <w:top w:w="100" w:type="dxa"/>
              <w:left w:w="100" w:type="dxa"/>
              <w:bottom w:w="100" w:type="dxa"/>
              <w:right w:w="100" w:type="dxa"/>
            </w:tcMar>
            <w:vAlign w:val="center"/>
          </w:tcPr>
          <w:p w14:paraId="7E66D6EE" w14:textId="77777777" w:rsidR="00C6093E" w:rsidRPr="00FC4385" w:rsidRDefault="00C6093E" w:rsidP="00523DE2">
            <w:pPr>
              <w:jc w:val="center"/>
            </w:pPr>
          </w:p>
        </w:tc>
        <w:tc>
          <w:tcPr>
            <w:tcW w:w="496" w:type="pct"/>
            <w:tcMar>
              <w:top w:w="100" w:type="dxa"/>
              <w:left w:w="100" w:type="dxa"/>
              <w:bottom w:w="100" w:type="dxa"/>
              <w:right w:w="100" w:type="dxa"/>
            </w:tcMar>
            <w:vAlign w:val="center"/>
          </w:tcPr>
          <w:p w14:paraId="4A505782" w14:textId="77777777" w:rsidR="00C6093E" w:rsidRPr="00FC4385" w:rsidRDefault="00C6093E" w:rsidP="00523DE2">
            <w:pPr>
              <w:jc w:val="center"/>
            </w:pPr>
            <w:r w:rsidRPr="00FC4385">
              <w:t>Rubric R2</w:t>
            </w:r>
          </w:p>
        </w:tc>
        <w:tc>
          <w:tcPr>
            <w:tcW w:w="465" w:type="pct"/>
            <w:tcMar>
              <w:top w:w="100" w:type="dxa"/>
              <w:left w:w="100" w:type="dxa"/>
              <w:bottom w:w="100" w:type="dxa"/>
              <w:right w:w="100" w:type="dxa"/>
            </w:tcMar>
            <w:vAlign w:val="center"/>
          </w:tcPr>
          <w:p w14:paraId="0739E821" w14:textId="77777777" w:rsidR="00C6093E" w:rsidRPr="00FC4385" w:rsidRDefault="00C6093E" w:rsidP="00523DE2">
            <w:pPr>
              <w:jc w:val="center"/>
            </w:pPr>
            <w:r w:rsidRPr="00FC4385">
              <w:t>CLO2</w:t>
            </w:r>
          </w:p>
        </w:tc>
        <w:tc>
          <w:tcPr>
            <w:tcW w:w="0" w:type="auto"/>
            <w:tcMar>
              <w:top w:w="100" w:type="dxa"/>
              <w:left w:w="100" w:type="dxa"/>
              <w:bottom w:w="100" w:type="dxa"/>
              <w:right w:w="100" w:type="dxa"/>
            </w:tcMar>
            <w:vAlign w:val="center"/>
          </w:tcPr>
          <w:p w14:paraId="538ADB8E" w14:textId="77777777" w:rsidR="00C6093E" w:rsidRPr="00FC4385" w:rsidRDefault="00C6093E" w:rsidP="00523DE2">
            <w:pPr>
              <w:jc w:val="center"/>
            </w:pPr>
            <w:r w:rsidRPr="00FC4385">
              <w:t>4/10</w:t>
            </w:r>
          </w:p>
        </w:tc>
        <w:tc>
          <w:tcPr>
            <w:tcW w:w="0" w:type="auto"/>
            <w:tcMar>
              <w:top w:w="100" w:type="dxa"/>
              <w:left w:w="100" w:type="dxa"/>
              <w:bottom w:w="100" w:type="dxa"/>
              <w:right w:w="100" w:type="dxa"/>
            </w:tcMar>
            <w:vAlign w:val="center"/>
          </w:tcPr>
          <w:p w14:paraId="1115BED0" w14:textId="77777777" w:rsidR="00C6093E" w:rsidRPr="00FC4385" w:rsidRDefault="00C6093E" w:rsidP="00523DE2">
            <w:pPr>
              <w:jc w:val="center"/>
            </w:pPr>
            <w:r w:rsidRPr="00FC4385">
              <w:t xml:space="preserve"> 100%</w:t>
            </w:r>
          </w:p>
        </w:tc>
      </w:tr>
      <w:tr w:rsidR="00FC4385" w:rsidRPr="00FC4385" w14:paraId="0A872FEE" w14:textId="77777777" w:rsidTr="00E13D93">
        <w:trPr>
          <w:trHeight w:val="335"/>
          <w:jc w:val="center"/>
        </w:trPr>
        <w:tc>
          <w:tcPr>
            <w:tcW w:w="825" w:type="pct"/>
            <w:tcMar>
              <w:top w:w="100" w:type="dxa"/>
              <w:left w:w="100" w:type="dxa"/>
              <w:bottom w:w="100" w:type="dxa"/>
              <w:right w:w="100" w:type="dxa"/>
            </w:tcMar>
            <w:vAlign w:val="center"/>
          </w:tcPr>
          <w:p w14:paraId="3A3EF677" w14:textId="77777777" w:rsidR="00C6093E" w:rsidRPr="00FC4385" w:rsidRDefault="00C6093E" w:rsidP="00523DE2">
            <w:pPr>
              <w:jc w:val="center"/>
            </w:pPr>
            <w:r w:rsidRPr="00FC4385">
              <w:rPr>
                <w:b/>
                <w:bCs/>
              </w:rPr>
              <w:t>Thí nghiệm (Lab)</w:t>
            </w:r>
          </w:p>
        </w:tc>
        <w:tc>
          <w:tcPr>
            <w:tcW w:w="550" w:type="pct"/>
            <w:tcMar>
              <w:top w:w="100" w:type="dxa"/>
              <w:left w:w="100" w:type="dxa"/>
              <w:bottom w:w="100" w:type="dxa"/>
              <w:right w:w="100" w:type="dxa"/>
            </w:tcMar>
            <w:vAlign w:val="center"/>
          </w:tcPr>
          <w:p w14:paraId="1C81FCAA" w14:textId="77777777" w:rsidR="00C6093E" w:rsidRPr="00FC4385" w:rsidRDefault="00190C60" w:rsidP="00523DE2">
            <w:pPr>
              <w:jc w:val="center"/>
            </w:pPr>
            <w:r w:rsidRPr="00FC4385">
              <w:t>1</w:t>
            </w:r>
            <w:r w:rsidR="00C6093E" w:rsidRPr="00FC4385">
              <w:t>0%</w:t>
            </w:r>
          </w:p>
        </w:tc>
        <w:tc>
          <w:tcPr>
            <w:tcW w:w="850" w:type="pct"/>
            <w:tcMar>
              <w:top w:w="100" w:type="dxa"/>
              <w:left w:w="100" w:type="dxa"/>
              <w:bottom w:w="100" w:type="dxa"/>
              <w:right w:w="100" w:type="dxa"/>
            </w:tcMar>
            <w:vAlign w:val="center"/>
          </w:tcPr>
          <w:p w14:paraId="41C6B989" w14:textId="77777777" w:rsidR="00C6093E" w:rsidRPr="00FC4385" w:rsidRDefault="00414165" w:rsidP="00523DE2">
            <w:r>
              <w:t>Thí nghiệm</w:t>
            </w:r>
            <w:r w:rsidR="002F10C5">
              <w:t xml:space="preserve"> (TN)</w:t>
            </w:r>
          </w:p>
        </w:tc>
        <w:tc>
          <w:tcPr>
            <w:tcW w:w="623" w:type="pct"/>
            <w:tcMar>
              <w:top w:w="100" w:type="dxa"/>
              <w:left w:w="100" w:type="dxa"/>
              <w:bottom w:w="100" w:type="dxa"/>
              <w:right w:w="100" w:type="dxa"/>
            </w:tcMar>
            <w:vAlign w:val="center"/>
          </w:tcPr>
          <w:p w14:paraId="7FC883F3" w14:textId="77777777" w:rsidR="00C6093E" w:rsidRPr="00FC4385" w:rsidRDefault="00C6093E" w:rsidP="00523DE2">
            <w:pPr>
              <w:jc w:val="center"/>
            </w:pPr>
            <w:r w:rsidRPr="00FC4385">
              <w:t>Thực hành + báo cáo</w:t>
            </w:r>
          </w:p>
        </w:tc>
        <w:tc>
          <w:tcPr>
            <w:tcW w:w="496" w:type="pct"/>
            <w:tcMar>
              <w:top w:w="100" w:type="dxa"/>
              <w:left w:w="100" w:type="dxa"/>
              <w:bottom w:w="100" w:type="dxa"/>
              <w:right w:w="100" w:type="dxa"/>
            </w:tcMar>
            <w:vAlign w:val="center"/>
          </w:tcPr>
          <w:p w14:paraId="4A7AF08C" w14:textId="77777777" w:rsidR="00C6093E" w:rsidRPr="00FC4385" w:rsidRDefault="00C6093E" w:rsidP="00523DE2">
            <w:pPr>
              <w:jc w:val="center"/>
            </w:pPr>
            <w:r w:rsidRPr="00FC4385">
              <w:t>Rubric R3</w:t>
            </w:r>
          </w:p>
        </w:tc>
        <w:tc>
          <w:tcPr>
            <w:tcW w:w="465" w:type="pct"/>
            <w:tcMar>
              <w:top w:w="100" w:type="dxa"/>
              <w:left w:w="100" w:type="dxa"/>
              <w:bottom w:w="100" w:type="dxa"/>
              <w:right w:w="100" w:type="dxa"/>
            </w:tcMar>
            <w:vAlign w:val="center"/>
          </w:tcPr>
          <w:p w14:paraId="696AFAA8" w14:textId="77777777" w:rsidR="00C6093E" w:rsidRPr="00FC4385" w:rsidRDefault="00C6093E" w:rsidP="00523DE2">
            <w:pPr>
              <w:jc w:val="center"/>
            </w:pPr>
            <w:r w:rsidRPr="00FC4385">
              <w:t>CLO3</w:t>
            </w:r>
          </w:p>
        </w:tc>
        <w:tc>
          <w:tcPr>
            <w:tcW w:w="0" w:type="auto"/>
            <w:tcMar>
              <w:top w:w="100" w:type="dxa"/>
              <w:left w:w="100" w:type="dxa"/>
              <w:bottom w:w="100" w:type="dxa"/>
              <w:right w:w="100" w:type="dxa"/>
            </w:tcMar>
            <w:vAlign w:val="center"/>
          </w:tcPr>
          <w:p w14:paraId="481EEA07" w14:textId="77777777" w:rsidR="00C6093E" w:rsidRPr="00FC4385" w:rsidRDefault="00C6093E" w:rsidP="00523DE2">
            <w:pPr>
              <w:jc w:val="center"/>
            </w:pPr>
            <w:r w:rsidRPr="00FC4385">
              <w:t>10</w:t>
            </w:r>
          </w:p>
        </w:tc>
        <w:tc>
          <w:tcPr>
            <w:tcW w:w="0" w:type="auto"/>
            <w:tcMar>
              <w:top w:w="100" w:type="dxa"/>
              <w:left w:w="100" w:type="dxa"/>
              <w:bottom w:w="100" w:type="dxa"/>
              <w:right w:w="100" w:type="dxa"/>
            </w:tcMar>
            <w:vAlign w:val="center"/>
          </w:tcPr>
          <w:p w14:paraId="6504F711" w14:textId="77777777" w:rsidR="00C6093E" w:rsidRPr="00FC4385" w:rsidRDefault="00C6093E" w:rsidP="00523DE2">
            <w:pPr>
              <w:jc w:val="center"/>
            </w:pPr>
            <w:r w:rsidRPr="00FC4385">
              <w:t xml:space="preserve"> 100%</w:t>
            </w:r>
          </w:p>
        </w:tc>
      </w:tr>
      <w:tr w:rsidR="00FC4385" w:rsidRPr="00FC4385" w14:paraId="7FBBDD3C" w14:textId="77777777" w:rsidTr="00E13D93">
        <w:trPr>
          <w:trHeight w:val="335"/>
          <w:jc w:val="center"/>
        </w:trPr>
        <w:tc>
          <w:tcPr>
            <w:tcW w:w="825" w:type="pct"/>
            <w:vMerge w:val="restart"/>
            <w:tcMar>
              <w:top w:w="100" w:type="dxa"/>
              <w:left w:w="100" w:type="dxa"/>
              <w:bottom w:w="100" w:type="dxa"/>
              <w:right w:w="100" w:type="dxa"/>
            </w:tcMar>
            <w:vAlign w:val="center"/>
          </w:tcPr>
          <w:p w14:paraId="7F466E63" w14:textId="77777777" w:rsidR="00B56C7E" w:rsidRPr="00FC4385" w:rsidRDefault="00B56C7E" w:rsidP="00523DE2">
            <w:pPr>
              <w:jc w:val="center"/>
              <w:rPr>
                <w:b/>
                <w:bCs/>
              </w:rPr>
            </w:pPr>
            <w:r w:rsidRPr="00FC4385">
              <w:rPr>
                <w:b/>
                <w:bCs/>
              </w:rPr>
              <w:t>Đánh giá cuối kỳ</w:t>
            </w:r>
          </w:p>
        </w:tc>
        <w:tc>
          <w:tcPr>
            <w:tcW w:w="550" w:type="pct"/>
            <w:vMerge w:val="restart"/>
            <w:tcMar>
              <w:top w:w="100" w:type="dxa"/>
              <w:left w:w="100" w:type="dxa"/>
              <w:bottom w:w="100" w:type="dxa"/>
              <w:right w:w="100" w:type="dxa"/>
            </w:tcMar>
            <w:vAlign w:val="center"/>
          </w:tcPr>
          <w:p w14:paraId="4C05BD42" w14:textId="77777777" w:rsidR="00B56C7E" w:rsidRPr="00FC4385" w:rsidRDefault="00B56C7E" w:rsidP="00523DE2">
            <w:pPr>
              <w:jc w:val="center"/>
            </w:pPr>
            <w:r w:rsidRPr="00FC4385">
              <w:t>70%</w:t>
            </w:r>
          </w:p>
        </w:tc>
        <w:tc>
          <w:tcPr>
            <w:tcW w:w="850" w:type="pct"/>
            <w:vMerge w:val="restart"/>
            <w:tcMar>
              <w:top w:w="100" w:type="dxa"/>
              <w:left w:w="100" w:type="dxa"/>
              <w:bottom w:w="100" w:type="dxa"/>
              <w:right w:w="100" w:type="dxa"/>
            </w:tcMar>
            <w:vAlign w:val="center"/>
          </w:tcPr>
          <w:p w14:paraId="133A5908" w14:textId="77777777" w:rsidR="00B56C7E" w:rsidRPr="00FC4385" w:rsidRDefault="00414165" w:rsidP="00523DE2">
            <w:r>
              <w:t>Kết thúc học phần</w:t>
            </w:r>
            <w:r w:rsidR="002F10C5">
              <w:t xml:space="preserve"> (KTHP)</w:t>
            </w:r>
          </w:p>
        </w:tc>
        <w:tc>
          <w:tcPr>
            <w:tcW w:w="623" w:type="pct"/>
            <w:tcMar>
              <w:top w:w="100" w:type="dxa"/>
              <w:left w:w="100" w:type="dxa"/>
              <w:bottom w:w="100" w:type="dxa"/>
              <w:right w:w="100" w:type="dxa"/>
            </w:tcMar>
            <w:vAlign w:val="center"/>
          </w:tcPr>
          <w:p w14:paraId="40764965" w14:textId="77777777" w:rsidR="00B56C7E" w:rsidRPr="00FC4385" w:rsidRDefault="00B56C7E" w:rsidP="00523DE2">
            <w:pPr>
              <w:jc w:val="center"/>
            </w:pPr>
            <w:r w:rsidRPr="00FC4385">
              <w:t>Tự luận</w:t>
            </w:r>
          </w:p>
        </w:tc>
        <w:tc>
          <w:tcPr>
            <w:tcW w:w="496" w:type="pct"/>
            <w:tcMar>
              <w:top w:w="100" w:type="dxa"/>
              <w:left w:w="100" w:type="dxa"/>
              <w:bottom w:w="100" w:type="dxa"/>
              <w:right w:w="100" w:type="dxa"/>
            </w:tcMar>
            <w:vAlign w:val="center"/>
          </w:tcPr>
          <w:p w14:paraId="14EA7818" w14:textId="77777777" w:rsidR="00B56C7E" w:rsidRPr="00FC4385" w:rsidRDefault="00B56C7E" w:rsidP="00523DE2">
            <w:pPr>
              <w:jc w:val="center"/>
            </w:pPr>
            <w:r w:rsidRPr="00FC4385">
              <w:t>Rubric R4</w:t>
            </w:r>
          </w:p>
        </w:tc>
        <w:tc>
          <w:tcPr>
            <w:tcW w:w="465" w:type="pct"/>
            <w:tcMar>
              <w:top w:w="100" w:type="dxa"/>
              <w:left w:w="100" w:type="dxa"/>
              <w:bottom w:w="100" w:type="dxa"/>
              <w:right w:w="100" w:type="dxa"/>
            </w:tcMar>
            <w:vAlign w:val="center"/>
          </w:tcPr>
          <w:p w14:paraId="020DE061" w14:textId="77777777" w:rsidR="00B56C7E" w:rsidRPr="00FC4385" w:rsidRDefault="00B56C7E" w:rsidP="00523DE2">
            <w:pPr>
              <w:jc w:val="center"/>
            </w:pPr>
            <w:r w:rsidRPr="00FC4385">
              <w:t>CLO4</w:t>
            </w:r>
          </w:p>
        </w:tc>
        <w:tc>
          <w:tcPr>
            <w:tcW w:w="0" w:type="auto"/>
            <w:tcMar>
              <w:top w:w="100" w:type="dxa"/>
              <w:left w:w="100" w:type="dxa"/>
              <w:bottom w:w="100" w:type="dxa"/>
              <w:right w:w="100" w:type="dxa"/>
            </w:tcMar>
            <w:vAlign w:val="center"/>
          </w:tcPr>
          <w:p w14:paraId="69658A6E" w14:textId="77777777" w:rsidR="00B56C7E" w:rsidRPr="00FC4385" w:rsidRDefault="00B56C7E" w:rsidP="00523DE2">
            <w:pPr>
              <w:jc w:val="center"/>
            </w:pPr>
            <w:r w:rsidRPr="00FC4385">
              <w:t>10</w:t>
            </w:r>
          </w:p>
        </w:tc>
        <w:tc>
          <w:tcPr>
            <w:tcW w:w="0" w:type="auto"/>
            <w:tcMar>
              <w:top w:w="100" w:type="dxa"/>
              <w:left w:w="100" w:type="dxa"/>
              <w:bottom w:w="100" w:type="dxa"/>
              <w:right w:w="100" w:type="dxa"/>
            </w:tcMar>
            <w:vAlign w:val="center"/>
          </w:tcPr>
          <w:p w14:paraId="777C89B5" w14:textId="77777777" w:rsidR="00B56C7E" w:rsidRPr="00FC4385" w:rsidRDefault="00B56C7E" w:rsidP="00523DE2">
            <w:pPr>
              <w:jc w:val="center"/>
            </w:pPr>
            <w:r w:rsidRPr="00FC4385">
              <w:t xml:space="preserve"> 100%</w:t>
            </w:r>
          </w:p>
        </w:tc>
      </w:tr>
      <w:tr w:rsidR="00FC4385" w:rsidRPr="00FC4385" w14:paraId="1C59B781" w14:textId="77777777" w:rsidTr="00E13D93">
        <w:trPr>
          <w:trHeight w:val="335"/>
          <w:jc w:val="center"/>
        </w:trPr>
        <w:tc>
          <w:tcPr>
            <w:tcW w:w="825" w:type="pct"/>
            <w:vMerge/>
            <w:tcMar>
              <w:top w:w="100" w:type="dxa"/>
              <w:left w:w="100" w:type="dxa"/>
              <w:bottom w:w="100" w:type="dxa"/>
              <w:right w:w="100" w:type="dxa"/>
            </w:tcMar>
            <w:vAlign w:val="center"/>
          </w:tcPr>
          <w:p w14:paraId="652349FF" w14:textId="77777777" w:rsidR="00B56C7E" w:rsidRPr="00FC4385" w:rsidRDefault="00B56C7E" w:rsidP="00B56C7E">
            <w:pPr>
              <w:jc w:val="center"/>
              <w:rPr>
                <w:b/>
                <w:bCs/>
              </w:rPr>
            </w:pPr>
          </w:p>
        </w:tc>
        <w:tc>
          <w:tcPr>
            <w:tcW w:w="550" w:type="pct"/>
            <w:vMerge/>
            <w:tcMar>
              <w:top w:w="100" w:type="dxa"/>
              <w:left w:w="100" w:type="dxa"/>
              <w:bottom w:w="100" w:type="dxa"/>
              <w:right w:w="100" w:type="dxa"/>
            </w:tcMar>
            <w:vAlign w:val="center"/>
          </w:tcPr>
          <w:p w14:paraId="15DA9794" w14:textId="77777777" w:rsidR="00B56C7E" w:rsidRPr="00FC4385" w:rsidRDefault="00B56C7E" w:rsidP="00B56C7E">
            <w:pPr>
              <w:jc w:val="center"/>
            </w:pPr>
          </w:p>
        </w:tc>
        <w:tc>
          <w:tcPr>
            <w:tcW w:w="850" w:type="pct"/>
            <w:vMerge/>
            <w:tcMar>
              <w:top w:w="100" w:type="dxa"/>
              <w:left w:w="100" w:type="dxa"/>
              <w:bottom w:w="100" w:type="dxa"/>
              <w:right w:w="100" w:type="dxa"/>
            </w:tcMar>
            <w:vAlign w:val="center"/>
          </w:tcPr>
          <w:p w14:paraId="7DF5B75E" w14:textId="77777777" w:rsidR="00B56C7E" w:rsidRPr="00FC4385" w:rsidRDefault="00B56C7E" w:rsidP="00B56C7E"/>
        </w:tc>
        <w:tc>
          <w:tcPr>
            <w:tcW w:w="623" w:type="pct"/>
            <w:tcMar>
              <w:top w:w="100" w:type="dxa"/>
              <w:left w:w="100" w:type="dxa"/>
              <w:bottom w:w="100" w:type="dxa"/>
              <w:right w:w="100" w:type="dxa"/>
            </w:tcMar>
          </w:tcPr>
          <w:p w14:paraId="5688909A" w14:textId="77777777" w:rsidR="00B56C7E" w:rsidRPr="00FC4385" w:rsidRDefault="00B56C7E" w:rsidP="00B56C7E">
            <w:pPr>
              <w:jc w:val="center"/>
            </w:pPr>
            <w:commentRangeStart w:id="5"/>
            <w:r w:rsidRPr="00FC4385">
              <w:rPr>
                <w:bCs/>
                <w:i/>
              </w:rPr>
              <w:t>Vấn đáp</w:t>
            </w:r>
            <w:commentRangeEnd w:id="5"/>
            <w:r w:rsidR="00056943" w:rsidRPr="00FC4385">
              <w:rPr>
                <w:rStyle w:val="CommentReference"/>
              </w:rPr>
              <w:commentReference w:id="5"/>
            </w:r>
          </w:p>
        </w:tc>
        <w:tc>
          <w:tcPr>
            <w:tcW w:w="496" w:type="pct"/>
            <w:tcMar>
              <w:top w:w="100" w:type="dxa"/>
              <w:left w:w="100" w:type="dxa"/>
              <w:bottom w:w="100" w:type="dxa"/>
              <w:right w:w="100" w:type="dxa"/>
            </w:tcMar>
            <w:vAlign w:val="center"/>
          </w:tcPr>
          <w:p w14:paraId="50203CBC" w14:textId="77777777" w:rsidR="00B56C7E" w:rsidRPr="00FC4385" w:rsidRDefault="00B56C7E" w:rsidP="00B56C7E">
            <w:pPr>
              <w:jc w:val="center"/>
            </w:pPr>
          </w:p>
        </w:tc>
        <w:tc>
          <w:tcPr>
            <w:tcW w:w="465" w:type="pct"/>
            <w:tcMar>
              <w:top w:w="100" w:type="dxa"/>
              <w:left w:w="100" w:type="dxa"/>
              <w:bottom w:w="100" w:type="dxa"/>
              <w:right w:w="100" w:type="dxa"/>
            </w:tcMar>
            <w:vAlign w:val="center"/>
          </w:tcPr>
          <w:p w14:paraId="7FC6DB80" w14:textId="77777777" w:rsidR="00B56C7E" w:rsidRPr="00FC4385" w:rsidRDefault="00B56C7E" w:rsidP="00B56C7E">
            <w:pPr>
              <w:jc w:val="center"/>
            </w:pPr>
          </w:p>
        </w:tc>
        <w:tc>
          <w:tcPr>
            <w:tcW w:w="0" w:type="auto"/>
            <w:tcMar>
              <w:top w:w="100" w:type="dxa"/>
              <w:left w:w="100" w:type="dxa"/>
              <w:bottom w:w="100" w:type="dxa"/>
              <w:right w:w="100" w:type="dxa"/>
            </w:tcMar>
            <w:vAlign w:val="center"/>
          </w:tcPr>
          <w:p w14:paraId="0ADFAA39" w14:textId="77777777" w:rsidR="00B56C7E" w:rsidRPr="00FC4385" w:rsidRDefault="00B56C7E" w:rsidP="00B56C7E">
            <w:pPr>
              <w:jc w:val="center"/>
            </w:pPr>
          </w:p>
        </w:tc>
        <w:tc>
          <w:tcPr>
            <w:tcW w:w="0" w:type="auto"/>
            <w:tcMar>
              <w:top w:w="100" w:type="dxa"/>
              <w:left w:w="100" w:type="dxa"/>
              <w:bottom w:w="100" w:type="dxa"/>
              <w:right w:w="100" w:type="dxa"/>
            </w:tcMar>
            <w:vAlign w:val="center"/>
          </w:tcPr>
          <w:p w14:paraId="419215C3" w14:textId="77777777" w:rsidR="00B56C7E" w:rsidRPr="00FC4385" w:rsidRDefault="00B56C7E" w:rsidP="00B56C7E">
            <w:pPr>
              <w:jc w:val="center"/>
            </w:pPr>
          </w:p>
        </w:tc>
      </w:tr>
      <w:tr w:rsidR="00FC4385" w:rsidRPr="00FC4385" w14:paraId="265E1CE2" w14:textId="77777777" w:rsidTr="00E13D93">
        <w:trPr>
          <w:trHeight w:val="335"/>
          <w:jc w:val="center"/>
        </w:trPr>
        <w:tc>
          <w:tcPr>
            <w:tcW w:w="825" w:type="pct"/>
            <w:vMerge/>
            <w:tcMar>
              <w:top w:w="100" w:type="dxa"/>
              <w:left w:w="100" w:type="dxa"/>
              <w:bottom w:w="100" w:type="dxa"/>
              <w:right w:w="100" w:type="dxa"/>
            </w:tcMar>
            <w:vAlign w:val="center"/>
          </w:tcPr>
          <w:p w14:paraId="38E1854A" w14:textId="77777777" w:rsidR="00B56C7E" w:rsidRPr="00FC4385" w:rsidRDefault="00B56C7E" w:rsidP="00B56C7E">
            <w:pPr>
              <w:jc w:val="center"/>
              <w:rPr>
                <w:b/>
                <w:bCs/>
              </w:rPr>
            </w:pPr>
          </w:p>
        </w:tc>
        <w:tc>
          <w:tcPr>
            <w:tcW w:w="550" w:type="pct"/>
            <w:vMerge/>
            <w:tcMar>
              <w:top w:w="100" w:type="dxa"/>
              <w:left w:w="100" w:type="dxa"/>
              <w:bottom w:w="100" w:type="dxa"/>
              <w:right w:w="100" w:type="dxa"/>
            </w:tcMar>
            <w:vAlign w:val="center"/>
          </w:tcPr>
          <w:p w14:paraId="3EC32EEA" w14:textId="77777777" w:rsidR="00B56C7E" w:rsidRPr="00FC4385" w:rsidRDefault="00B56C7E" w:rsidP="00B56C7E">
            <w:pPr>
              <w:jc w:val="center"/>
            </w:pPr>
          </w:p>
        </w:tc>
        <w:tc>
          <w:tcPr>
            <w:tcW w:w="850" w:type="pct"/>
            <w:vMerge/>
            <w:tcMar>
              <w:top w:w="100" w:type="dxa"/>
              <w:left w:w="100" w:type="dxa"/>
              <w:bottom w:w="100" w:type="dxa"/>
              <w:right w:w="100" w:type="dxa"/>
            </w:tcMar>
            <w:vAlign w:val="center"/>
          </w:tcPr>
          <w:p w14:paraId="60EBA857" w14:textId="77777777" w:rsidR="00B56C7E" w:rsidRPr="00FC4385" w:rsidRDefault="00B56C7E" w:rsidP="00B56C7E"/>
        </w:tc>
        <w:tc>
          <w:tcPr>
            <w:tcW w:w="623" w:type="pct"/>
            <w:tcMar>
              <w:top w:w="100" w:type="dxa"/>
              <w:left w:w="100" w:type="dxa"/>
              <w:bottom w:w="100" w:type="dxa"/>
              <w:right w:w="100" w:type="dxa"/>
            </w:tcMar>
          </w:tcPr>
          <w:p w14:paraId="4BA5E992" w14:textId="77777777" w:rsidR="00B56C7E" w:rsidRPr="00FC4385" w:rsidRDefault="00B56C7E" w:rsidP="00B56C7E">
            <w:pPr>
              <w:jc w:val="center"/>
            </w:pPr>
            <w:r w:rsidRPr="00FC4385">
              <w:rPr>
                <w:bCs/>
                <w:i/>
              </w:rPr>
              <w:t>BCCD</w:t>
            </w:r>
          </w:p>
        </w:tc>
        <w:tc>
          <w:tcPr>
            <w:tcW w:w="496" w:type="pct"/>
            <w:tcMar>
              <w:top w:w="100" w:type="dxa"/>
              <w:left w:w="100" w:type="dxa"/>
              <w:bottom w:w="100" w:type="dxa"/>
              <w:right w:w="100" w:type="dxa"/>
            </w:tcMar>
            <w:vAlign w:val="center"/>
          </w:tcPr>
          <w:p w14:paraId="36FE6952" w14:textId="77777777" w:rsidR="00B56C7E" w:rsidRPr="00FC4385" w:rsidRDefault="00B56C7E" w:rsidP="00B56C7E">
            <w:pPr>
              <w:jc w:val="center"/>
            </w:pPr>
          </w:p>
        </w:tc>
        <w:tc>
          <w:tcPr>
            <w:tcW w:w="465" w:type="pct"/>
            <w:tcMar>
              <w:top w:w="100" w:type="dxa"/>
              <w:left w:w="100" w:type="dxa"/>
              <w:bottom w:w="100" w:type="dxa"/>
              <w:right w:w="100" w:type="dxa"/>
            </w:tcMar>
            <w:vAlign w:val="center"/>
          </w:tcPr>
          <w:p w14:paraId="591B3C1D" w14:textId="77777777" w:rsidR="00B56C7E" w:rsidRPr="00FC4385" w:rsidRDefault="00B56C7E" w:rsidP="00B56C7E">
            <w:pPr>
              <w:jc w:val="center"/>
            </w:pPr>
          </w:p>
        </w:tc>
        <w:tc>
          <w:tcPr>
            <w:tcW w:w="0" w:type="auto"/>
            <w:tcMar>
              <w:top w:w="100" w:type="dxa"/>
              <w:left w:w="100" w:type="dxa"/>
              <w:bottom w:w="100" w:type="dxa"/>
              <w:right w:w="100" w:type="dxa"/>
            </w:tcMar>
            <w:vAlign w:val="center"/>
          </w:tcPr>
          <w:p w14:paraId="04DE0FC3" w14:textId="77777777" w:rsidR="00B56C7E" w:rsidRPr="00FC4385" w:rsidRDefault="00B56C7E" w:rsidP="00B56C7E">
            <w:pPr>
              <w:jc w:val="center"/>
            </w:pPr>
          </w:p>
        </w:tc>
        <w:tc>
          <w:tcPr>
            <w:tcW w:w="0" w:type="auto"/>
            <w:tcMar>
              <w:top w:w="100" w:type="dxa"/>
              <w:left w:w="100" w:type="dxa"/>
              <w:bottom w:w="100" w:type="dxa"/>
              <w:right w:w="100" w:type="dxa"/>
            </w:tcMar>
            <w:vAlign w:val="center"/>
          </w:tcPr>
          <w:p w14:paraId="560F5C8B" w14:textId="77777777" w:rsidR="00B56C7E" w:rsidRPr="00FC4385" w:rsidRDefault="00B56C7E" w:rsidP="00B56C7E">
            <w:pPr>
              <w:jc w:val="center"/>
            </w:pPr>
          </w:p>
        </w:tc>
      </w:tr>
      <w:tr w:rsidR="00FC4385" w:rsidRPr="00FC4385" w14:paraId="151D28A7" w14:textId="77777777" w:rsidTr="00E13D93">
        <w:trPr>
          <w:trHeight w:val="335"/>
          <w:jc w:val="center"/>
        </w:trPr>
        <w:tc>
          <w:tcPr>
            <w:tcW w:w="825" w:type="pct"/>
            <w:vMerge/>
            <w:tcMar>
              <w:top w:w="100" w:type="dxa"/>
              <w:left w:w="100" w:type="dxa"/>
              <w:bottom w:w="100" w:type="dxa"/>
              <w:right w:w="100" w:type="dxa"/>
            </w:tcMar>
            <w:vAlign w:val="center"/>
          </w:tcPr>
          <w:p w14:paraId="0386E285" w14:textId="77777777" w:rsidR="00B56C7E" w:rsidRPr="00FC4385" w:rsidRDefault="00B56C7E" w:rsidP="00B56C7E">
            <w:pPr>
              <w:jc w:val="center"/>
              <w:rPr>
                <w:b/>
                <w:bCs/>
              </w:rPr>
            </w:pPr>
          </w:p>
        </w:tc>
        <w:tc>
          <w:tcPr>
            <w:tcW w:w="550" w:type="pct"/>
            <w:vMerge/>
            <w:tcMar>
              <w:top w:w="100" w:type="dxa"/>
              <w:left w:w="100" w:type="dxa"/>
              <w:bottom w:w="100" w:type="dxa"/>
              <w:right w:w="100" w:type="dxa"/>
            </w:tcMar>
            <w:vAlign w:val="center"/>
          </w:tcPr>
          <w:p w14:paraId="68ACC8AD" w14:textId="77777777" w:rsidR="00B56C7E" w:rsidRPr="00FC4385" w:rsidRDefault="00B56C7E" w:rsidP="00B56C7E">
            <w:pPr>
              <w:jc w:val="center"/>
            </w:pPr>
          </w:p>
        </w:tc>
        <w:tc>
          <w:tcPr>
            <w:tcW w:w="850" w:type="pct"/>
            <w:vMerge/>
            <w:tcMar>
              <w:top w:w="100" w:type="dxa"/>
              <w:left w:w="100" w:type="dxa"/>
              <w:bottom w:w="100" w:type="dxa"/>
              <w:right w:w="100" w:type="dxa"/>
            </w:tcMar>
            <w:vAlign w:val="center"/>
          </w:tcPr>
          <w:p w14:paraId="479B962C" w14:textId="77777777" w:rsidR="00B56C7E" w:rsidRPr="00FC4385" w:rsidRDefault="00B56C7E" w:rsidP="00B56C7E"/>
        </w:tc>
        <w:tc>
          <w:tcPr>
            <w:tcW w:w="623" w:type="pct"/>
            <w:tcMar>
              <w:top w:w="100" w:type="dxa"/>
              <w:left w:w="100" w:type="dxa"/>
              <w:bottom w:w="100" w:type="dxa"/>
              <w:right w:w="100" w:type="dxa"/>
            </w:tcMar>
            <w:vAlign w:val="center"/>
          </w:tcPr>
          <w:p w14:paraId="36DD0375" w14:textId="77777777" w:rsidR="00B56C7E" w:rsidRPr="00FC4385" w:rsidRDefault="00B56C7E" w:rsidP="00B56C7E">
            <w:pPr>
              <w:jc w:val="center"/>
            </w:pPr>
            <w:r w:rsidRPr="00FC4385">
              <w:t>TN</w:t>
            </w:r>
          </w:p>
        </w:tc>
        <w:tc>
          <w:tcPr>
            <w:tcW w:w="496" w:type="pct"/>
            <w:tcMar>
              <w:top w:w="100" w:type="dxa"/>
              <w:left w:w="100" w:type="dxa"/>
              <w:bottom w:w="100" w:type="dxa"/>
              <w:right w:w="100" w:type="dxa"/>
            </w:tcMar>
            <w:vAlign w:val="center"/>
          </w:tcPr>
          <w:p w14:paraId="57DA6171" w14:textId="77777777" w:rsidR="00B56C7E" w:rsidRPr="00FC4385" w:rsidRDefault="00B56C7E" w:rsidP="00B56C7E">
            <w:pPr>
              <w:jc w:val="center"/>
            </w:pPr>
          </w:p>
        </w:tc>
        <w:tc>
          <w:tcPr>
            <w:tcW w:w="465" w:type="pct"/>
            <w:tcMar>
              <w:top w:w="100" w:type="dxa"/>
              <w:left w:w="100" w:type="dxa"/>
              <w:bottom w:w="100" w:type="dxa"/>
              <w:right w:w="100" w:type="dxa"/>
            </w:tcMar>
            <w:vAlign w:val="center"/>
          </w:tcPr>
          <w:p w14:paraId="6FD8FFE5" w14:textId="77777777" w:rsidR="00B56C7E" w:rsidRPr="00FC4385" w:rsidRDefault="00B56C7E" w:rsidP="00B56C7E">
            <w:pPr>
              <w:jc w:val="center"/>
            </w:pPr>
          </w:p>
        </w:tc>
        <w:tc>
          <w:tcPr>
            <w:tcW w:w="0" w:type="auto"/>
            <w:tcMar>
              <w:top w:w="100" w:type="dxa"/>
              <w:left w:w="100" w:type="dxa"/>
              <w:bottom w:w="100" w:type="dxa"/>
              <w:right w:w="100" w:type="dxa"/>
            </w:tcMar>
            <w:vAlign w:val="center"/>
          </w:tcPr>
          <w:p w14:paraId="72DDD7D8" w14:textId="77777777" w:rsidR="00B56C7E" w:rsidRPr="00FC4385" w:rsidRDefault="00B56C7E" w:rsidP="00B56C7E">
            <w:pPr>
              <w:jc w:val="center"/>
            </w:pPr>
          </w:p>
        </w:tc>
        <w:tc>
          <w:tcPr>
            <w:tcW w:w="0" w:type="auto"/>
            <w:tcMar>
              <w:top w:w="100" w:type="dxa"/>
              <w:left w:w="100" w:type="dxa"/>
              <w:bottom w:w="100" w:type="dxa"/>
              <w:right w:w="100" w:type="dxa"/>
            </w:tcMar>
            <w:vAlign w:val="center"/>
          </w:tcPr>
          <w:p w14:paraId="43AE69C9" w14:textId="77777777" w:rsidR="00B56C7E" w:rsidRPr="00FC4385" w:rsidRDefault="00B56C7E" w:rsidP="00B56C7E">
            <w:pPr>
              <w:jc w:val="center"/>
            </w:pPr>
          </w:p>
        </w:tc>
      </w:tr>
    </w:tbl>
    <w:p w14:paraId="1AAD3FF9" w14:textId="77777777" w:rsidR="00056943" w:rsidRDefault="00056943" w:rsidP="00190C60">
      <w:pPr>
        <w:widowControl w:val="0"/>
        <w:jc w:val="both"/>
        <w:rPr>
          <w:b/>
          <w:bCs/>
        </w:rPr>
      </w:pPr>
    </w:p>
    <w:p w14:paraId="037BFADE" w14:textId="77777777" w:rsidR="0041587C" w:rsidRPr="004A33F8" w:rsidRDefault="00795944" w:rsidP="0041587C">
      <w:pPr>
        <w:widowControl w:val="0"/>
        <w:jc w:val="both"/>
        <w:rPr>
          <w:bCs/>
        </w:rPr>
      </w:pPr>
      <w:r w:rsidRPr="004A33F8">
        <w:rPr>
          <w:bCs/>
        </w:rPr>
        <w:t>+</w:t>
      </w:r>
      <w:r w:rsidR="0041587C" w:rsidRPr="004A33F8">
        <w:rPr>
          <w:bCs/>
          <w:lang w:val="vi-VN"/>
        </w:rPr>
        <w:t xml:space="preserve"> Đối với các học phần thực hành sử dụng biểu sau:</w:t>
      </w:r>
    </w:p>
    <w:tbl>
      <w:tblPr>
        <w:tblW w:w="5000"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29"/>
        <w:gridCol w:w="931"/>
        <w:gridCol w:w="1623"/>
        <w:gridCol w:w="1314"/>
        <w:gridCol w:w="854"/>
        <w:gridCol w:w="800"/>
        <w:gridCol w:w="1023"/>
        <w:gridCol w:w="1000"/>
      </w:tblGrid>
      <w:tr w:rsidR="00C22ABD" w:rsidRPr="00C22ABD" w14:paraId="79E9EE1C" w14:textId="77777777" w:rsidTr="00E13D93">
        <w:trPr>
          <w:trHeight w:val="20"/>
          <w:tblHeader/>
          <w:jc w:val="center"/>
        </w:trPr>
        <w:tc>
          <w:tcPr>
            <w:tcW w:w="845" w:type="pct"/>
            <w:shd w:val="clear" w:color="auto" w:fill="auto"/>
            <w:tcMar>
              <w:top w:w="100" w:type="dxa"/>
              <w:left w:w="100" w:type="dxa"/>
              <w:bottom w:w="100" w:type="dxa"/>
              <w:right w:w="100" w:type="dxa"/>
            </w:tcMar>
            <w:vAlign w:val="center"/>
          </w:tcPr>
          <w:p w14:paraId="4653CE18" w14:textId="77777777" w:rsidR="00FC4385" w:rsidRPr="00C22ABD" w:rsidRDefault="00FC4385" w:rsidP="00E13D93">
            <w:pPr>
              <w:jc w:val="center"/>
              <w:rPr>
                <w:sz w:val="22"/>
                <w:szCs w:val="22"/>
              </w:rPr>
            </w:pPr>
            <w:r w:rsidRPr="00C22ABD">
              <w:rPr>
                <w:b/>
                <w:bCs/>
                <w:sz w:val="22"/>
                <w:szCs w:val="22"/>
              </w:rPr>
              <w:t>Thành phần đánh giá</w:t>
            </w:r>
          </w:p>
        </w:tc>
        <w:tc>
          <w:tcPr>
            <w:tcW w:w="516" w:type="pct"/>
            <w:shd w:val="clear" w:color="auto" w:fill="auto"/>
            <w:tcMar>
              <w:top w:w="100" w:type="dxa"/>
              <w:left w:w="100" w:type="dxa"/>
              <w:bottom w:w="100" w:type="dxa"/>
              <w:right w:w="100" w:type="dxa"/>
            </w:tcMar>
            <w:vAlign w:val="center"/>
          </w:tcPr>
          <w:p w14:paraId="18165872" w14:textId="77777777" w:rsidR="00FC4385" w:rsidRPr="00C22ABD" w:rsidRDefault="00FC4385" w:rsidP="00E13D93">
            <w:pPr>
              <w:jc w:val="center"/>
              <w:rPr>
                <w:sz w:val="22"/>
                <w:szCs w:val="22"/>
              </w:rPr>
            </w:pPr>
            <w:r w:rsidRPr="00C22ABD">
              <w:rPr>
                <w:b/>
                <w:bCs/>
                <w:sz w:val="22"/>
                <w:szCs w:val="22"/>
              </w:rPr>
              <w:t>Trọng số tính điểm học phần (%)</w:t>
            </w:r>
          </w:p>
        </w:tc>
        <w:tc>
          <w:tcPr>
            <w:tcW w:w="897" w:type="pct"/>
            <w:shd w:val="clear" w:color="auto" w:fill="auto"/>
            <w:tcMar>
              <w:top w:w="100" w:type="dxa"/>
              <w:left w:w="100" w:type="dxa"/>
              <w:bottom w:w="100" w:type="dxa"/>
              <w:right w:w="100" w:type="dxa"/>
            </w:tcMar>
            <w:vAlign w:val="center"/>
          </w:tcPr>
          <w:p w14:paraId="2C4BCC35" w14:textId="77777777" w:rsidR="00FC4385" w:rsidRPr="00C22ABD" w:rsidRDefault="00FC4385" w:rsidP="00E13D93">
            <w:pPr>
              <w:jc w:val="center"/>
              <w:rPr>
                <w:sz w:val="22"/>
                <w:szCs w:val="22"/>
              </w:rPr>
            </w:pPr>
            <w:r w:rsidRPr="00C22ABD">
              <w:rPr>
                <w:b/>
                <w:bCs/>
                <w:sz w:val="22"/>
                <w:szCs w:val="22"/>
              </w:rPr>
              <w:t>Bài đánh giá</w:t>
            </w:r>
          </w:p>
        </w:tc>
        <w:tc>
          <w:tcPr>
            <w:tcW w:w="727" w:type="pct"/>
            <w:shd w:val="clear" w:color="auto" w:fill="auto"/>
            <w:tcMar>
              <w:top w:w="100" w:type="dxa"/>
              <w:left w:w="100" w:type="dxa"/>
              <w:bottom w:w="100" w:type="dxa"/>
              <w:right w:w="100" w:type="dxa"/>
            </w:tcMar>
            <w:vAlign w:val="center"/>
          </w:tcPr>
          <w:p w14:paraId="72E5C8F8" w14:textId="77777777" w:rsidR="00FC4385" w:rsidRPr="00C22ABD" w:rsidRDefault="00FC4385" w:rsidP="00E13D93">
            <w:pPr>
              <w:jc w:val="center"/>
              <w:rPr>
                <w:sz w:val="22"/>
                <w:szCs w:val="22"/>
              </w:rPr>
            </w:pPr>
            <w:r w:rsidRPr="00C22ABD">
              <w:rPr>
                <w:b/>
                <w:bCs/>
                <w:sz w:val="22"/>
                <w:szCs w:val="22"/>
              </w:rPr>
              <w:t>Hình thức đánh giá</w:t>
            </w:r>
          </w:p>
        </w:tc>
        <w:tc>
          <w:tcPr>
            <w:tcW w:w="463" w:type="pct"/>
            <w:shd w:val="clear" w:color="auto" w:fill="auto"/>
            <w:tcMar>
              <w:top w:w="100" w:type="dxa"/>
              <w:left w:w="100" w:type="dxa"/>
              <w:bottom w:w="100" w:type="dxa"/>
              <w:right w:w="100" w:type="dxa"/>
            </w:tcMar>
            <w:vAlign w:val="center"/>
          </w:tcPr>
          <w:p w14:paraId="745BC960" w14:textId="77777777" w:rsidR="00FC4385" w:rsidRPr="00C22ABD" w:rsidRDefault="00FC4385" w:rsidP="00E13D93">
            <w:pPr>
              <w:jc w:val="center"/>
              <w:rPr>
                <w:sz w:val="22"/>
                <w:szCs w:val="22"/>
              </w:rPr>
            </w:pPr>
            <w:r w:rsidRPr="00C22ABD">
              <w:rPr>
                <w:b/>
                <w:bCs/>
                <w:sz w:val="22"/>
                <w:szCs w:val="22"/>
              </w:rPr>
              <w:t>Tiêu chí đánh giá</w:t>
            </w:r>
          </w:p>
        </w:tc>
        <w:tc>
          <w:tcPr>
            <w:tcW w:w="433" w:type="pct"/>
            <w:shd w:val="clear" w:color="auto" w:fill="auto"/>
            <w:tcMar>
              <w:top w:w="100" w:type="dxa"/>
              <w:left w:w="100" w:type="dxa"/>
              <w:bottom w:w="100" w:type="dxa"/>
              <w:right w:w="100" w:type="dxa"/>
            </w:tcMar>
            <w:vAlign w:val="center"/>
          </w:tcPr>
          <w:p w14:paraId="00496EAD" w14:textId="77777777" w:rsidR="00FC4385" w:rsidRPr="00C22ABD" w:rsidRDefault="00FC4385" w:rsidP="00E13D93">
            <w:pPr>
              <w:jc w:val="center"/>
              <w:rPr>
                <w:sz w:val="22"/>
                <w:szCs w:val="22"/>
              </w:rPr>
            </w:pPr>
            <w:r w:rsidRPr="00C22ABD">
              <w:rPr>
                <w:b/>
                <w:bCs/>
                <w:sz w:val="22"/>
                <w:szCs w:val="22"/>
              </w:rPr>
              <w:t>CĐR được đánh giá</w:t>
            </w:r>
          </w:p>
        </w:tc>
        <w:tc>
          <w:tcPr>
            <w:tcW w:w="566" w:type="pct"/>
            <w:shd w:val="clear" w:color="auto" w:fill="auto"/>
            <w:tcMar>
              <w:top w:w="100" w:type="dxa"/>
              <w:left w:w="100" w:type="dxa"/>
              <w:bottom w:w="100" w:type="dxa"/>
              <w:right w:w="100" w:type="dxa"/>
            </w:tcMar>
            <w:vAlign w:val="center"/>
          </w:tcPr>
          <w:p w14:paraId="1C278DA2" w14:textId="77777777" w:rsidR="00FC4385" w:rsidRPr="00C22ABD" w:rsidRDefault="00FC4385" w:rsidP="00E13D93">
            <w:pPr>
              <w:jc w:val="center"/>
              <w:rPr>
                <w:sz w:val="22"/>
                <w:szCs w:val="22"/>
              </w:rPr>
            </w:pPr>
            <w:r w:rsidRPr="00C22ABD">
              <w:rPr>
                <w:b/>
                <w:bCs/>
                <w:sz w:val="22"/>
                <w:szCs w:val="22"/>
              </w:rPr>
              <w:t>Điểm tối đa của CĐR trong lần đánh giá</w:t>
            </w:r>
          </w:p>
        </w:tc>
        <w:tc>
          <w:tcPr>
            <w:tcW w:w="553" w:type="pct"/>
            <w:shd w:val="clear" w:color="auto" w:fill="auto"/>
            <w:tcMar>
              <w:top w:w="100" w:type="dxa"/>
              <w:left w:w="100" w:type="dxa"/>
              <w:bottom w:w="100" w:type="dxa"/>
              <w:right w:w="100" w:type="dxa"/>
            </w:tcMar>
            <w:vAlign w:val="center"/>
          </w:tcPr>
          <w:p w14:paraId="34714ED4" w14:textId="77777777" w:rsidR="00FC4385" w:rsidRPr="00C22ABD" w:rsidRDefault="00FC4385" w:rsidP="00E13D93">
            <w:pPr>
              <w:jc w:val="center"/>
              <w:rPr>
                <w:sz w:val="22"/>
                <w:szCs w:val="22"/>
              </w:rPr>
            </w:pPr>
            <w:r w:rsidRPr="00C22ABD">
              <w:rPr>
                <w:b/>
                <w:bCs/>
                <w:sz w:val="22"/>
                <w:szCs w:val="22"/>
              </w:rPr>
              <w:t>Trọng số đánh giá theo CĐR (%)</w:t>
            </w:r>
          </w:p>
        </w:tc>
      </w:tr>
      <w:tr w:rsidR="00C22ABD" w:rsidRPr="00C22ABD" w14:paraId="00EC8EA4" w14:textId="77777777" w:rsidTr="00E13D93">
        <w:trPr>
          <w:trHeight w:val="20"/>
          <w:jc w:val="center"/>
        </w:trPr>
        <w:tc>
          <w:tcPr>
            <w:tcW w:w="845" w:type="pct"/>
            <w:vMerge w:val="restart"/>
            <w:tcMar>
              <w:top w:w="100" w:type="dxa"/>
              <w:left w:w="100" w:type="dxa"/>
              <w:bottom w:w="100" w:type="dxa"/>
              <w:right w:w="100" w:type="dxa"/>
            </w:tcMar>
            <w:vAlign w:val="center"/>
          </w:tcPr>
          <w:p w14:paraId="1E6092DF" w14:textId="77777777" w:rsidR="00FC4385" w:rsidRPr="00C22ABD" w:rsidRDefault="00FC4385" w:rsidP="00E13D93">
            <w:pPr>
              <w:jc w:val="center"/>
            </w:pPr>
            <w:r w:rsidRPr="00C22ABD">
              <w:rPr>
                <w:b/>
                <w:bCs/>
              </w:rPr>
              <w:t>Đánh giá chuyên cần</w:t>
            </w:r>
          </w:p>
        </w:tc>
        <w:tc>
          <w:tcPr>
            <w:tcW w:w="516" w:type="pct"/>
            <w:vMerge w:val="restart"/>
            <w:tcMar>
              <w:top w:w="100" w:type="dxa"/>
              <w:left w:w="100" w:type="dxa"/>
              <w:bottom w:w="100" w:type="dxa"/>
              <w:right w:w="100" w:type="dxa"/>
            </w:tcMar>
            <w:vAlign w:val="center"/>
          </w:tcPr>
          <w:p w14:paraId="79EF41A9" w14:textId="77777777" w:rsidR="00FC4385" w:rsidRPr="00C22ABD" w:rsidRDefault="00FC4385" w:rsidP="00E13D93">
            <w:pPr>
              <w:jc w:val="center"/>
            </w:pPr>
            <w:r w:rsidRPr="00C22ABD">
              <w:t>0%</w:t>
            </w:r>
          </w:p>
        </w:tc>
        <w:tc>
          <w:tcPr>
            <w:tcW w:w="897" w:type="pct"/>
            <w:tcMar>
              <w:top w:w="100" w:type="dxa"/>
              <w:left w:w="100" w:type="dxa"/>
              <w:bottom w:w="100" w:type="dxa"/>
              <w:right w:w="100" w:type="dxa"/>
            </w:tcMar>
            <w:vAlign w:val="center"/>
          </w:tcPr>
          <w:p w14:paraId="6AB6E9A0" w14:textId="77777777" w:rsidR="00FC4385" w:rsidRPr="00C22ABD" w:rsidRDefault="00FC4385" w:rsidP="00E13D93">
            <w:r w:rsidRPr="00C22ABD">
              <w:t>CC1. Điểm danh có mặt trên lớp</w:t>
            </w:r>
          </w:p>
        </w:tc>
        <w:tc>
          <w:tcPr>
            <w:tcW w:w="727" w:type="pct"/>
            <w:tcMar>
              <w:top w:w="100" w:type="dxa"/>
              <w:left w:w="100" w:type="dxa"/>
              <w:bottom w:w="100" w:type="dxa"/>
              <w:right w:w="100" w:type="dxa"/>
            </w:tcMar>
            <w:vAlign w:val="center"/>
          </w:tcPr>
          <w:p w14:paraId="062D9B6F" w14:textId="77777777" w:rsidR="00FC4385" w:rsidRPr="00C22ABD" w:rsidRDefault="00FC4385" w:rsidP="00E13D93">
            <w:pPr>
              <w:jc w:val="center"/>
            </w:pPr>
            <w:r w:rsidRPr="00C22ABD">
              <w:t>- Điểm danh</w:t>
            </w:r>
          </w:p>
        </w:tc>
        <w:tc>
          <w:tcPr>
            <w:tcW w:w="463" w:type="pct"/>
            <w:tcMar>
              <w:top w:w="100" w:type="dxa"/>
              <w:left w:w="100" w:type="dxa"/>
              <w:bottom w:w="100" w:type="dxa"/>
              <w:right w:w="100" w:type="dxa"/>
            </w:tcMar>
            <w:vAlign w:val="center"/>
          </w:tcPr>
          <w:p w14:paraId="1EB0B1EA" w14:textId="77777777" w:rsidR="00FC4385" w:rsidRPr="00C22ABD" w:rsidRDefault="00FC4385" w:rsidP="00E13D93">
            <w:pPr>
              <w:jc w:val="center"/>
            </w:pPr>
          </w:p>
        </w:tc>
        <w:tc>
          <w:tcPr>
            <w:tcW w:w="433" w:type="pct"/>
            <w:tcMar>
              <w:top w:w="100" w:type="dxa"/>
              <w:left w:w="100" w:type="dxa"/>
              <w:bottom w:w="100" w:type="dxa"/>
              <w:right w:w="100" w:type="dxa"/>
            </w:tcMar>
            <w:vAlign w:val="center"/>
          </w:tcPr>
          <w:p w14:paraId="7BA62782" w14:textId="77777777" w:rsidR="00FC4385" w:rsidRPr="00C22ABD" w:rsidRDefault="00FC4385" w:rsidP="00E13D93">
            <w:r w:rsidRPr="00C22ABD">
              <w:t xml:space="preserve"> </w:t>
            </w:r>
          </w:p>
        </w:tc>
        <w:tc>
          <w:tcPr>
            <w:tcW w:w="0" w:type="auto"/>
            <w:tcMar>
              <w:top w:w="100" w:type="dxa"/>
              <w:left w:w="100" w:type="dxa"/>
              <w:bottom w:w="100" w:type="dxa"/>
              <w:right w:w="100" w:type="dxa"/>
            </w:tcMar>
            <w:vAlign w:val="center"/>
          </w:tcPr>
          <w:p w14:paraId="3046ADB3" w14:textId="77777777" w:rsidR="00FC4385" w:rsidRPr="00C22ABD" w:rsidRDefault="00FC4385" w:rsidP="00E13D93">
            <w:pPr>
              <w:jc w:val="center"/>
            </w:pPr>
            <w:r w:rsidRPr="00C22ABD">
              <w:t>0</w:t>
            </w:r>
          </w:p>
        </w:tc>
        <w:tc>
          <w:tcPr>
            <w:tcW w:w="0" w:type="auto"/>
            <w:tcMar>
              <w:top w:w="100" w:type="dxa"/>
              <w:left w:w="100" w:type="dxa"/>
              <w:bottom w:w="100" w:type="dxa"/>
              <w:right w:w="100" w:type="dxa"/>
            </w:tcMar>
            <w:vAlign w:val="center"/>
          </w:tcPr>
          <w:p w14:paraId="22826F17" w14:textId="77777777" w:rsidR="00FC4385" w:rsidRPr="00C22ABD" w:rsidRDefault="00FC4385" w:rsidP="00E13D93">
            <w:r w:rsidRPr="00C22ABD">
              <w:t xml:space="preserve"> </w:t>
            </w:r>
          </w:p>
        </w:tc>
      </w:tr>
      <w:tr w:rsidR="00C22ABD" w:rsidRPr="00C22ABD" w14:paraId="0BECBB3A" w14:textId="77777777" w:rsidTr="00E13D93">
        <w:trPr>
          <w:trHeight w:val="20"/>
          <w:jc w:val="center"/>
        </w:trPr>
        <w:tc>
          <w:tcPr>
            <w:tcW w:w="845" w:type="pct"/>
            <w:vMerge/>
          </w:tcPr>
          <w:p w14:paraId="0E28CF6C" w14:textId="77777777" w:rsidR="00FC4385" w:rsidRPr="00C22ABD" w:rsidRDefault="00FC4385" w:rsidP="00E13D93"/>
        </w:tc>
        <w:tc>
          <w:tcPr>
            <w:tcW w:w="516" w:type="pct"/>
            <w:vMerge/>
            <w:tcMar>
              <w:top w:w="100" w:type="dxa"/>
              <w:left w:w="100" w:type="dxa"/>
              <w:bottom w:w="100" w:type="dxa"/>
              <w:right w:w="100" w:type="dxa"/>
            </w:tcMar>
            <w:vAlign w:val="center"/>
          </w:tcPr>
          <w:p w14:paraId="4EAA0B4C" w14:textId="77777777" w:rsidR="00FC4385" w:rsidRPr="00C22ABD" w:rsidRDefault="00FC4385" w:rsidP="00E13D93">
            <w:pPr>
              <w:jc w:val="center"/>
            </w:pPr>
          </w:p>
        </w:tc>
        <w:tc>
          <w:tcPr>
            <w:tcW w:w="897" w:type="pct"/>
            <w:tcMar>
              <w:top w:w="100" w:type="dxa"/>
              <w:left w:w="100" w:type="dxa"/>
              <w:bottom w:w="100" w:type="dxa"/>
              <w:right w:w="100" w:type="dxa"/>
            </w:tcMar>
            <w:vAlign w:val="center"/>
          </w:tcPr>
          <w:p w14:paraId="6C803644" w14:textId="77777777" w:rsidR="00FC4385" w:rsidRPr="00C22ABD" w:rsidRDefault="00FC4385" w:rsidP="00E13D93">
            <w:r w:rsidRPr="00C22ABD">
              <w:t>CC2. BTVN</w:t>
            </w:r>
          </w:p>
        </w:tc>
        <w:tc>
          <w:tcPr>
            <w:tcW w:w="727" w:type="pct"/>
            <w:tcMar>
              <w:top w:w="100" w:type="dxa"/>
              <w:left w:w="100" w:type="dxa"/>
              <w:bottom w:w="100" w:type="dxa"/>
              <w:right w:w="100" w:type="dxa"/>
            </w:tcMar>
            <w:vAlign w:val="center"/>
          </w:tcPr>
          <w:p w14:paraId="0DAEB429" w14:textId="77777777" w:rsidR="00FC4385" w:rsidRPr="00C22ABD" w:rsidRDefault="00FC4385" w:rsidP="00E13D93">
            <w:pPr>
              <w:jc w:val="center"/>
            </w:pPr>
            <w:r w:rsidRPr="00C22ABD">
              <w:t>- Làm bài tập</w:t>
            </w:r>
          </w:p>
        </w:tc>
        <w:tc>
          <w:tcPr>
            <w:tcW w:w="463" w:type="pct"/>
            <w:tcMar>
              <w:top w:w="100" w:type="dxa"/>
              <w:left w:w="100" w:type="dxa"/>
              <w:bottom w:w="100" w:type="dxa"/>
              <w:right w:w="100" w:type="dxa"/>
            </w:tcMar>
            <w:vAlign w:val="center"/>
          </w:tcPr>
          <w:p w14:paraId="02423A47" w14:textId="77777777" w:rsidR="00FC4385" w:rsidRPr="00C22ABD" w:rsidRDefault="00FC4385" w:rsidP="00E13D93">
            <w:pPr>
              <w:jc w:val="center"/>
            </w:pPr>
          </w:p>
        </w:tc>
        <w:tc>
          <w:tcPr>
            <w:tcW w:w="433" w:type="pct"/>
            <w:tcMar>
              <w:top w:w="100" w:type="dxa"/>
              <w:left w:w="100" w:type="dxa"/>
              <w:bottom w:w="100" w:type="dxa"/>
              <w:right w:w="100" w:type="dxa"/>
            </w:tcMar>
            <w:vAlign w:val="center"/>
          </w:tcPr>
          <w:p w14:paraId="41C25DCE" w14:textId="77777777" w:rsidR="00FC4385" w:rsidRPr="00C22ABD" w:rsidRDefault="00FC4385" w:rsidP="00E13D93">
            <w:r w:rsidRPr="00C22ABD">
              <w:t xml:space="preserve"> </w:t>
            </w:r>
          </w:p>
        </w:tc>
        <w:tc>
          <w:tcPr>
            <w:tcW w:w="0" w:type="auto"/>
            <w:tcMar>
              <w:top w:w="100" w:type="dxa"/>
              <w:left w:w="100" w:type="dxa"/>
              <w:bottom w:w="100" w:type="dxa"/>
              <w:right w:w="100" w:type="dxa"/>
            </w:tcMar>
            <w:vAlign w:val="center"/>
          </w:tcPr>
          <w:p w14:paraId="58958187" w14:textId="77777777" w:rsidR="00FC4385" w:rsidRPr="00C22ABD" w:rsidRDefault="00FC4385" w:rsidP="00E13D93">
            <w:pPr>
              <w:jc w:val="center"/>
            </w:pPr>
            <w:r w:rsidRPr="00C22ABD">
              <w:t>0</w:t>
            </w:r>
          </w:p>
        </w:tc>
        <w:tc>
          <w:tcPr>
            <w:tcW w:w="0" w:type="auto"/>
            <w:tcMar>
              <w:top w:w="100" w:type="dxa"/>
              <w:left w:w="100" w:type="dxa"/>
              <w:bottom w:w="100" w:type="dxa"/>
              <w:right w:w="100" w:type="dxa"/>
            </w:tcMar>
            <w:vAlign w:val="center"/>
          </w:tcPr>
          <w:p w14:paraId="7A96F2C7" w14:textId="77777777" w:rsidR="00FC4385" w:rsidRPr="00C22ABD" w:rsidRDefault="00FC4385" w:rsidP="00E13D93">
            <w:r w:rsidRPr="00C22ABD">
              <w:t xml:space="preserve"> </w:t>
            </w:r>
          </w:p>
        </w:tc>
      </w:tr>
      <w:tr w:rsidR="00C22ABD" w:rsidRPr="00C22ABD" w14:paraId="1F77FE34" w14:textId="77777777" w:rsidTr="00E13D93">
        <w:trPr>
          <w:trHeight w:val="20"/>
          <w:jc w:val="center"/>
        </w:trPr>
        <w:tc>
          <w:tcPr>
            <w:tcW w:w="845" w:type="pct"/>
            <w:vMerge w:val="restart"/>
            <w:tcMar>
              <w:top w:w="100" w:type="dxa"/>
              <w:left w:w="100" w:type="dxa"/>
              <w:bottom w:w="100" w:type="dxa"/>
              <w:right w:w="100" w:type="dxa"/>
            </w:tcMar>
            <w:vAlign w:val="center"/>
          </w:tcPr>
          <w:p w14:paraId="13D74829" w14:textId="77777777" w:rsidR="00A14166" w:rsidRPr="00C22ABD" w:rsidRDefault="00A14166" w:rsidP="00FC4385">
            <w:pPr>
              <w:jc w:val="center"/>
            </w:pPr>
            <w:r w:rsidRPr="00C22ABD">
              <w:rPr>
                <w:b/>
                <w:bCs/>
              </w:rPr>
              <w:t>Đánh giá định kỳ</w:t>
            </w:r>
          </w:p>
        </w:tc>
        <w:tc>
          <w:tcPr>
            <w:tcW w:w="516" w:type="pct"/>
            <w:tcMar>
              <w:top w:w="100" w:type="dxa"/>
              <w:left w:w="100" w:type="dxa"/>
              <w:bottom w:w="100" w:type="dxa"/>
              <w:right w:w="100" w:type="dxa"/>
            </w:tcMar>
            <w:vAlign w:val="center"/>
          </w:tcPr>
          <w:p w14:paraId="44F80730" w14:textId="77777777" w:rsidR="00A14166" w:rsidRPr="00C22ABD" w:rsidRDefault="00A14166" w:rsidP="00E13D93">
            <w:pPr>
              <w:jc w:val="center"/>
            </w:pPr>
            <w:r w:rsidRPr="00C22ABD">
              <w:t>20%</w:t>
            </w:r>
          </w:p>
        </w:tc>
        <w:tc>
          <w:tcPr>
            <w:tcW w:w="897" w:type="pct"/>
            <w:tcMar>
              <w:top w:w="100" w:type="dxa"/>
              <w:left w:w="100" w:type="dxa"/>
              <w:bottom w:w="100" w:type="dxa"/>
              <w:right w:w="100" w:type="dxa"/>
            </w:tcMar>
            <w:vAlign w:val="center"/>
          </w:tcPr>
          <w:p w14:paraId="7A38A269" w14:textId="77777777" w:rsidR="00A14166" w:rsidRPr="00C22ABD" w:rsidRDefault="00A14166" w:rsidP="00E13D93">
            <w:r w:rsidRPr="00C22ABD">
              <w:t>KT định kỳ</w:t>
            </w:r>
          </w:p>
        </w:tc>
        <w:tc>
          <w:tcPr>
            <w:tcW w:w="727" w:type="pct"/>
            <w:tcMar>
              <w:top w:w="100" w:type="dxa"/>
              <w:left w:w="100" w:type="dxa"/>
              <w:bottom w:w="100" w:type="dxa"/>
              <w:right w:w="100" w:type="dxa"/>
            </w:tcMar>
            <w:vAlign w:val="center"/>
          </w:tcPr>
          <w:p w14:paraId="69BB9E83" w14:textId="77777777" w:rsidR="00A14166" w:rsidRPr="00C22ABD" w:rsidRDefault="00347976" w:rsidP="00E13D93">
            <w:pPr>
              <w:jc w:val="center"/>
            </w:pPr>
            <w:r w:rsidRPr="00C22ABD">
              <w:t>Kiểm tra thực hành</w:t>
            </w:r>
          </w:p>
        </w:tc>
        <w:tc>
          <w:tcPr>
            <w:tcW w:w="463" w:type="pct"/>
            <w:tcMar>
              <w:top w:w="100" w:type="dxa"/>
              <w:left w:w="100" w:type="dxa"/>
              <w:bottom w:w="100" w:type="dxa"/>
              <w:right w:w="100" w:type="dxa"/>
            </w:tcMar>
            <w:vAlign w:val="center"/>
          </w:tcPr>
          <w:p w14:paraId="5DBCF7E8" w14:textId="77777777" w:rsidR="00A14166" w:rsidRPr="00C22ABD" w:rsidRDefault="00A14166" w:rsidP="00E13D93">
            <w:pPr>
              <w:jc w:val="center"/>
            </w:pPr>
            <w:r w:rsidRPr="00C22ABD">
              <w:t>Rubric R1</w:t>
            </w:r>
          </w:p>
        </w:tc>
        <w:tc>
          <w:tcPr>
            <w:tcW w:w="433" w:type="pct"/>
            <w:tcMar>
              <w:top w:w="100" w:type="dxa"/>
              <w:left w:w="100" w:type="dxa"/>
              <w:bottom w:w="100" w:type="dxa"/>
              <w:right w:w="100" w:type="dxa"/>
            </w:tcMar>
            <w:vAlign w:val="center"/>
          </w:tcPr>
          <w:p w14:paraId="357F63D6" w14:textId="77777777" w:rsidR="00A14166" w:rsidRPr="00C22ABD" w:rsidRDefault="00A14166" w:rsidP="00E13D93">
            <w:pPr>
              <w:jc w:val="center"/>
            </w:pPr>
            <w:r w:rsidRPr="00C22ABD">
              <w:t>CLO1</w:t>
            </w:r>
          </w:p>
        </w:tc>
        <w:tc>
          <w:tcPr>
            <w:tcW w:w="0" w:type="auto"/>
            <w:tcMar>
              <w:top w:w="100" w:type="dxa"/>
              <w:left w:w="100" w:type="dxa"/>
              <w:bottom w:w="100" w:type="dxa"/>
              <w:right w:w="100" w:type="dxa"/>
            </w:tcMar>
            <w:vAlign w:val="center"/>
          </w:tcPr>
          <w:p w14:paraId="7325D970" w14:textId="77777777" w:rsidR="00A14166" w:rsidRPr="00C22ABD" w:rsidRDefault="00A14166" w:rsidP="00E13D93">
            <w:pPr>
              <w:jc w:val="center"/>
            </w:pPr>
            <w:r w:rsidRPr="00C22ABD">
              <w:t>2/10</w:t>
            </w:r>
          </w:p>
        </w:tc>
        <w:tc>
          <w:tcPr>
            <w:tcW w:w="0" w:type="auto"/>
            <w:tcMar>
              <w:top w:w="100" w:type="dxa"/>
              <w:left w:w="100" w:type="dxa"/>
              <w:bottom w:w="100" w:type="dxa"/>
              <w:right w:w="100" w:type="dxa"/>
            </w:tcMar>
            <w:vAlign w:val="center"/>
          </w:tcPr>
          <w:p w14:paraId="0E138F95" w14:textId="77777777" w:rsidR="00A14166" w:rsidRPr="00C22ABD" w:rsidRDefault="00A14166" w:rsidP="00E13D93">
            <w:pPr>
              <w:jc w:val="center"/>
            </w:pPr>
            <w:r w:rsidRPr="00C22ABD">
              <w:t xml:space="preserve"> 100%</w:t>
            </w:r>
          </w:p>
        </w:tc>
      </w:tr>
      <w:tr w:rsidR="00C22ABD" w:rsidRPr="00C22ABD" w14:paraId="4437B196" w14:textId="77777777" w:rsidTr="00E13D93">
        <w:trPr>
          <w:trHeight w:val="20"/>
          <w:jc w:val="center"/>
        </w:trPr>
        <w:tc>
          <w:tcPr>
            <w:tcW w:w="845" w:type="pct"/>
            <w:vMerge/>
            <w:tcMar>
              <w:top w:w="100" w:type="dxa"/>
              <w:left w:w="100" w:type="dxa"/>
              <w:bottom w:w="100" w:type="dxa"/>
              <w:right w:w="100" w:type="dxa"/>
            </w:tcMar>
            <w:vAlign w:val="center"/>
          </w:tcPr>
          <w:p w14:paraId="595FD7C6" w14:textId="77777777" w:rsidR="00347976" w:rsidRPr="00C22ABD" w:rsidRDefault="00347976" w:rsidP="00347976">
            <w:pPr>
              <w:jc w:val="center"/>
            </w:pPr>
          </w:p>
        </w:tc>
        <w:tc>
          <w:tcPr>
            <w:tcW w:w="516" w:type="pct"/>
            <w:tcMar>
              <w:top w:w="100" w:type="dxa"/>
              <w:left w:w="100" w:type="dxa"/>
              <w:bottom w:w="100" w:type="dxa"/>
              <w:right w:w="100" w:type="dxa"/>
            </w:tcMar>
          </w:tcPr>
          <w:p w14:paraId="4CE59A53" w14:textId="77777777" w:rsidR="00347976" w:rsidRPr="00C22ABD" w:rsidRDefault="00347976" w:rsidP="00161467">
            <w:pPr>
              <w:jc w:val="center"/>
            </w:pPr>
            <w:r w:rsidRPr="00C22ABD">
              <w:t>20%</w:t>
            </w:r>
          </w:p>
        </w:tc>
        <w:tc>
          <w:tcPr>
            <w:tcW w:w="897" w:type="pct"/>
            <w:tcMar>
              <w:top w:w="100" w:type="dxa"/>
              <w:left w:w="100" w:type="dxa"/>
              <w:bottom w:w="100" w:type="dxa"/>
              <w:right w:w="100" w:type="dxa"/>
            </w:tcMar>
            <w:vAlign w:val="center"/>
          </w:tcPr>
          <w:p w14:paraId="1F5E425D" w14:textId="77777777" w:rsidR="00347976" w:rsidRPr="00C22ABD" w:rsidRDefault="00347976" w:rsidP="00347976">
            <w:r w:rsidRPr="00C22ABD">
              <w:t>KT định kỳ</w:t>
            </w:r>
          </w:p>
        </w:tc>
        <w:tc>
          <w:tcPr>
            <w:tcW w:w="727" w:type="pct"/>
            <w:tcMar>
              <w:top w:w="100" w:type="dxa"/>
              <w:left w:w="100" w:type="dxa"/>
              <w:bottom w:w="100" w:type="dxa"/>
              <w:right w:w="100" w:type="dxa"/>
            </w:tcMar>
            <w:vAlign w:val="center"/>
          </w:tcPr>
          <w:p w14:paraId="7E24A5F3" w14:textId="77777777" w:rsidR="00347976" w:rsidRPr="00C22ABD" w:rsidRDefault="00347976" w:rsidP="00347976">
            <w:pPr>
              <w:jc w:val="center"/>
            </w:pPr>
            <w:r w:rsidRPr="00C22ABD">
              <w:t>Kiểm tra thực hành</w:t>
            </w:r>
          </w:p>
        </w:tc>
        <w:tc>
          <w:tcPr>
            <w:tcW w:w="463" w:type="pct"/>
            <w:tcMar>
              <w:top w:w="100" w:type="dxa"/>
              <w:left w:w="100" w:type="dxa"/>
              <w:bottom w:w="100" w:type="dxa"/>
              <w:right w:w="100" w:type="dxa"/>
            </w:tcMar>
            <w:vAlign w:val="center"/>
          </w:tcPr>
          <w:p w14:paraId="5EFF5602" w14:textId="77777777" w:rsidR="00347976" w:rsidRPr="00C22ABD" w:rsidRDefault="00347976" w:rsidP="00347976">
            <w:pPr>
              <w:jc w:val="center"/>
            </w:pPr>
            <w:r w:rsidRPr="00C22ABD">
              <w:t>Rubric R2</w:t>
            </w:r>
          </w:p>
        </w:tc>
        <w:tc>
          <w:tcPr>
            <w:tcW w:w="433" w:type="pct"/>
            <w:tcMar>
              <w:top w:w="100" w:type="dxa"/>
              <w:left w:w="100" w:type="dxa"/>
              <w:bottom w:w="100" w:type="dxa"/>
              <w:right w:w="100" w:type="dxa"/>
            </w:tcMar>
            <w:vAlign w:val="center"/>
          </w:tcPr>
          <w:p w14:paraId="049378F3" w14:textId="77777777" w:rsidR="00347976" w:rsidRPr="00C22ABD" w:rsidRDefault="00347976" w:rsidP="00347976">
            <w:pPr>
              <w:jc w:val="center"/>
            </w:pPr>
            <w:r w:rsidRPr="00C22ABD">
              <w:t>CLO2</w:t>
            </w:r>
          </w:p>
        </w:tc>
        <w:tc>
          <w:tcPr>
            <w:tcW w:w="0" w:type="auto"/>
            <w:tcMar>
              <w:top w:w="100" w:type="dxa"/>
              <w:left w:w="100" w:type="dxa"/>
              <w:bottom w:w="100" w:type="dxa"/>
              <w:right w:w="100" w:type="dxa"/>
            </w:tcMar>
            <w:vAlign w:val="center"/>
          </w:tcPr>
          <w:p w14:paraId="2893BD2C" w14:textId="77777777" w:rsidR="00347976" w:rsidRPr="00C22ABD" w:rsidRDefault="00347976" w:rsidP="00347976">
            <w:pPr>
              <w:jc w:val="center"/>
            </w:pPr>
            <w:r w:rsidRPr="00C22ABD">
              <w:t>2/10</w:t>
            </w:r>
          </w:p>
        </w:tc>
        <w:tc>
          <w:tcPr>
            <w:tcW w:w="0" w:type="auto"/>
            <w:tcMar>
              <w:top w:w="100" w:type="dxa"/>
              <w:left w:w="100" w:type="dxa"/>
              <w:bottom w:w="100" w:type="dxa"/>
              <w:right w:w="100" w:type="dxa"/>
            </w:tcMar>
            <w:vAlign w:val="center"/>
          </w:tcPr>
          <w:p w14:paraId="46CD11FB" w14:textId="77777777" w:rsidR="00347976" w:rsidRPr="00C22ABD" w:rsidRDefault="00347976" w:rsidP="00347976">
            <w:pPr>
              <w:jc w:val="center"/>
            </w:pPr>
            <w:r w:rsidRPr="00C22ABD">
              <w:t>100%</w:t>
            </w:r>
          </w:p>
        </w:tc>
      </w:tr>
      <w:tr w:rsidR="00C22ABD" w:rsidRPr="00C22ABD" w14:paraId="1A29F823" w14:textId="77777777" w:rsidTr="00E13D93">
        <w:trPr>
          <w:trHeight w:val="20"/>
          <w:jc w:val="center"/>
        </w:trPr>
        <w:tc>
          <w:tcPr>
            <w:tcW w:w="845" w:type="pct"/>
            <w:vMerge/>
            <w:tcMar>
              <w:top w:w="100" w:type="dxa"/>
              <w:left w:w="100" w:type="dxa"/>
              <w:bottom w:w="100" w:type="dxa"/>
              <w:right w:w="100" w:type="dxa"/>
            </w:tcMar>
            <w:vAlign w:val="center"/>
          </w:tcPr>
          <w:p w14:paraId="27A49472" w14:textId="77777777" w:rsidR="00C22ABD" w:rsidRPr="00C22ABD" w:rsidRDefault="00C22ABD" w:rsidP="00C22ABD">
            <w:pPr>
              <w:jc w:val="center"/>
            </w:pPr>
          </w:p>
        </w:tc>
        <w:tc>
          <w:tcPr>
            <w:tcW w:w="516" w:type="pct"/>
            <w:tcMar>
              <w:top w:w="100" w:type="dxa"/>
              <w:left w:w="100" w:type="dxa"/>
              <w:bottom w:w="100" w:type="dxa"/>
              <w:right w:w="100" w:type="dxa"/>
            </w:tcMar>
          </w:tcPr>
          <w:p w14:paraId="6FDFA1CB" w14:textId="77777777" w:rsidR="00C22ABD" w:rsidRPr="00C22ABD" w:rsidRDefault="00C22ABD" w:rsidP="00C22ABD">
            <w:pPr>
              <w:jc w:val="center"/>
            </w:pPr>
            <w:r w:rsidRPr="00C22ABD">
              <w:t>20%</w:t>
            </w:r>
          </w:p>
        </w:tc>
        <w:tc>
          <w:tcPr>
            <w:tcW w:w="897" w:type="pct"/>
            <w:tcMar>
              <w:top w:w="100" w:type="dxa"/>
              <w:left w:w="100" w:type="dxa"/>
              <w:bottom w:w="100" w:type="dxa"/>
              <w:right w:w="100" w:type="dxa"/>
            </w:tcMar>
            <w:vAlign w:val="center"/>
          </w:tcPr>
          <w:p w14:paraId="714ED46A" w14:textId="77777777" w:rsidR="00C22ABD" w:rsidRPr="00C22ABD" w:rsidRDefault="00C22ABD" w:rsidP="00C22ABD">
            <w:r w:rsidRPr="00C22ABD">
              <w:t>KT định kỳ</w:t>
            </w:r>
          </w:p>
        </w:tc>
        <w:tc>
          <w:tcPr>
            <w:tcW w:w="727" w:type="pct"/>
            <w:tcMar>
              <w:top w:w="100" w:type="dxa"/>
              <w:left w:w="100" w:type="dxa"/>
              <w:bottom w:w="100" w:type="dxa"/>
              <w:right w:w="100" w:type="dxa"/>
            </w:tcMar>
            <w:vAlign w:val="center"/>
          </w:tcPr>
          <w:p w14:paraId="7837E775" w14:textId="77777777" w:rsidR="00C22ABD" w:rsidRPr="00C22ABD" w:rsidRDefault="00C22ABD" w:rsidP="00C22ABD">
            <w:pPr>
              <w:jc w:val="center"/>
            </w:pPr>
            <w:r w:rsidRPr="00C22ABD">
              <w:t>Kiểm tra thực hành</w:t>
            </w:r>
          </w:p>
        </w:tc>
        <w:tc>
          <w:tcPr>
            <w:tcW w:w="463" w:type="pct"/>
            <w:tcMar>
              <w:top w:w="100" w:type="dxa"/>
              <w:left w:w="100" w:type="dxa"/>
              <w:bottom w:w="100" w:type="dxa"/>
              <w:right w:w="100" w:type="dxa"/>
            </w:tcMar>
            <w:vAlign w:val="center"/>
          </w:tcPr>
          <w:p w14:paraId="13B76493" w14:textId="77777777" w:rsidR="00C22ABD" w:rsidRPr="00C22ABD" w:rsidRDefault="00C22ABD" w:rsidP="00C22ABD">
            <w:pPr>
              <w:jc w:val="center"/>
            </w:pPr>
            <w:r w:rsidRPr="00C22ABD">
              <w:t>Rubric R3</w:t>
            </w:r>
          </w:p>
        </w:tc>
        <w:tc>
          <w:tcPr>
            <w:tcW w:w="433" w:type="pct"/>
            <w:tcMar>
              <w:top w:w="100" w:type="dxa"/>
              <w:left w:w="100" w:type="dxa"/>
              <w:bottom w:w="100" w:type="dxa"/>
              <w:right w:w="100" w:type="dxa"/>
            </w:tcMar>
            <w:vAlign w:val="center"/>
          </w:tcPr>
          <w:p w14:paraId="7D9A129F" w14:textId="77777777" w:rsidR="00C22ABD" w:rsidRPr="00C22ABD" w:rsidRDefault="00C22ABD" w:rsidP="00C22ABD">
            <w:pPr>
              <w:jc w:val="center"/>
            </w:pPr>
            <w:r w:rsidRPr="00C22ABD">
              <w:t>CLO3</w:t>
            </w:r>
          </w:p>
        </w:tc>
        <w:tc>
          <w:tcPr>
            <w:tcW w:w="0" w:type="auto"/>
            <w:tcMar>
              <w:top w:w="100" w:type="dxa"/>
              <w:left w:w="100" w:type="dxa"/>
              <w:bottom w:w="100" w:type="dxa"/>
              <w:right w:w="100" w:type="dxa"/>
            </w:tcMar>
            <w:vAlign w:val="center"/>
          </w:tcPr>
          <w:p w14:paraId="1AC958F2" w14:textId="77777777" w:rsidR="00C22ABD" w:rsidRPr="00C22ABD" w:rsidRDefault="00C22ABD" w:rsidP="00C22ABD">
            <w:pPr>
              <w:jc w:val="center"/>
            </w:pPr>
            <w:r w:rsidRPr="00C22ABD">
              <w:t>2/10</w:t>
            </w:r>
          </w:p>
        </w:tc>
        <w:tc>
          <w:tcPr>
            <w:tcW w:w="0" w:type="auto"/>
            <w:tcMar>
              <w:top w:w="100" w:type="dxa"/>
              <w:left w:w="100" w:type="dxa"/>
              <w:bottom w:w="100" w:type="dxa"/>
              <w:right w:w="100" w:type="dxa"/>
            </w:tcMar>
          </w:tcPr>
          <w:p w14:paraId="39660711" w14:textId="77777777" w:rsidR="00C22ABD" w:rsidRPr="00C22ABD" w:rsidRDefault="00C22ABD" w:rsidP="00C22ABD">
            <w:pPr>
              <w:jc w:val="center"/>
            </w:pPr>
            <w:r w:rsidRPr="00B00942">
              <w:t>100%</w:t>
            </w:r>
          </w:p>
        </w:tc>
      </w:tr>
      <w:tr w:rsidR="00C22ABD" w:rsidRPr="00C22ABD" w14:paraId="2C7044F2" w14:textId="77777777" w:rsidTr="00E13D93">
        <w:trPr>
          <w:trHeight w:val="20"/>
          <w:jc w:val="center"/>
        </w:trPr>
        <w:tc>
          <w:tcPr>
            <w:tcW w:w="845" w:type="pct"/>
            <w:vMerge/>
            <w:tcMar>
              <w:top w:w="100" w:type="dxa"/>
              <w:left w:w="100" w:type="dxa"/>
              <w:bottom w:w="100" w:type="dxa"/>
              <w:right w:w="100" w:type="dxa"/>
            </w:tcMar>
            <w:vAlign w:val="center"/>
          </w:tcPr>
          <w:p w14:paraId="57210BD7" w14:textId="77777777" w:rsidR="00C22ABD" w:rsidRPr="00C22ABD" w:rsidRDefault="00C22ABD" w:rsidP="00C22ABD">
            <w:pPr>
              <w:jc w:val="center"/>
            </w:pPr>
          </w:p>
        </w:tc>
        <w:tc>
          <w:tcPr>
            <w:tcW w:w="516" w:type="pct"/>
            <w:tcMar>
              <w:top w:w="100" w:type="dxa"/>
              <w:left w:w="100" w:type="dxa"/>
              <w:bottom w:w="100" w:type="dxa"/>
              <w:right w:w="100" w:type="dxa"/>
            </w:tcMar>
          </w:tcPr>
          <w:p w14:paraId="29D008A1" w14:textId="77777777" w:rsidR="00C22ABD" w:rsidRPr="00C22ABD" w:rsidRDefault="00C22ABD" w:rsidP="00C22ABD">
            <w:pPr>
              <w:jc w:val="center"/>
            </w:pPr>
            <w:r w:rsidRPr="00C22ABD">
              <w:t>20%</w:t>
            </w:r>
          </w:p>
        </w:tc>
        <w:tc>
          <w:tcPr>
            <w:tcW w:w="897" w:type="pct"/>
            <w:tcMar>
              <w:top w:w="100" w:type="dxa"/>
              <w:left w:w="100" w:type="dxa"/>
              <w:bottom w:w="100" w:type="dxa"/>
              <w:right w:w="100" w:type="dxa"/>
            </w:tcMar>
            <w:vAlign w:val="center"/>
          </w:tcPr>
          <w:p w14:paraId="2CE7D3F1" w14:textId="77777777" w:rsidR="00C22ABD" w:rsidRPr="00C22ABD" w:rsidRDefault="00C22ABD" w:rsidP="00C22ABD">
            <w:r w:rsidRPr="00C22ABD">
              <w:t>KT định kỳ</w:t>
            </w:r>
          </w:p>
        </w:tc>
        <w:tc>
          <w:tcPr>
            <w:tcW w:w="727" w:type="pct"/>
            <w:tcMar>
              <w:top w:w="100" w:type="dxa"/>
              <w:left w:w="100" w:type="dxa"/>
              <w:bottom w:w="100" w:type="dxa"/>
              <w:right w:w="100" w:type="dxa"/>
            </w:tcMar>
            <w:vAlign w:val="center"/>
          </w:tcPr>
          <w:p w14:paraId="54BA9B04" w14:textId="77777777" w:rsidR="00C22ABD" w:rsidRPr="00C22ABD" w:rsidRDefault="00C22ABD" w:rsidP="00C22ABD">
            <w:pPr>
              <w:jc w:val="center"/>
            </w:pPr>
            <w:r w:rsidRPr="00C22ABD">
              <w:t>Kiểm tra thực hành</w:t>
            </w:r>
          </w:p>
        </w:tc>
        <w:tc>
          <w:tcPr>
            <w:tcW w:w="463" w:type="pct"/>
            <w:tcMar>
              <w:top w:w="100" w:type="dxa"/>
              <w:left w:w="100" w:type="dxa"/>
              <w:bottom w:w="100" w:type="dxa"/>
              <w:right w:w="100" w:type="dxa"/>
            </w:tcMar>
            <w:vAlign w:val="center"/>
          </w:tcPr>
          <w:p w14:paraId="15D9D9D3" w14:textId="77777777" w:rsidR="00C22ABD" w:rsidRPr="00C22ABD" w:rsidRDefault="00C22ABD" w:rsidP="00C22ABD">
            <w:pPr>
              <w:jc w:val="center"/>
            </w:pPr>
            <w:r w:rsidRPr="00C22ABD">
              <w:t>Rubric R4</w:t>
            </w:r>
          </w:p>
        </w:tc>
        <w:tc>
          <w:tcPr>
            <w:tcW w:w="433" w:type="pct"/>
            <w:tcMar>
              <w:top w:w="100" w:type="dxa"/>
              <w:left w:w="100" w:type="dxa"/>
              <w:bottom w:w="100" w:type="dxa"/>
              <w:right w:w="100" w:type="dxa"/>
            </w:tcMar>
            <w:vAlign w:val="center"/>
          </w:tcPr>
          <w:p w14:paraId="6186204F" w14:textId="77777777" w:rsidR="00C22ABD" w:rsidRPr="00C22ABD" w:rsidRDefault="00C22ABD" w:rsidP="00C22ABD">
            <w:pPr>
              <w:jc w:val="center"/>
            </w:pPr>
            <w:r w:rsidRPr="00C22ABD">
              <w:t>CLO4</w:t>
            </w:r>
          </w:p>
        </w:tc>
        <w:tc>
          <w:tcPr>
            <w:tcW w:w="0" w:type="auto"/>
            <w:tcMar>
              <w:top w:w="100" w:type="dxa"/>
              <w:left w:w="100" w:type="dxa"/>
              <w:bottom w:w="100" w:type="dxa"/>
              <w:right w:w="100" w:type="dxa"/>
            </w:tcMar>
            <w:vAlign w:val="center"/>
          </w:tcPr>
          <w:p w14:paraId="71925A6D" w14:textId="77777777" w:rsidR="00C22ABD" w:rsidRPr="00C22ABD" w:rsidRDefault="00C22ABD" w:rsidP="00C22ABD">
            <w:pPr>
              <w:jc w:val="center"/>
            </w:pPr>
            <w:r w:rsidRPr="00C22ABD">
              <w:t>2/10</w:t>
            </w:r>
          </w:p>
        </w:tc>
        <w:tc>
          <w:tcPr>
            <w:tcW w:w="0" w:type="auto"/>
            <w:tcMar>
              <w:top w:w="100" w:type="dxa"/>
              <w:left w:w="100" w:type="dxa"/>
              <w:bottom w:w="100" w:type="dxa"/>
              <w:right w:w="100" w:type="dxa"/>
            </w:tcMar>
          </w:tcPr>
          <w:p w14:paraId="16A3FEBD" w14:textId="77777777" w:rsidR="00C22ABD" w:rsidRPr="00C22ABD" w:rsidRDefault="00C22ABD" w:rsidP="00C22ABD">
            <w:pPr>
              <w:jc w:val="center"/>
            </w:pPr>
            <w:r w:rsidRPr="00B00942">
              <w:t>100%</w:t>
            </w:r>
          </w:p>
        </w:tc>
      </w:tr>
      <w:tr w:rsidR="00C22ABD" w:rsidRPr="00C22ABD" w14:paraId="3B5BA66C" w14:textId="77777777" w:rsidTr="00E13D93">
        <w:trPr>
          <w:trHeight w:val="20"/>
          <w:jc w:val="center"/>
        </w:trPr>
        <w:tc>
          <w:tcPr>
            <w:tcW w:w="845" w:type="pct"/>
            <w:vMerge/>
            <w:tcMar>
              <w:top w:w="100" w:type="dxa"/>
              <w:left w:w="100" w:type="dxa"/>
              <w:bottom w:w="100" w:type="dxa"/>
              <w:right w:w="100" w:type="dxa"/>
            </w:tcMar>
            <w:vAlign w:val="center"/>
          </w:tcPr>
          <w:p w14:paraId="6A11B8CD" w14:textId="77777777" w:rsidR="00C22ABD" w:rsidRPr="00C22ABD" w:rsidRDefault="00C22ABD" w:rsidP="00C22ABD">
            <w:pPr>
              <w:jc w:val="center"/>
            </w:pPr>
          </w:p>
        </w:tc>
        <w:tc>
          <w:tcPr>
            <w:tcW w:w="516" w:type="pct"/>
            <w:tcMar>
              <w:top w:w="100" w:type="dxa"/>
              <w:left w:w="100" w:type="dxa"/>
              <w:bottom w:w="100" w:type="dxa"/>
              <w:right w:w="100" w:type="dxa"/>
            </w:tcMar>
          </w:tcPr>
          <w:p w14:paraId="44EB75DA" w14:textId="77777777" w:rsidR="00C22ABD" w:rsidRPr="00C22ABD" w:rsidRDefault="00C22ABD" w:rsidP="00C22ABD">
            <w:pPr>
              <w:jc w:val="center"/>
            </w:pPr>
            <w:r w:rsidRPr="00C22ABD">
              <w:t>20%</w:t>
            </w:r>
          </w:p>
        </w:tc>
        <w:tc>
          <w:tcPr>
            <w:tcW w:w="897" w:type="pct"/>
            <w:tcMar>
              <w:top w:w="100" w:type="dxa"/>
              <w:left w:w="100" w:type="dxa"/>
              <w:bottom w:w="100" w:type="dxa"/>
              <w:right w:w="100" w:type="dxa"/>
            </w:tcMar>
            <w:vAlign w:val="center"/>
          </w:tcPr>
          <w:p w14:paraId="1814FCD2" w14:textId="77777777" w:rsidR="00C22ABD" w:rsidRPr="00C22ABD" w:rsidRDefault="00C22ABD" w:rsidP="00C22ABD">
            <w:r w:rsidRPr="00C22ABD">
              <w:t>KT định kỳ</w:t>
            </w:r>
          </w:p>
        </w:tc>
        <w:tc>
          <w:tcPr>
            <w:tcW w:w="727" w:type="pct"/>
            <w:tcMar>
              <w:top w:w="100" w:type="dxa"/>
              <w:left w:w="100" w:type="dxa"/>
              <w:bottom w:w="100" w:type="dxa"/>
              <w:right w:w="100" w:type="dxa"/>
            </w:tcMar>
            <w:vAlign w:val="center"/>
          </w:tcPr>
          <w:p w14:paraId="7833C8D8" w14:textId="77777777" w:rsidR="00C22ABD" w:rsidRPr="00C22ABD" w:rsidRDefault="00C22ABD" w:rsidP="00C22ABD">
            <w:pPr>
              <w:jc w:val="center"/>
            </w:pPr>
            <w:r w:rsidRPr="00C22ABD">
              <w:t>Kiểm tra thực hành</w:t>
            </w:r>
          </w:p>
        </w:tc>
        <w:tc>
          <w:tcPr>
            <w:tcW w:w="463" w:type="pct"/>
            <w:tcMar>
              <w:top w:w="100" w:type="dxa"/>
              <w:left w:w="100" w:type="dxa"/>
              <w:bottom w:w="100" w:type="dxa"/>
              <w:right w:w="100" w:type="dxa"/>
            </w:tcMar>
            <w:vAlign w:val="center"/>
          </w:tcPr>
          <w:p w14:paraId="75AD0E63" w14:textId="77777777" w:rsidR="00C22ABD" w:rsidRPr="00C22ABD" w:rsidRDefault="00C22ABD" w:rsidP="00C22ABD">
            <w:pPr>
              <w:jc w:val="center"/>
            </w:pPr>
            <w:r w:rsidRPr="00C22ABD">
              <w:t>Rubric R5</w:t>
            </w:r>
          </w:p>
        </w:tc>
        <w:tc>
          <w:tcPr>
            <w:tcW w:w="433" w:type="pct"/>
            <w:tcMar>
              <w:top w:w="100" w:type="dxa"/>
              <w:left w:w="100" w:type="dxa"/>
              <w:bottom w:w="100" w:type="dxa"/>
              <w:right w:w="100" w:type="dxa"/>
            </w:tcMar>
            <w:vAlign w:val="center"/>
          </w:tcPr>
          <w:p w14:paraId="0B0DD8FD" w14:textId="77777777" w:rsidR="00C22ABD" w:rsidRPr="00C22ABD" w:rsidRDefault="00C22ABD" w:rsidP="00C22ABD">
            <w:pPr>
              <w:jc w:val="center"/>
            </w:pPr>
            <w:r w:rsidRPr="00C22ABD">
              <w:t>CLO5</w:t>
            </w:r>
          </w:p>
        </w:tc>
        <w:tc>
          <w:tcPr>
            <w:tcW w:w="0" w:type="auto"/>
            <w:tcMar>
              <w:top w:w="100" w:type="dxa"/>
              <w:left w:w="100" w:type="dxa"/>
              <w:bottom w:w="100" w:type="dxa"/>
              <w:right w:w="100" w:type="dxa"/>
            </w:tcMar>
            <w:vAlign w:val="center"/>
          </w:tcPr>
          <w:p w14:paraId="2D4A207A" w14:textId="77777777" w:rsidR="00C22ABD" w:rsidRPr="00C22ABD" w:rsidRDefault="00C22ABD" w:rsidP="00C22ABD">
            <w:pPr>
              <w:jc w:val="center"/>
            </w:pPr>
            <w:r w:rsidRPr="00C22ABD">
              <w:t>2/10</w:t>
            </w:r>
          </w:p>
        </w:tc>
        <w:tc>
          <w:tcPr>
            <w:tcW w:w="0" w:type="auto"/>
            <w:tcMar>
              <w:top w:w="100" w:type="dxa"/>
              <w:left w:w="100" w:type="dxa"/>
              <w:bottom w:w="100" w:type="dxa"/>
              <w:right w:w="100" w:type="dxa"/>
            </w:tcMar>
          </w:tcPr>
          <w:p w14:paraId="0FCCB580" w14:textId="77777777" w:rsidR="00C22ABD" w:rsidRPr="00C22ABD" w:rsidRDefault="00C22ABD" w:rsidP="00C22ABD">
            <w:pPr>
              <w:jc w:val="center"/>
            </w:pPr>
            <w:r w:rsidRPr="00B00942">
              <w:t>100%</w:t>
            </w:r>
          </w:p>
        </w:tc>
      </w:tr>
      <w:tr w:rsidR="009445BA" w:rsidRPr="00C22ABD" w14:paraId="3A0F23D0" w14:textId="77777777" w:rsidTr="00E13D93">
        <w:trPr>
          <w:trHeight w:val="20"/>
          <w:jc w:val="center"/>
        </w:trPr>
        <w:tc>
          <w:tcPr>
            <w:tcW w:w="845" w:type="pct"/>
            <w:tcBorders>
              <w:bottom w:val="single" w:sz="4" w:space="0" w:color="auto"/>
            </w:tcBorders>
            <w:tcMar>
              <w:top w:w="100" w:type="dxa"/>
              <w:left w:w="100" w:type="dxa"/>
              <w:bottom w:w="100" w:type="dxa"/>
              <w:right w:w="100" w:type="dxa"/>
            </w:tcMar>
            <w:vAlign w:val="center"/>
          </w:tcPr>
          <w:p w14:paraId="460C5C8B" w14:textId="77777777" w:rsidR="009445BA" w:rsidRPr="00C22ABD" w:rsidRDefault="009445BA" w:rsidP="009445BA">
            <w:pPr>
              <w:jc w:val="center"/>
            </w:pPr>
            <w:r w:rsidRPr="004A00D4">
              <w:rPr>
                <w:b/>
                <w:bCs/>
              </w:rPr>
              <w:t>Đ</w:t>
            </w:r>
            <w:r>
              <w:rPr>
                <w:b/>
                <w:bCs/>
              </w:rPr>
              <w:t>ánh giá học phần</w:t>
            </w:r>
          </w:p>
        </w:tc>
        <w:tc>
          <w:tcPr>
            <w:tcW w:w="4155" w:type="pct"/>
            <w:gridSpan w:val="7"/>
            <w:tcBorders>
              <w:bottom w:val="single" w:sz="4" w:space="0" w:color="auto"/>
            </w:tcBorders>
            <w:tcMar>
              <w:top w:w="100" w:type="dxa"/>
              <w:left w:w="100" w:type="dxa"/>
              <w:bottom w:w="100" w:type="dxa"/>
              <w:right w:w="100" w:type="dxa"/>
            </w:tcMar>
            <w:vAlign w:val="center"/>
          </w:tcPr>
          <w:p w14:paraId="63471C22" w14:textId="77777777" w:rsidR="009445BA" w:rsidRPr="00E00E9B" w:rsidRDefault="00E00E9B" w:rsidP="00E00E9B">
            <w:pPr>
              <w:jc w:val="center"/>
            </w:pPr>
            <w:r>
              <w:rPr>
                <w:bCs/>
                <w:color w:val="FF0000"/>
              </w:rPr>
              <w:t>Điểm</w:t>
            </w:r>
            <w:r w:rsidR="009445BA" w:rsidRPr="009445BA">
              <w:rPr>
                <w:bCs/>
                <w:color w:val="FF0000"/>
                <w:lang w:val="vi-VN"/>
              </w:rPr>
              <w:t xml:space="preserve"> trung bình cộng </w:t>
            </w:r>
            <w:r>
              <w:rPr>
                <w:bCs/>
                <w:color w:val="FF0000"/>
              </w:rPr>
              <w:t xml:space="preserve">của điểm </w:t>
            </w:r>
            <w:r w:rsidR="009445BA" w:rsidRPr="009445BA">
              <w:rPr>
                <w:bCs/>
                <w:color w:val="FF0000"/>
                <w:lang w:val="vi-VN"/>
              </w:rPr>
              <w:t>các bài</w:t>
            </w:r>
            <w:r>
              <w:rPr>
                <w:bCs/>
                <w:color w:val="FF0000"/>
              </w:rPr>
              <w:t xml:space="preserve"> thực hành</w:t>
            </w:r>
          </w:p>
        </w:tc>
      </w:tr>
    </w:tbl>
    <w:p w14:paraId="71DDA5C5" w14:textId="77777777" w:rsidR="00FC4385" w:rsidRDefault="00FC4385" w:rsidP="00190C60">
      <w:pPr>
        <w:widowControl w:val="0"/>
        <w:jc w:val="both"/>
        <w:rPr>
          <w:b/>
          <w:bCs/>
        </w:rPr>
      </w:pPr>
    </w:p>
    <w:p w14:paraId="5F2D7425" w14:textId="77777777" w:rsidR="0041587C" w:rsidRPr="004A33F8" w:rsidRDefault="00795944" w:rsidP="0041587C">
      <w:pPr>
        <w:widowControl w:val="0"/>
        <w:jc w:val="both"/>
        <w:rPr>
          <w:bCs/>
        </w:rPr>
      </w:pPr>
      <w:r w:rsidRPr="004A33F8">
        <w:rPr>
          <w:bCs/>
        </w:rPr>
        <w:t>+</w:t>
      </w:r>
      <w:r w:rsidR="0041587C" w:rsidRPr="004A33F8">
        <w:rPr>
          <w:bCs/>
          <w:lang w:val="vi-VN"/>
        </w:rPr>
        <w:t xml:space="preserve"> Đối với các học phần</w:t>
      </w:r>
      <w:r w:rsidRPr="004A33F8">
        <w:rPr>
          <w:bCs/>
        </w:rPr>
        <w:t xml:space="preserve"> thực tập ngoài trường,</w:t>
      </w:r>
      <w:r w:rsidR="0041587C" w:rsidRPr="004A33F8">
        <w:rPr>
          <w:bCs/>
          <w:lang w:val="vi-VN"/>
        </w:rPr>
        <w:t xml:space="preserve"> thực </w:t>
      </w:r>
      <w:r w:rsidR="0041587C" w:rsidRPr="004A33F8">
        <w:rPr>
          <w:bCs/>
        </w:rPr>
        <w:t>tập tốt nghiệp</w:t>
      </w:r>
      <w:r w:rsidR="0041587C" w:rsidRPr="004A33F8">
        <w:rPr>
          <w:bCs/>
          <w:lang w:val="vi-VN"/>
        </w:rPr>
        <w:t xml:space="preserve"> sử dụng biểu sau:</w:t>
      </w:r>
    </w:p>
    <w:p w14:paraId="6DCD99C3" w14:textId="77777777" w:rsidR="0041587C" w:rsidRDefault="0041587C" w:rsidP="00190C60">
      <w:pPr>
        <w:widowControl w:val="0"/>
        <w:jc w:val="both"/>
        <w:rPr>
          <w:b/>
          <w:bCs/>
        </w:rPr>
      </w:pPr>
    </w:p>
    <w:tbl>
      <w:tblPr>
        <w:tblW w:w="5077"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417"/>
        <w:gridCol w:w="1135"/>
        <w:gridCol w:w="2023"/>
        <w:gridCol w:w="862"/>
        <w:gridCol w:w="854"/>
        <w:gridCol w:w="800"/>
        <w:gridCol w:w="1001"/>
        <w:gridCol w:w="1122"/>
      </w:tblGrid>
      <w:tr w:rsidR="00B14778" w:rsidRPr="00C22ABD" w14:paraId="20182F45" w14:textId="77777777" w:rsidTr="00E13D93">
        <w:trPr>
          <w:trHeight w:val="20"/>
          <w:tblHeader/>
          <w:jc w:val="center"/>
        </w:trPr>
        <w:tc>
          <w:tcPr>
            <w:tcW w:w="769" w:type="pct"/>
            <w:shd w:val="clear" w:color="auto" w:fill="auto"/>
            <w:tcMar>
              <w:top w:w="100" w:type="dxa"/>
              <w:left w:w="100" w:type="dxa"/>
              <w:bottom w:w="100" w:type="dxa"/>
              <w:right w:w="100" w:type="dxa"/>
            </w:tcMar>
            <w:vAlign w:val="center"/>
          </w:tcPr>
          <w:p w14:paraId="0390C461" w14:textId="77777777" w:rsidR="00C86370" w:rsidRPr="00C22ABD" w:rsidRDefault="00C86370" w:rsidP="006D22EC">
            <w:pPr>
              <w:jc w:val="center"/>
              <w:rPr>
                <w:sz w:val="22"/>
                <w:szCs w:val="22"/>
              </w:rPr>
            </w:pPr>
            <w:r w:rsidRPr="00C22ABD">
              <w:rPr>
                <w:b/>
                <w:bCs/>
                <w:sz w:val="22"/>
                <w:szCs w:val="22"/>
              </w:rPr>
              <w:t>Thành phần đánh giá</w:t>
            </w:r>
          </w:p>
        </w:tc>
        <w:tc>
          <w:tcPr>
            <w:tcW w:w="616" w:type="pct"/>
            <w:shd w:val="clear" w:color="auto" w:fill="auto"/>
            <w:tcMar>
              <w:top w:w="100" w:type="dxa"/>
              <w:left w:w="100" w:type="dxa"/>
              <w:bottom w:w="100" w:type="dxa"/>
              <w:right w:w="100" w:type="dxa"/>
            </w:tcMar>
            <w:vAlign w:val="center"/>
          </w:tcPr>
          <w:p w14:paraId="63CA7E80" w14:textId="77777777" w:rsidR="00C86370" w:rsidRPr="00C22ABD" w:rsidRDefault="00C86370" w:rsidP="006D22EC">
            <w:pPr>
              <w:jc w:val="center"/>
              <w:rPr>
                <w:sz w:val="22"/>
                <w:szCs w:val="22"/>
              </w:rPr>
            </w:pPr>
            <w:r w:rsidRPr="00C22ABD">
              <w:rPr>
                <w:b/>
                <w:bCs/>
                <w:sz w:val="22"/>
                <w:szCs w:val="22"/>
              </w:rPr>
              <w:t>Trọng số tính điểm học phần (%)</w:t>
            </w:r>
          </w:p>
        </w:tc>
        <w:tc>
          <w:tcPr>
            <w:tcW w:w="1098" w:type="pct"/>
            <w:shd w:val="clear" w:color="auto" w:fill="auto"/>
            <w:tcMar>
              <w:top w:w="100" w:type="dxa"/>
              <w:left w:w="100" w:type="dxa"/>
              <w:bottom w:w="100" w:type="dxa"/>
              <w:right w:w="100" w:type="dxa"/>
            </w:tcMar>
            <w:vAlign w:val="center"/>
          </w:tcPr>
          <w:p w14:paraId="6A63D65B" w14:textId="77777777" w:rsidR="00C86370" w:rsidRPr="00C22ABD" w:rsidRDefault="00C86370" w:rsidP="00E13D93">
            <w:pPr>
              <w:jc w:val="center"/>
              <w:rPr>
                <w:sz w:val="22"/>
                <w:szCs w:val="22"/>
              </w:rPr>
            </w:pPr>
            <w:r w:rsidRPr="00C22ABD">
              <w:rPr>
                <w:b/>
                <w:bCs/>
                <w:sz w:val="22"/>
                <w:szCs w:val="22"/>
              </w:rPr>
              <w:t>Bài đánh giá</w:t>
            </w:r>
          </w:p>
        </w:tc>
        <w:tc>
          <w:tcPr>
            <w:tcW w:w="468" w:type="pct"/>
            <w:shd w:val="clear" w:color="auto" w:fill="auto"/>
            <w:tcMar>
              <w:top w:w="100" w:type="dxa"/>
              <w:left w:w="100" w:type="dxa"/>
              <w:bottom w:w="100" w:type="dxa"/>
              <w:right w:w="100" w:type="dxa"/>
            </w:tcMar>
            <w:vAlign w:val="center"/>
          </w:tcPr>
          <w:p w14:paraId="13234371" w14:textId="77777777" w:rsidR="00C86370" w:rsidRPr="00C22ABD" w:rsidRDefault="00C86370" w:rsidP="00E13D93">
            <w:pPr>
              <w:jc w:val="center"/>
              <w:rPr>
                <w:sz w:val="22"/>
                <w:szCs w:val="22"/>
              </w:rPr>
            </w:pPr>
            <w:r w:rsidRPr="00C22ABD">
              <w:rPr>
                <w:b/>
                <w:bCs/>
                <w:sz w:val="22"/>
                <w:szCs w:val="22"/>
              </w:rPr>
              <w:t>Hình thức đánh giá</w:t>
            </w:r>
          </w:p>
        </w:tc>
        <w:tc>
          <w:tcPr>
            <w:tcW w:w="463" w:type="pct"/>
            <w:shd w:val="clear" w:color="auto" w:fill="auto"/>
            <w:tcMar>
              <w:top w:w="100" w:type="dxa"/>
              <w:left w:w="100" w:type="dxa"/>
              <w:bottom w:w="100" w:type="dxa"/>
              <w:right w:w="100" w:type="dxa"/>
            </w:tcMar>
            <w:vAlign w:val="center"/>
          </w:tcPr>
          <w:p w14:paraId="4ADF0C7C" w14:textId="77777777" w:rsidR="00C86370" w:rsidRPr="00C22ABD" w:rsidRDefault="00C86370" w:rsidP="00E13D93">
            <w:pPr>
              <w:jc w:val="center"/>
              <w:rPr>
                <w:sz w:val="22"/>
                <w:szCs w:val="22"/>
              </w:rPr>
            </w:pPr>
            <w:r w:rsidRPr="00C22ABD">
              <w:rPr>
                <w:b/>
                <w:bCs/>
                <w:sz w:val="22"/>
                <w:szCs w:val="22"/>
              </w:rPr>
              <w:t>Tiêu chí đánh giá</w:t>
            </w:r>
          </w:p>
        </w:tc>
        <w:tc>
          <w:tcPr>
            <w:tcW w:w="434" w:type="pct"/>
            <w:shd w:val="clear" w:color="auto" w:fill="auto"/>
            <w:tcMar>
              <w:top w:w="100" w:type="dxa"/>
              <w:left w:w="100" w:type="dxa"/>
              <w:bottom w:w="100" w:type="dxa"/>
              <w:right w:w="100" w:type="dxa"/>
            </w:tcMar>
            <w:vAlign w:val="center"/>
          </w:tcPr>
          <w:p w14:paraId="69EEC0FE" w14:textId="77777777" w:rsidR="00C86370" w:rsidRPr="00C22ABD" w:rsidRDefault="00C86370" w:rsidP="00E13D93">
            <w:pPr>
              <w:jc w:val="center"/>
              <w:rPr>
                <w:sz w:val="22"/>
                <w:szCs w:val="22"/>
              </w:rPr>
            </w:pPr>
            <w:r w:rsidRPr="00C22ABD">
              <w:rPr>
                <w:b/>
                <w:bCs/>
                <w:sz w:val="22"/>
                <w:szCs w:val="22"/>
              </w:rPr>
              <w:t>CĐR được đánh giá</w:t>
            </w:r>
          </w:p>
        </w:tc>
        <w:tc>
          <w:tcPr>
            <w:tcW w:w="543" w:type="pct"/>
            <w:shd w:val="clear" w:color="auto" w:fill="auto"/>
            <w:tcMar>
              <w:top w:w="100" w:type="dxa"/>
              <w:left w:w="100" w:type="dxa"/>
              <w:bottom w:w="100" w:type="dxa"/>
              <w:right w:w="100" w:type="dxa"/>
            </w:tcMar>
            <w:vAlign w:val="center"/>
          </w:tcPr>
          <w:p w14:paraId="076EC936" w14:textId="77777777" w:rsidR="00C86370" w:rsidRPr="00C22ABD" w:rsidRDefault="00C86370" w:rsidP="00E13D93">
            <w:pPr>
              <w:jc w:val="center"/>
              <w:rPr>
                <w:sz w:val="22"/>
                <w:szCs w:val="22"/>
              </w:rPr>
            </w:pPr>
            <w:r w:rsidRPr="00C22ABD">
              <w:rPr>
                <w:b/>
                <w:bCs/>
                <w:sz w:val="22"/>
                <w:szCs w:val="22"/>
              </w:rPr>
              <w:t>Điểm tối đa của CĐR trong lần đánh giá</w:t>
            </w:r>
          </w:p>
        </w:tc>
        <w:tc>
          <w:tcPr>
            <w:tcW w:w="607" w:type="pct"/>
            <w:shd w:val="clear" w:color="auto" w:fill="auto"/>
            <w:tcMar>
              <w:top w:w="100" w:type="dxa"/>
              <w:left w:w="100" w:type="dxa"/>
              <w:bottom w:w="100" w:type="dxa"/>
              <w:right w:w="100" w:type="dxa"/>
            </w:tcMar>
            <w:vAlign w:val="center"/>
          </w:tcPr>
          <w:p w14:paraId="4029D689" w14:textId="77777777" w:rsidR="00C86370" w:rsidRPr="00C22ABD" w:rsidRDefault="00C86370" w:rsidP="00E13D93">
            <w:pPr>
              <w:jc w:val="center"/>
              <w:rPr>
                <w:sz w:val="22"/>
                <w:szCs w:val="22"/>
              </w:rPr>
            </w:pPr>
            <w:r w:rsidRPr="00C22ABD">
              <w:rPr>
                <w:b/>
                <w:bCs/>
                <w:sz w:val="22"/>
                <w:szCs w:val="22"/>
              </w:rPr>
              <w:t>Trọng số đánh giá theo CĐR (%)</w:t>
            </w:r>
          </w:p>
        </w:tc>
      </w:tr>
      <w:tr w:rsidR="00356A4B" w:rsidRPr="00C22ABD" w14:paraId="2437748F" w14:textId="77777777" w:rsidTr="00E13D93">
        <w:trPr>
          <w:trHeight w:val="20"/>
          <w:jc w:val="center"/>
        </w:trPr>
        <w:tc>
          <w:tcPr>
            <w:tcW w:w="769" w:type="pct"/>
            <w:tcMar>
              <w:top w:w="100" w:type="dxa"/>
              <w:left w:w="100" w:type="dxa"/>
              <w:bottom w:w="100" w:type="dxa"/>
              <w:right w:w="100" w:type="dxa"/>
            </w:tcMar>
            <w:vAlign w:val="center"/>
          </w:tcPr>
          <w:p w14:paraId="5ADA3A50" w14:textId="77777777" w:rsidR="006D22EC" w:rsidRPr="006D22EC" w:rsidRDefault="006D22EC" w:rsidP="006D22EC">
            <w:pPr>
              <w:jc w:val="center"/>
            </w:pPr>
            <w:r w:rsidRPr="006D22EC">
              <w:rPr>
                <w:bCs/>
              </w:rPr>
              <w:t>Đánh giá chuyên cần</w:t>
            </w:r>
          </w:p>
        </w:tc>
        <w:tc>
          <w:tcPr>
            <w:tcW w:w="616" w:type="pct"/>
            <w:tcMar>
              <w:top w:w="100" w:type="dxa"/>
              <w:left w:w="100" w:type="dxa"/>
              <w:bottom w:w="100" w:type="dxa"/>
              <w:right w:w="100" w:type="dxa"/>
            </w:tcMar>
            <w:vAlign w:val="center"/>
          </w:tcPr>
          <w:p w14:paraId="00FBFD83" w14:textId="77777777" w:rsidR="006D22EC" w:rsidRPr="00C22ABD" w:rsidRDefault="006D22EC" w:rsidP="006D22EC">
            <w:pPr>
              <w:jc w:val="center"/>
            </w:pPr>
            <w:r w:rsidRPr="00C22ABD">
              <w:t>0%</w:t>
            </w:r>
          </w:p>
        </w:tc>
        <w:tc>
          <w:tcPr>
            <w:tcW w:w="1098" w:type="pct"/>
            <w:tcMar>
              <w:top w:w="100" w:type="dxa"/>
              <w:left w:w="100" w:type="dxa"/>
              <w:bottom w:w="100" w:type="dxa"/>
              <w:right w:w="100" w:type="dxa"/>
            </w:tcMar>
            <w:vAlign w:val="center"/>
          </w:tcPr>
          <w:p w14:paraId="5E393406" w14:textId="77777777" w:rsidR="006D22EC" w:rsidRPr="00C22ABD" w:rsidRDefault="006D22EC" w:rsidP="00E13D93"/>
        </w:tc>
        <w:tc>
          <w:tcPr>
            <w:tcW w:w="468" w:type="pct"/>
            <w:tcMar>
              <w:top w:w="100" w:type="dxa"/>
              <w:left w:w="100" w:type="dxa"/>
              <w:bottom w:w="100" w:type="dxa"/>
              <w:right w:w="100" w:type="dxa"/>
            </w:tcMar>
            <w:vAlign w:val="center"/>
          </w:tcPr>
          <w:p w14:paraId="538DB52D" w14:textId="77777777" w:rsidR="006D22EC" w:rsidRPr="00C22ABD" w:rsidRDefault="006D22EC" w:rsidP="00E13D93">
            <w:pPr>
              <w:jc w:val="center"/>
            </w:pPr>
          </w:p>
        </w:tc>
        <w:tc>
          <w:tcPr>
            <w:tcW w:w="463" w:type="pct"/>
            <w:tcMar>
              <w:top w:w="100" w:type="dxa"/>
              <w:left w:w="100" w:type="dxa"/>
              <w:bottom w:w="100" w:type="dxa"/>
              <w:right w:w="100" w:type="dxa"/>
            </w:tcMar>
            <w:vAlign w:val="center"/>
          </w:tcPr>
          <w:p w14:paraId="7E6C7355" w14:textId="77777777" w:rsidR="006D22EC" w:rsidRPr="00C22ABD" w:rsidRDefault="006D22EC" w:rsidP="00E13D93">
            <w:pPr>
              <w:jc w:val="center"/>
            </w:pPr>
          </w:p>
        </w:tc>
        <w:tc>
          <w:tcPr>
            <w:tcW w:w="434" w:type="pct"/>
            <w:tcMar>
              <w:top w:w="100" w:type="dxa"/>
              <w:left w:w="100" w:type="dxa"/>
              <w:bottom w:w="100" w:type="dxa"/>
              <w:right w:w="100" w:type="dxa"/>
            </w:tcMar>
            <w:vAlign w:val="center"/>
          </w:tcPr>
          <w:p w14:paraId="21918AFA" w14:textId="77777777" w:rsidR="006D22EC" w:rsidRPr="00C22ABD" w:rsidRDefault="006D22EC" w:rsidP="00E13D93">
            <w:r w:rsidRPr="00C22ABD">
              <w:t xml:space="preserve"> </w:t>
            </w:r>
          </w:p>
        </w:tc>
        <w:tc>
          <w:tcPr>
            <w:tcW w:w="0" w:type="auto"/>
            <w:tcMar>
              <w:top w:w="100" w:type="dxa"/>
              <w:left w:w="100" w:type="dxa"/>
              <w:bottom w:w="100" w:type="dxa"/>
              <w:right w:w="100" w:type="dxa"/>
            </w:tcMar>
            <w:vAlign w:val="center"/>
          </w:tcPr>
          <w:p w14:paraId="678D5F7A" w14:textId="77777777" w:rsidR="006D22EC" w:rsidRPr="00C22ABD" w:rsidRDefault="006D22EC" w:rsidP="00E13D93">
            <w:pPr>
              <w:jc w:val="center"/>
            </w:pPr>
          </w:p>
        </w:tc>
        <w:tc>
          <w:tcPr>
            <w:tcW w:w="607" w:type="pct"/>
            <w:tcMar>
              <w:top w:w="100" w:type="dxa"/>
              <w:left w:w="100" w:type="dxa"/>
              <w:bottom w:w="100" w:type="dxa"/>
              <w:right w:w="100" w:type="dxa"/>
            </w:tcMar>
            <w:vAlign w:val="center"/>
          </w:tcPr>
          <w:p w14:paraId="3594B02D" w14:textId="77777777" w:rsidR="006D22EC" w:rsidRPr="00C22ABD" w:rsidRDefault="006D22EC" w:rsidP="00E13D93">
            <w:r w:rsidRPr="00C22ABD">
              <w:t xml:space="preserve"> </w:t>
            </w:r>
          </w:p>
        </w:tc>
      </w:tr>
      <w:tr w:rsidR="00E13D93" w:rsidRPr="00C22ABD" w14:paraId="14B012B2" w14:textId="77777777" w:rsidTr="00E13D93">
        <w:trPr>
          <w:trHeight w:val="20"/>
          <w:jc w:val="center"/>
        </w:trPr>
        <w:tc>
          <w:tcPr>
            <w:tcW w:w="769" w:type="pct"/>
            <w:vAlign w:val="center"/>
          </w:tcPr>
          <w:p w14:paraId="7E7F4CFD" w14:textId="77777777" w:rsidR="00C86370" w:rsidRPr="006D22EC" w:rsidRDefault="00C86370" w:rsidP="006D22EC">
            <w:pPr>
              <w:jc w:val="center"/>
            </w:pPr>
            <w:r w:rsidRPr="006D22EC">
              <w:rPr>
                <w:bCs/>
              </w:rPr>
              <w:t>Đánh giữa kỳ</w:t>
            </w:r>
          </w:p>
        </w:tc>
        <w:tc>
          <w:tcPr>
            <w:tcW w:w="616" w:type="pct"/>
            <w:tcMar>
              <w:top w:w="100" w:type="dxa"/>
              <w:left w:w="100" w:type="dxa"/>
              <w:bottom w:w="100" w:type="dxa"/>
              <w:right w:w="100" w:type="dxa"/>
            </w:tcMar>
            <w:vAlign w:val="center"/>
          </w:tcPr>
          <w:p w14:paraId="74B98B34" w14:textId="77777777" w:rsidR="00C86370" w:rsidRPr="00C22ABD" w:rsidRDefault="002F10C5" w:rsidP="006D22EC">
            <w:pPr>
              <w:jc w:val="center"/>
            </w:pPr>
            <w:r w:rsidRPr="00C22ABD">
              <w:t>0%</w:t>
            </w:r>
          </w:p>
        </w:tc>
        <w:tc>
          <w:tcPr>
            <w:tcW w:w="1098" w:type="pct"/>
            <w:tcMar>
              <w:top w:w="100" w:type="dxa"/>
              <w:left w:w="100" w:type="dxa"/>
              <w:bottom w:w="100" w:type="dxa"/>
              <w:right w:w="100" w:type="dxa"/>
            </w:tcMar>
            <w:vAlign w:val="center"/>
          </w:tcPr>
          <w:p w14:paraId="0D1E4F7E" w14:textId="77777777" w:rsidR="00C86370" w:rsidRPr="00C22ABD" w:rsidRDefault="00C86370" w:rsidP="00E13D93"/>
        </w:tc>
        <w:tc>
          <w:tcPr>
            <w:tcW w:w="468" w:type="pct"/>
            <w:tcMar>
              <w:top w:w="100" w:type="dxa"/>
              <w:left w:w="100" w:type="dxa"/>
              <w:bottom w:w="100" w:type="dxa"/>
              <w:right w:w="100" w:type="dxa"/>
            </w:tcMar>
            <w:vAlign w:val="center"/>
          </w:tcPr>
          <w:p w14:paraId="5EDC4327" w14:textId="77777777" w:rsidR="00C86370" w:rsidRPr="00C22ABD" w:rsidRDefault="00C86370" w:rsidP="00E13D93">
            <w:pPr>
              <w:jc w:val="center"/>
            </w:pPr>
          </w:p>
        </w:tc>
        <w:tc>
          <w:tcPr>
            <w:tcW w:w="463" w:type="pct"/>
            <w:tcMar>
              <w:top w:w="100" w:type="dxa"/>
              <w:left w:w="100" w:type="dxa"/>
              <w:bottom w:w="100" w:type="dxa"/>
              <w:right w:w="100" w:type="dxa"/>
            </w:tcMar>
            <w:vAlign w:val="center"/>
          </w:tcPr>
          <w:p w14:paraId="430919B7" w14:textId="77777777" w:rsidR="00C86370" w:rsidRPr="00C22ABD" w:rsidRDefault="00C86370" w:rsidP="00E13D93">
            <w:pPr>
              <w:jc w:val="center"/>
            </w:pPr>
          </w:p>
        </w:tc>
        <w:tc>
          <w:tcPr>
            <w:tcW w:w="434" w:type="pct"/>
            <w:tcMar>
              <w:top w:w="100" w:type="dxa"/>
              <w:left w:w="100" w:type="dxa"/>
              <w:bottom w:w="100" w:type="dxa"/>
              <w:right w:w="100" w:type="dxa"/>
            </w:tcMar>
            <w:vAlign w:val="center"/>
          </w:tcPr>
          <w:p w14:paraId="4F2C668F" w14:textId="77777777" w:rsidR="00C86370" w:rsidRPr="00C22ABD" w:rsidRDefault="00C86370" w:rsidP="00E13D93"/>
        </w:tc>
        <w:tc>
          <w:tcPr>
            <w:tcW w:w="0" w:type="auto"/>
            <w:tcMar>
              <w:top w:w="100" w:type="dxa"/>
              <w:left w:w="100" w:type="dxa"/>
              <w:bottom w:w="100" w:type="dxa"/>
              <w:right w:w="100" w:type="dxa"/>
            </w:tcMar>
            <w:vAlign w:val="center"/>
          </w:tcPr>
          <w:p w14:paraId="7567570F" w14:textId="77777777" w:rsidR="00C86370" w:rsidRPr="00C22ABD" w:rsidRDefault="00C86370" w:rsidP="00E13D93">
            <w:pPr>
              <w:jc w:val="center"/>
            </w:pPr>
          </w:p>
        </w:tc>
        <w:tc>
          <w:tcPr>
            <w:tcW w:w="607" w:type="pct"/>
            <w:tcMar>
              <w:top w:w="100" w:type="dxa"/>
              <w:left w:w="100" w:type="dxa"/>
              <w:bottom w:w="100" w:type="dxa"/>
              <w:right w:w="100" w:type="dxa"/>
            </w:tcMar>
            <w:vAlign w:val="center"/>
          </w:tcPr>
          <w:p w14:paraId="1883D5DC" w14:textId="77777777" w:rsidR="00C86370" w:rsidRPr="00C22ABD" w:rsidRDefault="00C86370" w:rsidP="00E13D93"/>
        </w:tc>
      </w:tr>
      <w:tr w:rsidR="00B14778" w:rsidRPr="00C22ABD" w14:paraId="48B17EBE" w14:textId="77777777" w:rsidTr="00E13D93">
        <w:trPr>
          <w:trHeight w:val="20"/>
          <w:jc w:val="center"/>
        </w:trPr>
        <w:tc>
          <w:tcPr>
            <w:tcW w:w="769" w:type="pct"/>
            <w:vMerge w:val="restart"/>
            <w:tcMar>
              <w:top w:w="100" w:type="dxa"/>
              <w:left w:w="100" w:type="dxa"/>
              <w:bottom w:w="100" w:type="dxa"/>
              <w:right w:w="100" w:type="dxa"/>
            </w:tcMar>
            <w:vAlign w:val="center"/>
          </w:tcPr>
          <w:p w14:paraId="41C9EBDD" w14:textId="77777777" w:rsidR="002F10C5" w:rsidRPr="006D22EC" w:rsidRDefault="002F10C5" w:rsidP="006D22EC">
            <w:pPr>
              <w:jc w:val="center"/>
            </w:pPr>
            <w:r w:rsidRPr="006D22EC">
              <w:rPr>
                <w:bCs/>
              </w:rPr>
              <w:t>Đánh giá học phần</w:t>
            </w:r>
          </w:p>
        </w:tc>
        <w:tc>
          <w:tcPr>
            <w:tcW w:w="616" w:type="pct"/>
            <w:tcMar>
              <w:top w:w="100" w:type="dxa"/>
              <w:left w:w="100" w:type="dxa"/>
              <w:bottom w:w="100" w:type="dxa"/>
              <w:right w:w="100" w:type="dxa"/>
            </w:tcMar>
            <w:vAlign w:val="center"/>
          </w:tcPr>
          <w:p w14:paraId="7A6A55C6" w14:textId="77777777" w:rsidR="002F10C5" w:rsidRPr="00C22ABD" w:rsidRDefault="002F10C5" w:rsidP="006D22EC">
            <w:pPr>
              <w:jc w:val="center"/>
            </w:pPr>
            <w:r>
              <w:t>5</w:t>
            </w:r>
            <w:r w:rsidRPr="00C22ABD">
              <w:t>0%</w:t>
            </w:r>
          </w:p>
        </w:tc>
        <w:tc>
          <w:tcPr>
            <w:tcW w:w="1098" w:type="pct"/>
            <w:tcMar>
              <w:top w:w="100" w:type="dxa"/>
              <w:left w:w="100" w:type="dxa"/>
              <w:bottom w:w="100" w:type="dxa"/>
              <w:right w:w="100" w:type="dxa"/>
            </w:tcMar>
            <w:vAlign w:val="center"/>
          </w:tcPr>
          <w:p w14:paraId="5C697AA0" w14:textId="77777777" w:rsidR="002F10C5" w:rsidRDefault="002F10C5" w:rsidP="00E13D93">
            <w:r>
              <w:t>Kết thúc học phần (KTHP)</w:t>
            </w:r>
          </w:p>
          <w:p w14:paraId="559222F7" w14:textId="77777777" w:rsidR="00B14778" w:rsidRPr="00CA0A4B" w:rsidRDefault="00B14778" w:rsidP="00B14778">
            <w:pPr>
              <w:ind w:right="-20"/>
              <w:rPr>
                <w:b/>
                <w:spacing w:val="-2"/>
              </w:rPr>
            </w:pPr>
            <w:r w:rsidRPr="00CA0A4B">
              <w:rPr>
                <w:b/>
                <w:spacing w:val="-2"/>
              </w:rPr>
              <w:t>Điểm đánh giá của đơn vị thực tập</w:t>
            </w:r>
          </w:p>
          <w:p w14:paraId="62544B93" w14:textId="77777777" w:rsidR="00B14778" w:rsidRPr="00C22ABD" w:rsidRDefault="00B14778" w:rsidP="00B14778">
            <w:r w:rsidRPr="00CA0A4B">
              <w:rPr>
                <w:i/>
                <w:spacing w:val="-2"/>
              </w:rPr>
              <w:t>(Điểm do người hướng dẫn trong doanh nghiệp, đơn vị sản xuất đánh giá)</w:t>
            </w:r>
          </w:p>
        </w:tc>
        <w:tc>
          <w:tcPr>
            <w:tcW w:w="468" w:type="pct"/>
            <w:tcMar>
              <w:top w:w="100" w:type="dxa"/>
              <w:left w:w="100" w:type="dxa"/>
              <w:bottom w:w="100" w:type="dxa"/>
              <w:right w:w="100" w:type="dxa"/>
            </w:tcMar>
            <w:vAlign w:val="center"/>
          </w:tcPr>
          <w:p w14:paraId="56E42B2E" w14:textId="77777777" w:rsidR="002F10C5" w:rsidRPr="00C22ABD" w:rsidRDefault="002F10C5" w:rsidP="00E13D93">
            <w:pPr>
              <w:jc w:val="center"/>
            </w:pPr>
            <w:r>
              <w:t>BCCD</w:t>
            </w:r>
          </w:p>
        </w:tc>
        <w:tc>
          <w:tcPr>
            <w:tcW w:w="463" w:type="pct"/>
            <w:tcMar>
              <w:top w:w="100" w:type="dxa"/>
              <w:left w:w="100" w:type="dxa"/>
              <w:bottom w:w="100" w:type="dxa"/>
              <w:right w:w="100" w:type="dxa"/>
            </w:tcMar>
            <w:vAlign w:val="center"/>
          </w:tcPr>
          <w:p w14:paraId="0A596951" w14:textId="77777777" w:rsidR="002F10C5" w:rsidRPr="00C22ABD" w:rsidRDefault="002F10C5" w:rsidP="006D22EC">
            <w:pPr>
              <w:jc w:val="center"/>
            </w:pPr>
            <w:r w:rsidRPr="00C22ABD">
              <w:t>Rubric R</w:t>
            </w:r>
            <w:r w:rsidR="006D22EC">
              <w:t>1</w:t>
            </w:r>
          </w:p>
        </w:tc>
        <w:tc>
          <w:tcPr>
            <w:tcW w:w="434" w:type="pct"/>
            <w:tcMar>
              <w:top w:w="100" w:type="dxa"/>
              <w:left w:w="100" w:type="dxa"/>
              <w:bottom w:w="100" w:type="dxa"/>
              <w:right w:w="100" w:type="dxa"/>
            </w:tcMar>
            <w:vAlign w:val="center"/>
          </w:tcPr>
          <w:p w14:paraId="232A0798" w14:textId="77777777" w:rsidR="002F10C5" w:rsidRPr="00C22ABD" w:rsidRDefault="002F10C5" w:rsidP="00E13D93">
            <w:pPr>
              <w:jc w:val="center"/>
            </w:pPr>
            <w:r w:rsidRPr="00C22ABD">
              <w:t>C</w:t>
            </w:r>
            <w:r w:rsidR="006D22EC">
              <w:t>LO1</w:t>
            </w:r>
          </w:p>
        </w:tc>
        <w:tc>
          <w:tcPr>
            <w:tcW w:w="0" w:type="auto"/>
            <w:tcMar>
              <w:top w:w="100" w:type="dxa"/>
              <w:left w:w="100" w:type="dxa"/>
              <w:bottom w:w="100" w:type="dxa"/>
              <w:right w:w="100" w:type="dxa"/>
            </w:tcMar>
            <w:vAlign w:val="center"/>
          </w:tcPr>
          <w:p w14:paraId="1E720A6B" w14:textId="77777777" w:rsidR="002F10C5" w:rsidRPr="00C22ABD" w:rsidRDefault="006D22EC" w:rsidP="00E13D93">
            <w:pPr>
              <w:jc w:val="center"/>
            </w:pPr>
            <w:r>
              <w:t>5</w:t>
            </w:r>
            <w:r w:rsidR="002F10C5" w:rsidRPr="00C22ABD">
              <w:t>/10</w:t>
            </w:r>
          </w:p>
        </w:tc>
        <w:tc>
          <w:tcPr>
            <w:tcW w:w="607" w:type="pct"/>
            <w:tcMar>
              <w:top w:w="100" w:type="dxa"/>
              <w:left w:w="100" w:type="dxa"/>
              <w:bottom w:w="100" w:type="dxa"/>
              <w:right w:w="100" w:type="dxa"/>
            </w:tcMar>
            <w:vAlign w:val="center"/>
          </w:tcPr>
          <w:p w14:paraId="18066731" w14:textId="77777777" w:rsidR="002F10C5" w:rsidRPr="00C22ABD" w:rsidRDefault="002F10C5" w:rsidP="00E13D93">
            <w:pPr>
              <w:jc w:val="center"/>
            </w:pPr>
            <w:r w:rsidRPr="00C22ABD">
              <w:t>100%</w:t>
            </w:r>
          </w:p>
        </w:tc>
      </w:tr>
      <w:tr w:rsidR="00E13D93" w:rsidRPr="00C22ABD" w14:paraId="1AAEE59E" w14:textId="77777777" w:rsidTr="00E13D93">
        <w:trPr>
          <w:trHeight w:val="20"/>
          <w:jc w:val="center"/>
        </w:trPr>
        <w:tc>
          <w:tcPr>
            <w:tcW w:w="769" w:type="pct"/>
            <w:vMerge/>
            <w:tcMar>
              <w:top w:w="100" w:type="dxa"/>
              <w:left w:w="100" w:type="dxa"/>
              <w:bottom w:w="100" w:type="dxa"/>
              <w:right w:w="100" w:type="dxa"/>
            </w:tcMar>
            <w:vAlign w:val="center"/>
          </w:tcPr>
          <w:p w14:paraId="5C5824D9" w14:textId="77777777" w:rsidR="006D22EC" w:rsidRPr="00C22ABD" w:rsidRDefault="006D22EC" w:rsidP="002F10C5">
            <w:pPr>
              <w:jc w:val="center"/>
            </w:pPr>
          </w:p>
        </w:tc>
        <w:tc>
          <w:tcPr>
            <w:tcW w:w="616" w:type="pct"/>
            <w:tcMar>
              <w:top w:w="100" w:type="dxa"/>
              <w:left w:w="100" w:type="dxa"/>
              <w:bottom w:w="100" w:type="dxa"/>
              <w:right w:w="100" w:type="dxa"/>
            </w:tcMar>
            <w:vAlign w:val="center"/>
          </w:tcPr>
          <w:p w14:paraId="3C8A9344" w14:textId="77777777" w:rsidR="006D22EC" w:rsidRPr="00C22ABD" w:rsidRDefault="006D22EC" w:rsidP="006D22EC">
            <w:pPr>
              <w:jc w:val="center"/>
            </w:pPr>
            <w:r>
              <w:t>5</w:t>
            </w:r>
            <w:r w:rsidRPr="00C22ABD">
              <w:t>0%</w:t>
            </w:r>
          </w:p>
        </w:tc>
        <w:tc>
          <w:tcPr>
            <w:tcW w:w="1098" w:type="pct"/>
            <w:tcMar>
              <w:top w:w="100" w:type="dxa"/>
              <w:left w:w="100" w:type="dxa"/>
              <w:bottom w:w="100" w:type="dxa"/>
              <w:right w:w="100" w:type="dxa"/>
            </w:tcMar>
            <w:vAlign w:val="center"/>
          </w:tcPr>
          <w:p w14:paraId="2B4069E7" w14:textId="77777777" w:rsidR="006D22EC" w:rsidRDefault="006D22EC" w:rsidP="002F10C5">
            <w:r>
              <w:t>Kết thúc học phần (KTHP)</w:t>
            </w:r>
          </w:p>
          <w:p w14:paraId="612B805C" w14:textId="77777777" w:rsidR="00B14778" w:rsidRPr="00CA0A4B" w:rsidRDefault="00B14778" w:rsidP="00B14778">
            <w:pPr>
              <w:ind w:right="-20"/>
              <w:rPr>
                <w:b/>
                <w:bCs/>
              </w:rPr>
            </w:pPr>
            <w:r w:rsidRPr="00CA0A4B">
              <w:rPr>
                <w:b/>
                <w:bCs/>
              </w:rPr>
              <w:t>Điểm đánh giá của giảng viên hướng dẫn và giảng viên chấm</w:t>
            </w:r>
          </w:p>
          <w:p w14:paraId="5CE82129" w14:textId="77777777" w:rsidR="00B14778" w:rsidRPr="00C22ABD" w:rsidRDefault="00B14778" w:rsidP="00B14778">
            <w:r w:rsidRPr="00CA0A4B">
              <w:rPr>
                <w:bCs/>
                <w:i/>
              </w:rPr>
              <w:t>(Đ</w:t>
            </w:r>
            <w:r w:rsidRPr="00CA0A4B">
              <w:rPr>
                <w:i/>
                <w:spacing w:val="-2"/>
              </w:rPr>
              <w:t xml:space="preserve">iểm đánh giá là do giảng viên hướng dẫn và </w:t>
            </w:r>
            <w:r w:rsidRPr="00CA0A4B">
              <w:rPr>
                <w:i/>
                <w:spacing w:val="-2"/>
              </w:rPr>
              <w:lastRenderedPageBreak/>
              <w:t>giảng viên cùng chuyên môn chấm và đánh giá)</w:t>
            </w:r>
          </w:p>
        </w:tc>
        <w:tc>
          <w:tcPr>
            <w:tcW w:w="468" w:type="pct"/>
            <w:tcMar>
              <w:top w:w="100" w:type="dxa"/>
              <w:left w:w="100" w:type="dxa"/>
              <w:bottom w:w="100" w:type="dxa"/>
              <w:right w:w="100" w:type="dxa"/>
            </w:tcMar>
            <w:vAlign w:val="center"/>
          </w:tcPr>
          <w:p w14:paraId="504D16A2" w14:textId="77777777" w:rsidR="006D22EC" w:rsidRPr="00C22ABD" w:rsidRDefault="006D22EC" w:rsidP="002F10C5">
            <w:pPr>
              <w:jc w:val="center"/>
            </w:pPr>
            <w:r>
              <w:lastRenderedPageBreak/>
              <w:t>BCCD</w:t>
            </w:r>
          </w:p>
        </w:tc>
        <w:tc>
          <w:tcPr>
            <w:tcW w:w="463" w:type="pct"/>
            <w:tcMar>
              <w:top w:w="100" w:type="dxa"/>
              <w:left w:w="100" w:type="dxa"/>
              <w:bottom w:w="100" w:type="dxa"/>
              <w:right w:w="100" w:type="dxa"/>
            </w:tcMar>
            <w:vAlign w:val="center"/>
          </w:tcPr>
          <w:p w14:paraId="386A1E8B" w14:textId="77777777" w:rsidR="006D22EC" w:rsidRPr="00C22ABD" w:rsidRDefault="006D22EC" w:rsidP="006D22EC">
            <w:pPr>
              <w:jc w:val="center"/>
            </w:pPr>
            <w:r w:rsidRPr="00C22ABD">
              <w:t>Rubric R</w:t>
            </w:r>
            <w:r>
              <w:t>2</w:t>
            </w:r>
          </w:p>
        </w:tc>
        <w:tc>
          <w:tcPr>
            <w:tcW w:w="434" w:type="pct"/>
            <w:tcMar>
              <w:top w:w="100" w:type="dxa"/>
              <w:left w:w="100" w:type="dxa"/>
              <w:bottom w:w="100" w:type="dxa"/>
              <w:right w:w="100" w:type="dxa"/>
            </w:tcMar>
            <w:vAlign w:val="center"/>
          </w:tcPr>
          <w:p w14:paraId="5A227E3B" w14:textId="77777777" w:rsidR="006D22EC" w:rsidRPr="00C22ABD" w:rsidRDefault="006D22EC" w:rsidP="006D22EC">
            <w:pPr>
              <w:jc w:val="center"/>
            </w:pPr>
            <w:r w:rsidRPr="00C22ABD">
              <w:t>CLO</w:t>
            </w:r>
            <w:r>
              <w:t>2</w:t>
            </w:r>
          </w:p>
        </w:tc>
        <w:tc>
          <w:tcPr>
            <w:tcW w:w="0" w:type="auto"/>
            <w:tcMar>
              <w:top w:w="100" w:type="dxa"/>
              <w:left w:w="100" w:type="dxa"/>
              <w:bottom w:w="100" w:type="dxa"/>
              <w:right w:w="100" w:type="dxa"/>
            </w:tcMar>
            <w:vAlign w:val="center"/>
          </w:tcPr>
          <w:p w14:paraId="78517F10" w14:textId="77777777" w:rsidR="006D22EC" w:rsidRPr="00C22ABD" w:rsidRDefault="006D22EC" w:rsidP="002F10C5">
            <w:pPr>
              <w:jc w:val="center"/>
            </w:pPr>
            <w:r>
              <w:t>5</w:t>
            </w:r>
            <w:r w:rsidRPr="00C22ABD">
              <w:t>/10</w:t>
            </w:r>
          </w:p>
        </w:tc>
        <w:tc>
          <w:tcPr>
            <w:tcW w:w="607" w:type="pct"/>
            <w:tcMar>
              <w:top w:w="100" w:type="dxa"/>
              <w:left w:w="100" w:type="dxa"/>
              <w:bottom w:w="100" w:type="dxa"/>
              <w:right w:w="100" w:type="dxa"/>
            </w:tcMar>
          </w:tcPr>
          <w:p w14:paraId="69847CA6" w14:textId="77777777" w:rsidR="006D22EC" w:rsidRPr="00C22ABD" w:rsidRDefault="006D22EC" w:rsidP="002F10C5">
            <w:pPr>
              <w:jc w:val="center"/>
            </w:pPr>
            <w:r w:rsidRPr="00B00942">
              <w:t>100%</w:t>
            </w:r>
          </w:p>
        </w:tc>
      </w:tr>
      <w:tr w:rsidR="00B14778" w:rsidRPr="00C22ABD" w14:paraId="4B782B01" w14:textId="77777777" w:rsidTr="00E13D93">
        <w:trPr>
          <w:trHeight w:val="20"/>
          <w:jc w:val="center"/>
        </w:trPr>
        <w:tc>
          <w:tcPr>
            <w:tcW w:w="5000" w:type="pct"/>
            <w:gridSpan w:val="8"/>
            <w:tcMar>
              <w:top w:w="100" w:type="dxa"/>
              <w:left w:w="100" w:type="dxa"/>
              <w:bottom w:w="100" w:type="dxa"/>
              <w:right w:w="100" w:type="dxa"/>
            </w:tcMar>
            <w:vAlign w:val="center"/>
          </w:tcPr>
          <w:p w14:paraId="42AB94CC" w14:textId="77777777" w:rsidR="00B14778" w:rsidRPr="00B00942" w:rsidRDefault="00B14778" w:rsidP="002F10C5">
            <w:pPr>
              <w:jc w:val="center"/>
            </w:pPr>
            <w:r w:rsidRPr="00CA0A4B">
              <w:rPr>
                <w:bCs/>
                <w:i/>
              </w:rPr>
              <w:lastRenderedPageBreak/>
              <w:t>Ghi chú: Giảng viên phụ trách lớp học phần chịu trách nhiệm nhập 2 đầu điểm vào Hệ thống quản lý đào tạo của Trường.</w:t>
            </w:r>
          </w:p>
        </w:tc>
      </w:tr>
    </w:tbl>
    <w:p w14:paraId="5C16977C" w14:textId="77777777" w:rsidR="00C86370" w:rsidRDefault="00C86370" w:rsidP="00190C60">
      <w:pPr>
        <w:widowControl w:val="0"/>
        <w:jc w:val="both"/>
        <w:rPr>
          <w:b/>
          <w:bCs/>
        </w:rPr>
      </w:pPr>
    </w:p>
    <w:p w14:paraId="69BE4CE1" w14:textId="77777777" w:rsidR="0041587C" w:rsidRPr="004A33F8" w:rsidRDefault="00795944" w:rsidP="0041587C">
      <w:pPr>
        <w:widowControl w:val="0"/>
        <w:jc w:val="both"/>
        <w:rPr>
          <w:bCs/>
        </w:rPr>
      </w:pPr>
      <w:r w:rsidRPr="004A33F8">
        <w:rPr>
          <w:bCs/>
        </w:rPr>
        <w:t xml:space="preserve">+ </w:t>
      </w:r>
      <w:r w:rsidR="0041587C" w:rsidRPr="004A33F8">
        <w:rPr>
          <w:bCs/>
          <w:lang w:val="vi-VN"/>
        </w:rPr>
        <w:t xml:space="preserve">Đối với các học phần </w:t>
      </w:r>
      <w:r w:rsidR="0041587C" w:rsidRPr="004A33F8">
        <w:rPr>
          <w:bCs/>
        </w:rPr>
        <w:t>Đồ án tốt nghiệp/ Khóa luận tốt nghiệp</w:t>
      </w:r>
      <w:r w:rsidR="0041587C" w:rsidRPr="004A33F8">
        <w:rPr>
          <w:bCs/>
          <w:lang w:val="vi-VN"/>
        </w:rPr>
        <w:t xml:space="preserve"> sử dụng biểu sau:</w:t>
      </w:r>
    </w:p>
    <w:p w14:paraId="449855F7" w14:textId="77777777" w:rsidR="0041587C" w:rsidRDefault="0041587C" w:rsidP="00190C60">
      <w:pPr>
        <w:widowControl w:val="0"/>
        <w:jc w:val="both"/>
        <w:rPr>
          <w:b/>
          <w:bCs/>
        </w:rPr>
      </w:pPr>
    </w:p>
    <w:tbl>
      <w:tblPr>
        <w:tblW w:w="5311"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443"/>
        <w:gridCol w:w="1392"/>
        <w:gridCol w:w="2159"/>
        <w:gridCol w:w="877"/>
        <w:gridCol w:w="854"/>
        <w:gridCol w:w="800"/>
        <w:gridCol w:w="1122"/>
        <w:gridCol w:w="991"/>
      </w:tblGrid>
      <w:tr w:rsidR="00E13D93" w:rsidRPr="00C22ABD" w14:paraId="1F9FFA57" w14:textId="77777777" w:rsidTr="00535E8E">
        <w:trPr>
          <w:trHeight w:val="20"/>
          <w:tblHeader/>
          <w:jc w:val="center"/>
        </w:trPr>
        <w:tc>
          <w:tcPr>
            <w:tcW w:w="749" w:type="pct"/>
            <w:shd w:val="clear" w:color="auto" w:fill="auto"/>
            <w:tcMar>
              <w:top w:w="100" w:type="dxa"/>
              <w:left w:w="100" w:type="dxa"/>
              <w:bottom w:w="100" w:type="dxa"/>
              <w:right w:w="100" w:type="dxa"/>
            </w:tcMar>
            <w:vAlign w:val="center"/>
          </w:tcPr>
          <w:p w14:paraId="2326B2BC" w14:textId="77777777" w:rsidR="00C97E42" w:rsidRPr="00C22ABD" w:rsidRDefault="00C97E42" w:rsidP="002162FD">
            <w:pPr>
              <w:jc w:val="center"/>
              <w:rPr>
                <w:sz w:val="22"/>
                <w:szCs w:val="22"/>
              </w:rPr>
            </w:pPr>
            <w:r w:rsidRPr="00C22ABD">
              <w:rPr>
                <w:b/>
                <w:bCs/>
                <w:sz w:val="22"/>
                <w:szCs w:val="22"/>
              </w:rPr>
              <w:t>Thành phần đánh giá</w:t>
            </w:r>
          </w:p>
        </w:tc>
        <w:tc>
          <w:tcPr>
            <w:tcW w:w="722" w:type="pct"/>
            <w:shd w:val="clear" w:color="auto" w:fill="auto"/>
            <w:tcMar>
              <w:top w:w="100" w:type="dxa"/>
              <w:left w:w="100" w:type="dxa"/>
              <w:bottom w:w="100" w:type="dxa"/>
              <w:right w:w="100" w:type="dxa"/>
            </w:tcMar>
            <w:vAlign w:val="center"/>
          </w:tcPr>
          <w:p w14:paraId="1EA38D26" w14:textId="77777777" w:rsidR="00C97E42" w:rsidRPr="00C22ABD" w:rsidRDefault="00C97E42" w:rsidP="002162FD">
            <w:pPr>
              <w:jc w:val="center"/>
              <w:rPr>
                <w:sz w:val="22"/>
                <w:szCs w:val="22"/>
              </w:rPr>
            </w:pPr>
            <w:r w:rsidRPr="00C22ABD">
              <w:rPr>
                <w:b/>
                <w:bCs/>
                <w:sz w:val="22"/>
                <w:szCs w:val="22"/>
              </w:rPr>
              <w:t>Trọng số tính điểm học phần (%)</w:t>
            </w:r>
          </w:p>
        </w:tc>
        <w:tc>
          <w:tcPr>
            <w:tcW w:w="1120" w:type="pct"/>
            <w:shd w:val="clear" w:color="auto" w:fill="auto"/>
            <w:tcMar>
              <w:top w:w="100" w:type="dxa"/>
              <w:left w:w="100" w:type="dxa"/>
              <w:bottom w:w="100" w:type="dxa"/>
              <w:right w:w="100" w:type="dxa"/>
            </w:tcMar>
            <w:vAlign w:val="center"/>
          </w:tcPr>
          <w:p w14:paraId="036A9CC9" w14:textId="77777777" w:rsidR="00C97E42" w:rsidRPr="00C22ABD" w:rsidRDefault="00C97E42" w:rsidP="002162FD">
            <w:pPr>
              <w:jc w:val="center"/>
              <w:rPr>
                <w:sz w:val="22"/>
                <w:szCs w:val="22"/>
              </w:rPr>
            </w:pPr>
            <w:r w:rsidRPr="00C22ABD">
              <w:rPr>
                <w:b/>
                <w:bCs/>
                <w:sz w:val="22"/>
                <w:szCs w:val="22"/>
              </w:rPr>
              <w:t>Bài đánh giá</w:t>
            </w:r>
          </w:p>
        </w:tc>
        <w:tc>
          <w:tcPr>
            <w:tcW w:w="455" w:type="pct"/>
            <w:shd w:val="clear" w:color="auto" w:fill="auto"/>
            <w:tcMar>
              <w:top w:w="100" w:type="dxa"/>
              <w:left w:w="100" w:type="dxa"/>
              <w:bottom w:w="100" w:type="dxa"/>
              <w:right w:w="100" w:type="dxa"/>
            </w:tcMar>
            <w:vAlign w:val="center"/>
          </w:tcPr>
          <w:p w14:paraId="2C0D846B" w14:textId="77777777" w:rsidR="00C97E42" w:rsidRPr="00C22ABD" w:rsidRDefault="00C97E42" w:rsidP="002162FD">
            <w:pPr>
              <w:jc w:val="center"/>
              <w:rPr>
                <w:sz w:val="22"/>
                <w:szCs w:val="22"/>
              </w:rPr>
            </w:pPr>
            <w:r w:rsidRPr="00C22ABD">
              <w:rPr>
                <w:b/>
                <w:bCs/>
                <w:sz w:val="22"/>
                <w:szCs w:val="22"/>
              </w:rPr>
              <w:t>Hình thức đánh giá</w:t>
            </w:r>
          </w:p>
        </w:tc>
        <w:tc>
          <w:tcPr>
            <w:tcW w:w="443" w:type="pct"/>
            <w:shd w:val="clear" w:color="auto" w:fill="auto"/>
            <w:tcMar>
              <w:top w:w="100" w:type="dxa"/>
              <w:left w:w="100" w:type="dxa"/>
              <w:bottom w:w="100" w:type="dxa"/>
              <w:right w:w="100" w:type="dxa"/>
            </w:tcMar>
            <w:vAlign w:val="center"/>
          </w:tcPr>
          <w:p w14:paraId="1D9DB598" w14:textId="77777777" w:rsidR="00C97E42" w:rsidRPr="00C22ABD" w:rsidRDefault="00C97E42" w:rsidP="002162FD">
            <w:pPr>
              <w:jc w:val="center"/>
              <w:rPr>
                <w:sz w:val="22"/>
                <w:szCs w:val="22"/>
              </w:rPr>
            </w:pPr>
            <w:r w:rsidRPr="00C22ABD">
              <w:rPr>
                <w:b/>
                <w:bCs/>
                <w:sz w:val="22"/>
                <w:szCs w:val="22"/>
              </w:rPr>
              <w:t>Tiêu chí đánh giá</w:t>
            </w:r>
          </w:p>
        </w:tc>
        <w:tc>
          <w:tcPr>
            <w:tcW w:w="415" w:type="pct"/>
            <w:shd w:val="clear" w:color="auto" w:fill="auto"/>
            <w:tcMar>
              <w:top w:w="100" w:type="dxa"/>
              <w:left w:w="100" w:type="dxa"/>
              <w:bottom w:w="100" w:type="dxa"/>
              <w:right w:w="100" w:type="dxa"/>
            </w:tcMar>
            <w:vAlign w:val="center"/>
          </w:tcPr>
          <w:p w14:paraId="464C4EF3" w14:textId="77777777" w:rsidR="00C97E42" w:rsidRPr="00C22ABD" w:rsidRDefault="00C97E42" w:rsidP="002162FD">
            <w:pPr>
              <w:jc w:val="center"/>
              <w:rPr>
                <w:sz w:val="22"/>
                <w:szCs w:val="22"/>
              </w:rPr>
            </w:pPr>
            <w:r w:rsidRPr="00C22ABD">
              <w:rPr>
                <w:b/>
                <w:bCs/>
                <w:sz w:val="22"/>
                <w:szCs w:val="22"/>
              </w:rPr>
              <w:t>CĐR được đánh giá</w:t>
            </w:r>
          </w:p>
        </w:tc>
        <w:tc>
          <w:tcPr>
            <w:tcW w:w="582" w:type="pct"/>
            <w:shd w:val="clear" w:color="auto" w:fill="auto"/>
            <w:tcMar>
              <w:top w:w="100" w:type="dxa"/>
              <w:left w:w="100" w:type="dxa"/>
              <w:bottom w:w="100" w:type="dxa"/>
              <w:right w:w="100" w:type="dxa"/>
            </w:tcMar>
            <w:vAlign w:val="center"/>
          </w:tcPr>
          <w:p w14:paraId="787DAC19" w14:textId="77777777" w:rsidR="00C97E42" w:rsidRPr="00C22ABD" w:rsidRDefault="00C97E42" w:rsidP="002162FD">
            <w:pPr>
              <w:jc w:val="center"/>
              <w:rPr>
                <w:sz w:val="22"/>
                <w:szCs w:val="22"/>
              </w:rPr>
            </w:pPr>
            <w:r w:rsidRPr="00C22ABD">
              <w:rPr>
                <w:b/>
                <w:bCs/>
                <w:sz w:val="22"/>
                <w:szCs w:val="22"/>
              </w:rPr>
              <w:t>Điểm tối đa của CĐR trong lần đánh giá</w:t>
            </w:r>
          </w:p>
        </w:tc>
        <w:tc>
          <w:tcPr>
            <w:tcW w:w="514" w:type="pct"/>
            <w:shd w:val="clear" w:color="auto" w:fill="auto"/>
            <w:tcMar>
              <w:top w:w="100" w:type="dxa"/>
              <w:left w:w="100" w:type="dxa"/>
              <w:bottom w:w="100" w:type="dxa"/>
              <w:right w:w="100" w:type="dxa"/>
            </w:tcMar>
            <w:vAlign w:val="center"/>
          </w:tcPr>
          <w:p w14:paraId="08402389" w14:textId="77777777" w:rsidR="00C97E42" w:rsidRPr="00C22ABD" w:rsidRDefault="00C97E42" w:rsidP="002162FD">
            <w:pPr>
              <w:jc w:val="center"/>
              <w:rPr>
                <w:sz w:val="22"/>
                <w:szCs w:val="22"/>
              </w:rPr>
            </w:pPr>
            <w:r w:rsidRPr="00C22ABD">
              <w:rPr>
                <w:b/>
                <w:bCs/>
                <w:sz w:val="22"/>
                <w:szCs w:val="22"/>
              </w:rPr>
              <w:t>Trọng số đánh giá theo CĐR (%)</w:t>
            </w:r>
          </w:p>
        </w:tc>
      </w:tr>
      <w:tr w:rsidR="00535E8E" w:rsidRPr="00C22ABD" w14:paraId="5D5D2026" w14:textId="77777777" w:rsidTr="00535E8E">
        <w:trPr>
          <w:trHeight w:val="20"/>
          <w:jc w:val="center"/>
        </w:trPr>
        <w:tc>
          <w:tcPr>
            <w:tcW w:w="749" w:type="pct"/>
            <w:tcMar>
              <w:top w:w="100" w:type="dxa"/>
              <w:left w:w="100" w:type="dxa"/>
              <w:bottom w:w="100" w:type="dxa"/>
              <w:right w:w="100" w:type="dxa"/>
            </w:tcMar>
            <w:vAlign w:val="center"/>
          </w:tcPr>
          <w:p w14:paraId="57539E97" w14:textId="77777777" w:rsidR="00C97E42" w:rsidRPr="006D22EC" w:rsidRDefault="00C97E42" w:rsidP="002162FD">
            <w:pPr>
              <w:jc w:val="center"/>
            </w:pPr>
            <w:r w:rsidRPr="006D22EC">
              <w:rPr>
                <w:bCs/>
              </w:rPr>
              <w:t>Đánh giá chuyên cần</w:t>
            </w:r>
          </w:p>
        </w:tc>
        <w:tc>
          <w:tcPr>
            <w:tcW w:w="722" w:type="pct"/>
            <w:tcMar>
              <w:top w:w="100" w:type="dxa"/>
              <w:left w:w="100" w:type="dxa"/>
              <w:bottom w:w="100" w:type="dxa"/>
              <w:right w:w="100" w:type="dxa"/>
            </w:tcMar>
            <w:vAlign w:val="center"/>
          </w:tcPr>
          <w:p w14:paraId="3DF7EF88" w14:textId="77777777" w:rsidR="00C97E42" w:rsidRPr="00C22ABD" w:rsidRDefault="00C97E42" w:rsidP="002162FD">
            <w:pPr>
              <w:jc w:val="center"/>
            </w:pPr>
            <w:r w:rsidRPr="00C22ABD">
              <w:t>0%</w:t>
            </w:r>
          </w:p>
        </w:tc>
        <w:tc>
          <w:tcPr>
            <w:tcW w:w="1120" w:type="pct"/>
            <w:tcMar>
              <w:top w:w="100" w:type="dxa"/>
              <w:left w:w="100" w:type="dxa"/>
              <w:bottom w:w="100" w:type="dxa"/>
              <w:right w:w="100" w:type="dxa"/>
            </w:tcMar>
            <w:vAlign w:val="center"/>
          </w:tcPr>
          <w:p w14:paraId="6BAD04BA" w14:textId="77777777" w:rsidR="00C97E42" w:rsidRPr="00C22ABD" w:rsidRDefault="00C97E42" w:rsidP="002162FD"/>
        </w:tc>
        <w:tc>
          <w:tcPr>
            <w:tcW w:w="455" w:type="pct"/>
            <w:tcMar>
              <w:top w:w="100" w:type="dxa"/>
              <w:left w:w="100" w:type="dxa"/>
              <w:bottom w:w="100" w:type="dxa"/>
              <w:right w:w="100" w:type="dxa"/>
            </w:tcMar>
            <w:vAlign w:val="center"/>
          </w:tcPr>
          <w:p w14:paraId="679B48FB" w14:textId="77777777" w:rsidR="00C97E42" w:rsidRPr="00C22ABD" w:rsidRDefault="00C97E42" w:rsidP="002162FD">
            <w:pPr>
              <w:jc w:val="center"/>
            </w:pPr>
          </w:p>
        </w:tc>
        <w:tc>
          <w:tcPr>
            <w:tcW w:w="443" w:type="pct"/>
            <w:tcMar>
              <w:top w:w="100" w:type="dxa"/>
              <w:left w:w="100" w:type="dxa"/>
              <w:bottom w:w="100" w:type="dxa"/>
              <w:right w:w="100" w:type="dxa"/>
            </w:tcMar>
            <w:vAlign w:val="center"/>
          </w:tcPr>
          <w:p w14:paraId="4B4BB74D" w14:textId="77777777" w:rsidR="00C97E42" w:rsidRPr="00C22ABD" w:rsidRDefault="00C97E42" w:rsidP="002162FD">
            <w:pPr>
              <w:jc w:val="center"/>
            </w:pPr>
          </w:p>
        </w:tc>
        <w:tc>
          <w:tcPr>
            <w:tcW w:w="415" w:type="pct"/>
            <w:tcMar>
              <w:top w:w="100" w:type="dxa"/>
              <w:left w:w="100" w:type="dxa"/>
              <w:bottom w:w="100" w:type="dxa"/>
              <w:right w:w="100" w:type="dxa"/>
            </w:tcMar>
            <w:vAlign w:val="center"/>
          </w:tcPr>
          <w:p w14:paraId="32C3D0F3" w14:textId="77777777" w:rsidR="00C97E42" w:rsidRPr="00C22ABD" w:rsidRDefault="00C97E42" w:rsidP="002162FD">
            <w:r w:rsidRPr="00C22ABD">
              <w:t xml:space="preserve"> </w:t>
            </w:r>
          </w:p>
        </w:tc>
        <w:tc>
          <w:tcPr>
            <w:tcW w:w="582" w:type="pct"/>
            <w:tcMar>
              <w:top w:w="100" w:type="dxa"/>
              <w:left w:w="100" w:type="dxa"/>
              <w:bottom w:w="100" w:type="dxa"/>
              <w:right w:w="100" w:type="dxa"/>
            </w:tcMar>
            <w:vAlign w:val="center"/>
          </w:tcPr>
          <w:p w14:paraId="1D33DB29" w14:textId="77777777" w:rsidR="00C97E42" w:rsidRPr="00C22ABD" w:rsidRDefault="00C97E42" w:rsidP="002162FD">
            <w:pPr>
              <w:jc w:val="center"/>
            </w:pPr>
          </w:p>
        </w:tc>
        <w:tc>
          <w:tcPr>
            <w:tcW w:w="514" w:type="pct"/>
            <w:tcMar>
              <w:top w:w="100" w:type="dxa"/>
              <w:left w:w="100" w:type="dxa"/>
              <w:bottom w:w="100" w:type="dxa"/>
              <w:right w:w="100" w:type="dxa"/>
            </w:tcMar>
            <w:vAlign w:val="center"/>
          </w:tcPr>
          <w:p w14:paraId="696B8869" w14:textId="77777777" w:rsidR="00C97E42" w:rsidRPr="00C22ABD" w:rsidRDefault="00C97E42" w:rsidP="002162FD">
            <w:r w:rsidRPr="00C22ABD">
              <w:t xml:space="preserve"> </w:t>
            </w:r>
          </w:p>
        </w:tc>
      </w:tr>
      <w:tr w:rsidR="00535E8E" w:rsidRPr="00C22ABD" w14:paraId="6444D1EA" w14:textId="77777777" w:rsidTr="00535E8E">
        <w:trPr>
          <w:trHeight w:val="20"/>
          <w:jc w:val="center"/>
        </w:trPr>
        <w:tc>
          <w:tcPr>
            <w:tcW w:w="749" w:type="pct"/>
            <w:vAlign w:val="center"/>
          </w:tcPr>
          <w:p w14:paraId="58A7433F" w14:textId="77777777" w:rsidR="00C97E42" w:rsidRPr="006D22EC" w:rsidRDefault="00C97E42" w:rsidP="002162FD">
            <w:pPr>
              <w:jc w:val="center"/>
            </w:pPr>
            <w:r w:rsidRPr="006D22EC">
              <w:rPr>
                <w:bCs/>
              </w:rPr>
              <w:t>Đánh giữa kỳ</w:t>
            </w:r>
          </w:p>
        </w:tc>
        <w:tc>
          <w:tcPr>
            <w:tcW w:w="722" w:type="pct"/>
            <w:tcMar>
              <w:top w:w="100" w:type="dxa"/>
              <w:left w:w="100" w:type="dxa"/>
              <w:bottom w:w="100" w:type="dxa"/>
              <w:right w:w="100" w:type="dxa"/>
            </w:tcMar>
            <w:vAlign w:val="center"/>
          </w:tcPr>
          <w:p w14:paraId="23CBA1E1" w14:textId="77777777" w:rsidR="00C97E42" w:rsidRPr="00C22ABD" w:rsidRDefault="00C97E42" w:rsidP="002162FD">
            <w:pPr>
              <w:jc w:val="center"/>
            </w:pPr>
            <w:r w:rsidRPr="00C22ABD">
              <w:t>0%</w:t>
            </w:r>
          </w:p>
        </w:tc>
        <w:tc>
          <w:tcPr>
            <w:tcW w:w="1120" w:type="pct"/>
            <w:tcMar>
              <w:top w:w="100" w:type="dxa"/>
              <w:left w:w="100" w:type="dxa"/>
              <w:bottom w:w="100" w:type="dxa"/>
              <w:right w:w="100" w:type="dxa"/>
            </w:tcMar>
            <w:vAlign w:val="center"/>
          </w:tcPr>
          <w:p w14:paraId="560DEDFC" w14:textId="77777777" w:rsidR="00C97E42" w:rsidRPr="00C22ABD" w:rsidRDefault="00C97E42" w:rsidP="002162FD"/>
        </w:tc>
        <w:tc>
          <w:tcPr>
            <w:tcW w:w="455" w:type="pct"/>
            <w:tcMar>
              <w:top w:w="100" w:type="dxa"/>
              <w:left w:w="100" w:type="dxa"/>
              <w:bottom w:w="100" w:type="dxa"/>
              <w:right w:w="100" w:type="dxa"/>
            </w:tcMar>
            <w:vAlign w:val="center"/>
          </w:tcPr>
          <w:p w14:paraId="6F6FADB1" w14:textId="77777777" w:rsidR="00C97E42" w:rsidRPr="00C22ABD" w:rsidRDefault="00C97E42" w:rsidP="002162FD">
            <w:pPr>
              <w:jc w:val="center"/>
            </w:pPr>
          </w:p>
        </w:tc>
        <w:tc>
          <w:tcPr>
            <w:tcW w:w="443" w:type="pct"/>
            <w:tcMar>
              <w:top w:w="100" w:type="dxa"/>
              <w:left w:w="100" w:type="dxa"/>
              <w:bottom w:w="100" w:type="dxa"/>
              <w:right w:w="100" w:type="dxa"/>
            </w:tcMar>
            <w:vAlign w:val="center"/>
          </w:tcPr>
          <w:p w14:paraId="2A6754A4" w14:textId="77777777" w:rsidR="00C97E42" w:rsidRPr="00C22ABD" w:rsidRDefault="00C97E42" w:rsidP="002162FD">
            <w:pPr>
              <w:jc w:val="center"/>
            </w:pPr>
          </w:p>
        </w:tc>
        <w:tc>
          <w:tcPr>
            <w:tcW w:w="415" w:type="pct"/>
            <w:tcMar>
              <w:top w:w="100" w:type="dxa"/>
              <w:left w:w="100" w:type="dxa"/>
              <w:bottom w:w="100" w:type="dxa"/>
              <w:right w:w="100" w:type="dxa"/>
            </w:tcMar>
            <w:vAlign w:val="center"/>
          </w:tcPr>
          <w:p w14:paraId="5926DC70" w14:textId="77777777" w:rsidR="00C97E42" w:rsidRPr="00C22ABD" w:rsidRDefault="00C97E42" w:rsidP="002162FD"/>
        </w:tc>
        <w:tc>
          <w:tcPr>
            <w:tcW w:w="582" w:type="pct"/>
            <w:tcMar>
              <w:top w:w="100" w:type="dxa"/>
              <w:left w:w="100" w:type="dxa"/>
              <w:bottom w:w="100" w:type="dxa"/>
              <w:right w:w="100" w:type="dxa"/>
            </w:tcMar>
            <w:vAlign w:val="center"/>
          </w:tcPr>
          <w:p w14:paraId="42E38BC1" w14:textId="77777777" w:rsidR="00C97E42" w:rsidRPr="00C22ABD" w:rsidRDefault="00C97E42" w:rsidP="002162FD">
            <w:pPr>
              <w:jc w:val="center"/>
            </w:pPr>
          </w:p>
        </w:tc>
        <w:tc>
          <w:tcPr>
            <w:tcW w:w="514" w:type="pct"/>
            <w:tcMar>
              <w:top w:w="100" w:type="dxa"/>
              <w:left w:w="100" w:type="dxa"/>
              <w:bottom w:w="100" w:type="dxa"/>
              <w:right w:w="100" w:type="dxa"/>
            </w:tcMar>
            <w:vAlign w:val="center"/>
          </w:tcPr>
          <w:p w14:paraId="2E754780" w14:textId="77777777" w:rsidR="00C97E42" w:rsidRPr="00C22ABD" w:rsidRDefault="00C97E42" w:rsidP="002162FD"/>
        </w:tc>
      </w:tr>
      <w:tr w:rsidR="00E13D93" w:rsidRPr="00C22ABD" w14:paraId="1BF2CAC6" w14:textId="77777777" w:rsidTr="00535E8E">
        <w:trPr>
          <w:trHeight w:val="20"/>
          <w:jc w:val="center"/>
        </w:trPr>
        <w:tc>
          <w:tcPr>
            <w:tcW w:w="749" w:type="pct"/>
            <w:vMerge w:val="restart"/>
            <w:tcMar>
              <w:top w:w="100" w:type="dxa"/>
              <w:left w:w="100" w:type="dxa"/>
              <w:bottom w:w="100" w:type="dxa"/>
              <w:right w:w="100" w:type="dxa"/>
            </w:tcMar>
            <w:vAlign w:val="center"/>
          </w:tcPr>
          <w:p w14:paraId="3F35E4BC" w14:textId="77777777" w:rsidR="00C97E42" w:rsidRPr="006D22EC" w:rsidRDefault="00C97E42" w:rsidP="002162FD">
            <w:pPr>
              <w:jc w:val="center"/>
            </w:pPr>
            <w:r w:rsidRPr="006D22EC">
              <w:rPr>
                <w:bCs/>
              </w:rPr>
              <w:t>Đánh giá học phần</w:t>
            </w:r>
          </w:p>
        </w:tc>
        <w:tc>
          <w:tcPr>
            <w:tcW w:w="722" w:type="pct"/>
            <w:tcMar>
              <w:top w:w="100" w:type="dxa"/>
              <w:left w:w="100" w:type="dxa"/>
              <w:bottom w:w="100" w:type="dxa"/>
              <w:right w:w="100" w:type="dxa"/>
            </w:tcMar>
            <w:vAlign w:val="center"/>
          </w:tcPr>
          <w:p w14:paraId="1194DB43" w14:textId="77777777" w:rsidR="00C97E42" w:rsidRPr="00C22ABD" w:rsidRDefault="00C97E42" w:rsidP="002162FD">
            <w:pPr>
              <w:jc w:val="center"/>
            </w:pPr>
            <w:r>
              <w:t>3</w:t>
            </w:r>
            <w:r w:rsidRPr="00C22ABD">
              <w:t>0%</w:t>
            </w:r>
          </w:p>
        </w:tc>
        <w:tc>
          <w:tcPr>
            <w:tcW w:w="1120" w:type="pct"/>
            <w:tcMar>
              <w:top w:w="100" w:type="dxa"/>
              <w:left w:w="100" w:type="dxa"/>
              <w:bottom w:w="100" w:type="dxa"/>
              <w:right w:w="100" w:type="dxa"/>
            </w:tcMar>
            <w:vAlign w:val="center"/>
          </w:tcPr>
          <w:p w14:paraId="16AC6073" w14:textId="77777777" w:rsidR="00C97E42" w:rsidRDefault="00C97E42" w:rsidP="002162FD">
            <w:r>
              <w:t xml:space="preserve">Kết thúc học phần (KTHP) </w:t>
            </w:r>
          </w:p>
          <w:p w14:paraId="6DFCDDB6" w14:textId="77777777" w:rsidR="00C97E42" w:rsidRPr="00C22ABD" w:rsidRDefault="00C97E42" w:rsidP="002162FD">
            <w:r w:rsidRPr="00CA0A4B">
              <w:rPr>
                <w:b/>
                <w:spacing w:val="-2"/>
              </w:rPr>
              <w:t xml:space="preserve">Điểm </w:t>
            </w:r>
            <w:r>
              <w:rPr>
                <w:b/>
                <w:spacing w:val="-2"/>
              </w:rPr>
              <w:t>đánh giá</w:t>
            </w:r>
            <w:r w:rsidRPr="00E160B5">
              <w:rPr>
                <w:b/>
                <w:spacing w:val="-2"/>
              </w:rPr>
              <w:t xml:space="preserve"> của giảng viên hướng dẫn</w:t>
            </w:r>
          </w:p>
        </w:tc>
        <w:tc>
          <w:tcPr>
            <w:tcW w:w="455" w:type="pct"/>
            <w:tcMar>
              <w:top w:w="100" w:type="dxa"/>
              <w:left w:w="100" w:type="dxa"/>
              <w:bottom w:w="100" w:type="dxa"/>
              <w:right w:w="100" w:type="dxa"/>
            </w:tcMar>
            <w:vAlign w:val="center"/>
          </w:tcPr>
          <w:p w14:paraId="18D28954" w14:textId="77777777" w:rsidR="00C97E42" w:rsidRPr="00C22ABD" w:rsidRDefault="00C97E42" w:rsidP="002162FD">
            <w:pPr>
              <w:jc w:val="center"/>
            </w:pPr>
            <w:r>
              <w:t>BCCD</w:t>
            </w:r>
          </w:p>
        </w:tc>
        <w:tc>
          <w:tcPr>
            <w:tcW w:w="443" w:type="pct"/>
            <w:tcMar>
              <w:top w:w="100" w:type="dxa"/>
              <w:left w:w="100" w:type="dxa"/>
              <w:bottom w:w="100" w:type="dxa"/>
              <w:right w:w="100" w:type="dxa"/>
            </w:tcMar>
            <w:vAlign w:val="center"/>
          </w:tcPr>
          <w:p w14:paraId="5FEB18E1" w14:textId="77777777" w:rsidR="00C97E42" w:rsidRPr="00C22ABD" w:rsidRDefault="00C97E42" w:rsidP="002162FD">
            <w:pPr>
              <w:jc w:val="center"/>
            </w:pPr>
            <w:r w:rsidRPr="00C22ABD">
              <w:t>Rubric R</w:t>
            </w:r>
            <w:r>
              <w:t>1</w:t>
            </w:r>
          </w:p>
        </w:tc>
        <w:tc>
          <w:tcPr>
            <w:tcW w:w="415" w:type="pct"/>
            <w:tcMar>
              <w:top w:w="100" w:type="dxa"/>
              <w:left w:w="100" w:type="dxa"/>
              <w:bottom w:w="100" w:type="dxa"/>
              <w:right w:w="100" w:type="dxa"/>
            </w:tcMar>
            <w:vAlign w:val="center"/>
          </w:tcPr>
          <w:p w14:paraId="592666E0" w14:textId="77777777" w:rsidR="00C97E42" w:rsidRPr="00C22ABD" w:rsidRDefault="00C97E42" w:rsidP="002162FD">
            <w:pPr>
              <w:jc w:val="center"/>
            </w:pPr>
            <w:r w:rsidRPr="00C22ABD">
              <w:t>C</w:t>
            </w:r>
            <w:r>
              <w:t>LO1</w:t>
            </w:r>
          </w:p>
        </w:tc>
        <w:tc>
          <w:tcPr>
            <w:tcW w:w="582" w:type="pct"/>
            <w:tcMar>
              <w:top w:w="100" w:type="dxa"/>
              <w:left w:w="100" w:type="dxa"/>
              <w:bottom w:w="100" w:type="dxa"/>
              <w:right w:w="100" w:type="dxa"/>
            </w:tcMar>
            <w:vAlign w:val="center"/>
          </w:tcPr>
          <w:p w14:paraId="314571DF" w14:textId="77777777" w:rsidR="00C97E42" w:rsidRPr="00C22ABD" w:rsidRDefault="00C97E42" w:rsidP="002162FD">
            <w:pPr>
              <w:jc w:val="center"/>
            </w:pPr>
            <w:r>
              <w:t>5</w:t>
            </w:r>
            <w:r w:rsidRPr="00C22ABD">
              <w:t>/10</w:t>
            </w:r>
          </w:p>
        </w:tc>
        <w:tc>
          <w:tcPr>
            <w:tcW w:w="514" w:type="pct"/>
            <w:tcMar>
              <w:top w:w="100" w:type="dxa"/>
              <w:left w:w="100" w:type="dxa"/>
              <w:bottom w:w="100" w:type="dxa"/>
              <w:right w:w="100" w:type="dxa"/>
            </w:tcMar>
            <w:vAlign w:val="center"/>
          </w:tcPr>
          <w:p w14:paraId="502E5153" w14:textId="77777777" w:rsidR="00C97E42" w:rsidRPr="00C22ABD" w:rsidRDefault="00C97E42" w:rsidP="002162FD">
            <w:pPr>
              <w:jc w:val="center"/>
            </w:pPr>
            <w:r w:rsidRPr="00C22ABD">
              <w:t>100%</w:t>
            </w:r>
          </w:p>
        </w:tc>
      </w:tr>
      <w:tr w:rsidR="00535E8E" w:rsidRPr="00C22ABD" w14:paraId="6019B4EF" w14:textId="77777777" w:rsidTr="00535E8E">
        <w:trPr>
          <w:trHeight w:val="20"/>
          <w:jc w:val="center"/>
        </w:trPr>
        <w:tc>
          <w:tcPr>
            <w:tcW w:w="749" w:type="pct"/>
            <w:vMerge/>
            <w:tcMar>
              <w:top w:w="100" w:type="dxa"/>
              <w:left w:w="100" w:type="dxa"/>
              <w:bottom w:w="100" w:type="dxa"/>
              <w:right w:w="100" w:type="dxa"/>
            </w:tcMar>
            <w:vAlign w:val="center"/>
          </w:tcPr>
          <w:p w14:paraId="4C59DDCE" w14:textId="77777777" w:rsidR="00C97E42" w:rsidRPr="00C22ABD" w:rsidRDefault="00C97E42" w:rsidP="002162FD">
            <w:pPr>
              <w:jc w:val="center"/>
            </w:pPr>
          </w:p>
        </w:tc>
        <w:tc>
          <w:tcPr>
            <w:tcW w:w="722" w:type="pct"/>
            <w:tcMar>
              <w:top w:w="100" w:type="dxa"/>
              <w:left w:w="100" w:type="dxa"/>
              <w:bottom w:w="100" w:type="dxa"/>
              <w:right w:w="100" w:type="dxa"/>
            </w:tcMar>
            <w:vAlign w:val="center"/>
          </w:tcPr>
          <w:p w14:paraId="2E9EF371" w14:textId="77777777" w:rsidR="00C97E42" w:rsidRPr="00C22ABD" w:rsidRDefault="00C97E42" w:rsidP="002162FD">
            <w:pPr>
              <w:jc w:val="center"/>
            </w:pPr>
            <w:r>
              <w:t>7</w:t>
            </w:r>
            <w:r w:rsidRPr="00C22ABD">
              <w:t>0%</w:t>
            </w:r>
          </w:p>
        </w:tc>
        <w:tc>
          <w:tcPr>
            <w:tcW w:w="1120" w:type="pct"/>
            <w:tcMar>
              <w:top w:w="100" w:type="dxa"/>
              <w:left w:w="100" w:type="dxa"/>
              <w:bottom w:w="100" w:type="dxa"/>
              <w:right w:w="100" w:type="dxa"/>
            </w:tcMar>
            <w:vAlign w:val="center"/>
          </w:tcPr>
          <w:p w14:paraId="22EDF418" w14:textId="77777777" w:rsidR="00C97E42" w:rsidRDefault="00C97E42" w:rsidP="002162FD">
            <w:r>
              <w:t>Kết thúc học phần (KTHP)</w:t>
            </w:r>
          </w:p>
          <w:p w14:paraId="1DB9FF7B" w14:textId="77777777" w:rsidR="00C97E42" w:rsidRPr="00C97E42" w:rsidRDefault="00C97E42" w:rsidP="00C97E42">
            <w:pPr>
              <w:ind w:right="-20"/>
              <w:rPr>
                <w:b/>
                <w:bCs/>
              </w:rPr>
            </w:pPr>
            <w:r w:rsidRPr="00CA0A4B">
              <w:rPr>
                <w:b/>
                <w:bCs/>
              </w:rPr>
              <w:t xml:space="preserve">Điểm </w:t>
            </w:r>
            <w:r>
              <w:rPr>
                <w:b/>
                <w:bCs/>
              </w:rPr>
              <w:t>đánh giá</w:t>
            </w:r>
            <w:r w:rsidRPr="00E160B5">
              <w:rPr>
                <w:b/>
                <w:bCs/>
              </w:rPr>
              <w:t xml:space="preserve"> của hội đồng</w:t>
            </w:r>
            <w:r>
              <w:rPr>
                <w:b/>
                <w:bCs/>
              </w:rPr>
              <w:t>/ GV chấm</w:t>
            </w:r>
          </w:p>
        </w:tc>
        <w:tc>
          <w:tcPr>
            <w:tcW w:w="455" w:type="pct"/>
            <w:tcMar>
              <w:top w:w="100" w:type="dxa"/>
              <w:left w:w="100" w:type="dxa"/>
              <w:bottom w:w="100" w:type="dxa"/>
              <w:right w:w="100" w:type="dxa"/>
            </w:tcMar>
            <w:vAlign w:val="center"/>
          </w:tcPr>
          <w:p w14:paraId="038AE575" w14:textId="77777777" w:rsidR="00C97E42" w:rsidRPr="00C22ABD" w:rsidRDefault="00C97E42" w:rsidP="002162FD">
            <w:pPr>
              <w:jc w:val="center"/>
            </w:pPr>
            <w:r>
              <w:t>BCCD</w:t>
            </w:r>
          </w:p>
        </w:tc>
        <w:tc>
          <w:tcPr>
            <w:tcW w:w="443" w:type="pct"/>
            <w:tcMar>
              <w:top w:w="100" w:type="dxa"/>
              <w:left w:w="100" w:type="dxa"/>
              <w:bottom w:w="100" w:type="dxa"/>
              <w:right w:w="100" w:type="dxa"/>
            </w:tcMar>
            <w:vAlign w:val="center"/>
          </w:tcPr>
          <w:p w14:paraId="02916FD5" w14:textId="77777777" w:rsidR="00C97E42" w:rsidRPr="00C22ABD" w:rsidRDefault="00C97E42" w:rsidP="002162FD">
            <w:pPr>
              <w:jc w:val="center"/>
            </w:pPr>
            <w:r w:rsidRPr="00C22ABD">
              <w:t>Rubric R</w:t>
            </w:r>
            <w:r>
              <w:t>2</w:t>
            </w:r>
          </w:p>
        </w:tc>
        <w:tc>
          <w:tcPr>
            <w:tcW w:w="415" w:type="pct"/>
            <w:tcMar>
              <w:top w:w="100" w:type="dxa"/>
              <w:left w:w="100" w:type="dxa"/>
              <w:bottom w:w="100" w:type="dxa"/>
              <w:right w:w="100" w:type="dxa"/>
            </w:tcMar>
            <w:vAlign w:val="center"/>
          </w:tcPr>
          <w:p w14:paraId="207BE5F1" w14:textId="77777777" w:rsidR="00C97E42" w:rsidRPr="00C22ABD" w:rsidRDefault="00C97E42" w:rsidP="002162FD">
            <w:pPr>
              <w:jc w:val="center"/>
            </w:pPr>
            <w:r w:rsidRPr="00C22ABD">
              <w:t>CLO</w:t>
            </w:r>
            <w:r>
              <w:t>2</w:t>
            </w:r>
          </w:p>
        </w:tc>
        <w:tc>
          <w:tcPr>
            <w:tcW w:w="582" w:type="pct"/>
            <w:tcMar>
              <w:top w:w="100" w:type="dxa"/>
              <w:left w:w="100" w:type="dxa"/>
              <w:bottom w:w="100" w:type="dxa"/>
              <w:right w:w="100" w:type="dxa"/>
            </w:tcMar>
            <w:vAlign w:val="center"/>
          </w:tcPr>
          <w:p w14:paraId="4C3124CC" w14:textId="77777777" w:rsidR="00C97E42" w:rsidRPr="00C22ABD" w:rsidRDefault="00C97E42" w:rsidP="002162FD">
            <w:pPr>
              <w:jc w:val="center"/>
            </w:pPr>
            <w:r>
              <w:t>5</w:t>
            </w:r>
            <w:r w:rsidRPr="00C22ABD">
              <w:t>/10</w:t>
            </w:r>
          </w:p>
        </w:tc>
        <w:tc>
          <w:tcPr>
            <w:tcW w:w="514" w:type="pct"/>
            <w:tcMar>
              <w:top w:w="100" w:type="dxa"/>
              <w:left w:w="100" w:type="dxa"/>
              <w:bottom w:w="100" w:type="dxa"/>
              <w:right w:w="100" w:type="dxa"/>
            </w:tcMar>
          </w:tcPr>
          <w:p w14:paraId="145D7337" w14:textId="77777777" w:rsidR="00C97E42" w:rsidRPr="00C22ABD" w:rsidRDefault="00C97E42" w:rsidP="002162FD">
            <w:pPr>
              <w:jc w:val="center"/>
            </w:pPr>
            <w:r w:rsidRPr="00B00942">
              <w:t>100%</w:t>
            </w:r>
          </w:p>
        </w:tc>
      </w:tr>
      <w:tr w:rsidR="00C97E42" w:rsidRPr="00C22ABD" w14:paraId="709250E0" w14:textId="77777777" w:rsidTr="00535E8E">
        <w:trPr>
          <w:trHeight w:val="20"/>
          <w:jc w:val="center"/>
        </w:trPr>
        <w:tc>
          <w:tcPr>
            <w:tcW w:w="5000" w:type="pct"/>
            <w:gridSpan w:val="8"/>
            <w:tcMar>
              <w:top w:w="100" w:type="dxa"/>
              <w:left w:w="100" w:type="dxa"/>
              <w:bottom w:w="100" w:type="dxa"/>
              <w:right w:w="100" w:type="dxa"/>
            </w:tcMar>
            <w:vAlign w:val="center"/>
          </w:tcPr>
          <w:p w14:paraId="553F1841" w14:textId="77777777" w:rsidR="00C97E42" w:rsidRPr="00B00942" w:rsidRDefault="00C97E42" w:rsidP="002162FD">
            <w:pPr>
              <w:jc w:val="center"/>
            </w:pPr>
            <w:r w:rsidRPr="00CA0A4B">
              <w:rPr>
                <w:bCs/>
                <w:i/>
              </w:rPr>
              <w:t>Ghi chú: Giảng viên phụ trách lớp học phần chịu trách nhiệm nhập 2 đầu điểm vào Hệ thống quản lý đào tạo của Trường.</w:t>
            </w:r>
          </w:p>
        </w:tc>
      </w:tr>
    </w:tbl>
    <w:p w14:paraId="3835845B" w14:textId="77777777" w:rsidR="00C86370" w:rsidRDefault="00C86370" w:rsidP="00190C60">
      <w:pPr>
        <w:widowControl w:val="0"/>
        <w:jc w:val="both"/>
        <w:rPr>
          <w:b/>
          <w:bCs/>
        </w:rPr>
      </w:pPr>
    </w:p>
    <w:p w14:paraId="78236EF2" w14:textId="77777777" w:rsidR="00C97E42" w:rsidRPr="004A33F8" w:rsidRDefault="00795944" w:rsidP="00190C60">
      <w:pPr>
        <w:widowControl w:val="0"/>
        <w:jc w:val="both"/>
        <w:rPr>
          <w:bCs/>
        </w:rPr>
      </w:pPr>
      <w:r w:rsidRPr="004A33F8">
        <w:rPr>
          <w:bCs/>
        </w:rPr>
        <w:t>- Hệ thống rubrics</w:t>
      </w:r>
      <w:r w:rsidR="004A33F8" w:rsidRPr="004A33F8">
        <w:rPr>
          <w:bCs/>
        </w:rPr>
        <w:t>:</w:t>
      </w:r>
    </w:p>
    <w:p w14:paraId="02643C98" w14:textId="77777777" w:rsidR="00C6093E" w:rsidRPr="006948C7" w:rsidRDefault="00C20E78" w:rsidP="00C6093E">
      <w:pPr>
        <w:spacing w:before="240" w:after="240"/>
        <w:rPr>
          <w:b/>
          <w:bCs/>
          <w:color w:val="FF0000"/>
        </w:rPr>
      </w:pPr>
      <w:r>
        <w:rPr>
          <w:b/>
          <w:bCs/>
          <w:color w:val="FF0000"/>
        </w:rPr>
        <w:t>RUBRIC R1</w:t>
      </w:r>
      <w:r w:rsidR="00C6093E" w:rsidRPr="006948C7">
        <w:rPr>
          <w:b/>
          <w:bCs/>
          <w:color w:val="FF0000"/>
        </w:rPr>
        <w:t xml:space="preserve"> – KTGK (CLO1: Kiến thức cơ học đất)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727"/>
        <w:gridCol w:w="2787"/>
        <w:gridCol w:w="1774"/>
        <w:gridCol w:w="1475"/>
        <w:gridCol w:w="1352"/>
      </w:tblGrid>
      <w:tr w:rsidR="009F3AEE" w:rsidRPr="00535E8E" w14:paraId="0C8DA33F" w14:textId="77777777" w:rsidTr="009F3AEE">
        <w:trPr>
          <w:tblHeader/>
        </w:trPr>
        <w:tc>
          <w:tcPr>
            <w:tcW w:w="0" w:type="auto"/>
            <w:shd w:val="clear" w:color="auto" w:fill="auto"/>
            <w:vAlign w:val="center"/>
            <w:hideMark/>
          </w:tcPr>
          <w:p w14:paraId="5A753E4D" w14:textId="77777777" w:rsidR="00C6093E" w:rsidRPr="00535E8E" w:rsidRDefault="00C6093E" w:rsidP="00523DE2">
            <w:pPr>
              <w:jc w:val="center"/>
              <w:rPr>
                <w:b/>
                <w:bCs/>
                <w:color w:val="FF0000"/>
              </w:rPr>
            </w:pPr>
            <w:r w:rsidRPr="00535E8E">
              <w:rPr>
                <w:b/>
                <w:bCs/>
                <w:color w:val="FF0000"/>
              </w:rPr>
              <w:t>Tiêu chí</w:t>
            </w:r>
          </w:p>
        </w:tc>
        <w:tc>
          <w:tcPr>
            <w:tcW w:w="0" w:type="auto"/>
            <w:shd w:val="clear" w:color="auto" w:fill="auto"/>
            <w:vAlign w:val="center"/>
            <w:hideMark/>
          </w:tcPr>
          <w:p w14:paraId="5EE3FAD2" w14:textId="77777777" w:rsidR="00C6093E" w:rsidRPr="00535E8E" w:rsidRDefault="00C6093E" w:rsidP="00523DE2">
            <w:pPr>
              <w:jc w:val="center"/>
              <w:rPr>
                <w:b/>
                <w:bCs/>
                <w:color w:val="FF0000"/>
              </w:rPr>
            </w:pPr>
            <w:r w:rsidRPr="00535E8E">
              <w:rPr>
                <w:b/>
                <w:bCs/>
                <w:color w:val="FF0000"/>
              </w:rPr>
              <w:t>Trọng số</w:t>
            </w:r>
          </w:p>
        </w:tc>
        <w:tc>
          <w:tcPr>
            <w:tcW w:w="0" w:type="auto"/>
            <w:shd w:val="clear" w:color="auto" w:fill="auto"/>
            <w:vAlign w:val="center"/>
            <w:hideMark/>
          </w:tcPr>
          <w:p w14:paraId="6B1A3BE1" w14:textId="77777777" w:rsidR="00C6093E" w:rsidRPr="00535E8E" w:rsidRDefault="00C6093E" w:rsidP="00523DE2">
            <w:pPr>
              <w:jc w:val="center"/>
              <w:rPr>
                <w:b/>
                <w:bCs/>
                <w:color w:val="FF0000"/>
              </w:rPr>
            </w:pPr>
            <w:r w:rsidRPr="00535E8E">
              <w:rPr>
                <w:b/>
                <w:bCs/>
                <w:color w:val="FF0000"/>
              </w:rPr>
              <w:t>Xuất sắc</w:t>
            </w:r>
          </w:p>
          <w:p w14:paraId="68780EA9" w14:textId="77777777" w:rsidR="00C6093E" w:rsidRPr="00535E8E" w:rsidRDefault="00C6093E" w:rsidP="00523DE2">
            <w:pPr>
              <w:jc w:val="center"/>
              <w:rPr>
                <w:b/>
                <w:bCs/>
                <w:color w:val="FF0000"/>
              </w:rPr>
            </w:pPr>
            <w:r w:rsidRPr="00535E8E">
              <w:rPr>
                <w:b/>
                <w:bCs/>
                <w:color w:val="FF0000"/>
              </w:rPr>
              <w:t>(9.0–10)</w:t>
            </w:r>
          </w:p>
        </w:tc>
        <w:tc>
          <w:tcPr>
            <w:tcW w:w="0" w:type="auto"/>
            <w:shd w:val="clear" w:color="auto" w:fill="auto"/>
            <w:vAlign w:val="center"/>
            <w:hideMark/>
          </w:tcPr>
          <w:p w14:paraId="60D76733" w14:textId="77777777" w:rsidR="00C6093E" w:rsidRPr="00535E8E" w:rsidRDefault="00C6093E" w:rsidP="00523DE2">
            <w:pPr>
              <w:jc w:val="center"/>
              <w:rPr>
                <w:b/>
                <w:bCs/>
                <w:color w:val="FF0000"/>
              </w:rPr>
            </w:pPr>
            <w:r w:rsidRPr="00535E8E">
              <w:rPr>
                <w:b/>
                <w:bCs/>
                <w:color w:val="FF0000"/>
              </w:rPr>
              <w:t xml:space="preserve">Tốt </w:t>
            </w:r>
          </w:p>
          <w:p w14:paraId="429EE864" w14:textId="77777777" w:rsidR="00C6093E" w:rsidRPr="00535E8E" w:rsidRDefault="00C6093E" w:rsidP="00523DE2">
            <w:pPr>
              <w:jc w:val="center"/>
              <w:rPr>
                <w:b/>
                <w:bCs/>
                <w:color w:val="FF0000"/>
              </w:rPr>
            </w:pPr>
            <w:r w:rsidRPr="00535E8E">
              <w:rPr>
                <w:b/>
                <w:bCs/>
                <w:color w:val="FF0000"/>
              </w:rPr>
              <w:t>(7.0–8.9)</w:t>
            </w:r>
          </w:p>
        </w:tc>
        <w:tc>
          <w:tcPr>
            <w:tcW w:w="0" w:type="auto"/>
            <w:shd w:val="clear" w:color="auto" w:fill="auto"/>
            <w:vAlign w:val="center"/>
            <w:hideMark/>
          </w:tcPr>
          <w:p w14:paraId="65462E80" w14:textId="77777777" w:rsidR="00C6093E" w:rsidRPr="00535E8E" w:rsidRDefault="00C6093E" w:rsidP="00523DE2">
            <w:pPr>
              <w:jc w:val="center"/>
              <w:rPr>
                <w:b/>
                <w:bCs/>
                <w:color w:val="FF0000"/>
              </w:rPr>
            </w:pPr>
            <w:r w:rsidRPr="00535E8E">
              <w:rPr>
                <w:b/>
                <w:bCs/>
                <w:color w:val="FF0000"/>
              </w:rPr>
              <w:t xml:space="preserve">Đạt </w:t>
            </w:r>
          </w:p>
          <w:p w14:paraId="5072CD19" w14:textId="77777777" w:rsidR="00C6093E" w:rsidRPr="00535E8E" w:rsidRDefault="00C6093E" w:rsidP="00523DE2">
            <w:pPr>
              <w:jc w:val="center"/>
              <w:rPr>
                <w:b/>
                <w:bCs/>
                <w:color w:val="FF0000"/>
              </w:rPr>
            </w:pPr>
            <w:r w:rsidRPr="00535E8E">
              <w:rPr>
                <w:b/>
                <w:bCs/>
                <w:color w:val="FF0000"/>
              </w:rPr>
              <w:t>(5.0–6.9)</w:t>
            </w:r>
          </w:p>
        </w:tc>
        <w:tc>
          <w:tcPr>
            <w:tcW w:w="0" w:type="auto"/>
            <w:shd w:val="clear" w:color="auto" w:fill="auto"/>
            <w:vAlign w:val="center"/>
            <w:hideMark/>
          </w:tcPr>
          <w:p w14:paraId="5F3327CC" w14:textId="77777777" w:rsidR="00C6093E" w:rsidRPr="00535E8E" w:rsidRDefault="00C6093E" w:rsidP="00523DE2">
            <w:pPr>
              <w:jc w:val="center"/>
              <w:rPr>
                <w:b/>
                <w:bCs/>
                <w:color w:val="FF0000"/>
              </w:rPr>
            </w:pPr>
            <w:r w:rsidRPr="00535E8E">
              <w:rPr>
                <w:b/>
                <w:bCs/>
                <w:color w:val="FF0000"/>
              </w:rPr>
              <w:t xml:space="preserve">Chưa đạt </w:t>
            </w:r>
          </w:p>
          <w:p w14:paraId="488AB6A5" w14:textId="77777777" w:rsidR="00C6093E" w:rsidRPr="00535E8E" w:rsidRDefault="00C6093E" w:rsidP="00523DE2">
            <w:pPr>
              <w:jc w:val="center"/>
              <w:rPr>
                <w:b/>
                <w:bCs/>
                <w:color w:val="FF0000"/>
              </w:rPr>
            </w:pPr>
            <w:r w:rsidRPr="00535E8E">
              <w:rPr>
                <w:b/>
                <w:bCs/>
                <w:color w:val="FF0000"/>
              </w:rPr>
              <w:t>(0–4.9)</w:t>
            </w:r>
          </w:p>
        </w:tc>
      </w:tr>
      <w:tr w:rsidR="00356A4B" w:rsidRPr="00535E8E" w14:paraId="258B6FBB" w14:textId="77777777" w:rsidTr="00523DE2">
        <w:tc>
          <w:tcPr>
            <w:tcW w:w="0" w:type="auto"/>
            <w:vAlign w:val="center"/>
            <w:hideMark/>
          </w:tcPr>
          <w:p w14:paraId="30BC706B" w14:textId="77777777" w:rsidR="00C6093E" w:rsidRPr="00535E8E" w:rsidRDefault="00C6093E" w:rsidP="00523DE2">
            <w:pPr>
              <w:rPr>
                <w:color w:val="FF0000"/>
              </w:rPr>
            </w:pPr>
            <w:r w:rsidRPr="00535E8E">
              <w:rPr>
                <w:color w:val="FF0000"/>
              </w:rPr>
              <w:t>Hiểu bản chất, khái niệm</w:t>
            </w:r>
          </w:p>
        </w:tc>
        <w:tc>
          <w:tcPr>
            <w:tcW w:w="0" w:type="auto"/>
            <w:vAlign w:val="center"/>
            <w:hideMark/>
          </w:tcPr>
          <w:p w14:paraId="48318C1E" w14:textId="77777777" w:rsidR="00C6093E" w:rsidRPr="00535E8E" w:rsidRDefault="00C6093E" w:rsidP="00523DE2">
            <w:pPr>
              <w:jc w:val="center"/>
              <w:rPr>
                <w:color w:val="FF0000"/>
              </w:rPr>
            </w:pPr>
            <w:r w:rsidRPr="00535E8E">
              <w:rPr>
                <w:color w:val="FF0000"/>
              </w:rPr>
              <w:t>40%</w:t>
            </w:r>
          </w:p>
        </w:tc>
        <w:tc>
          <w:tcPr>
            <w:tcW w:w="0" w:type="auto"/>
            <w:vAlign w:val="center"/>
            <w:hideMark/>
          </w:tcPr>
          <w:p w14:paraId="2FD92D2C" w14:textId="77777777" w:rsidR="00C6093E" w:rsidRPr="00535E8E" w:rsidRDefault="00C6093E" w:rsidP="00523DE2">
            <w:pPr>
              <w:rPr>
                <w:color w:val="FF0000"/>
              </w:rPr>
            </w:pPr>
            <w:r w:rsidRPr="00535E8E">
              <w:rPr>
                <w:color w:val="FF0000"/>
              </w:rPr>
              <w:t>Hiểu sâu, chính xác; giải thích được cơ chế (thấm, ứng suất, cố kết) và có ví dụ minh họa phù hợp</w:t>
            </w:r>
          </w:p>
        </w:tc>
        <w:tc>
          <w:tcPr>
            <w:tcW w:w="0" w:type="auto"/>
            <w:vAlign w:val="center"/>
            <w:hideMark/>
          </w:tcPr>
          <w:p w14:paraId="39A6B565" w14:textId="77777777" w:rsidR="00C6093E" w:rsidRPr="00535E8E" w:rsidRDefault="00C6093E" w:rsidP="00523DE2">
            <w:pPr>
              <w:rPr>
                <w:color w:val="FF0000"/>
              </w:rPr>
            </w:pPr>
            <w:r w:rsidRPr="00535E8E">
              <w:rPr>
                <w:color w:val="FF0000"/>
              </w:rPr>
              <w:t>Hiểu đúng, giải thích được các khái niệm chính nhưng chưa sâu</w:t>
            </w:r>
          </w:p>
        </w:tc>
        <w:tc>
          <w:tcPr>
            <w:tcW w:w="0" w:type="auto"/>
            <w:vAlign w:val="center"/>
            <w:hideMark/>
          </w:tcPr>
          <w:p w14:paraId="4B89B750" w14:textId="77777777" w:rsidR="00C6093E" w:rsidRPr="00535E8E" w:rsidRDefault="00C6093E" w:rsidP="00523DE2">
            <w:pPr>
              <w:rPr>
                <w:color w:val="FF0000"/>
              </w:rPr>
            </w:pPr>
            <w:r w:rsidRPr="00535E8E">
              <w:rPr>
                <w:color w:val="FF0000"/>
              </w:rPr>
              <w:t>Hiểu ở mức cơ bản, còn nhầm lẫn một số khái niệm</w:t>
            </w:r>
          </w:p>
        </w:tc>
        <w:tc>
          <w:tcPr>
            <w:tcW w:w="0" w:type="auto"/>
            <w:vAlign w:val="center"/>
            <w:hideMark/>
          </w:tcPr>
          <w:p w14:paraId="7D4A46CF" w14:textId="77777777" w:rsidR="00C6093E" w:rsidRPr="00535E8E" w:rsidRDefault="00C6093E" w:rsidP="00523DE2">
            <w:pPr>
              <w:rPr>
                <w:color w:val="FF0000"/>
              </w:rPr>
            </w:pPr>
            <w:r w:rsidRPr="00535E8E">
              <w:rPr>
                <w:color w:val="FF0000"/>
              </w:rPr>
              <w:t>Hiểu sai hoặc thiếu các khái niệm cốt lõi</w:t>
            </w:r>
          </w:p>
        </w:tc>
      </w:tr>
      <w:tr w:rsidR="00356A4B" w:rsidRPr="00535E8E" w14:paraId="4EEB638A" w14:textId="77777777" w:rsidTr="00523DE2">
        <w:tc>
          <w:tcPr>
            <w:tcW w:w="0" w:type="auto"/>
            <w:vAlign w:val="center"/>
            <w:hideMark/>
          </w:tcPr>
          <w:p w14:paraId="714A2E93" w14:textId="77777777" w:rsidR="00C6093E" w:rsidRPr="00535E8E" w:rsidRDefault="00C6093E" w:rsidP="00523DE2">
            <w:pPr>
              <w:rPr>
                <w:color w:val="FF0000"/>
              </w:rPr>
            </w:pPr>
            <w:r w:rsidRPr="00535E8E">
              <w:rPr>
                <w:color w:val="FF0000"/>
              </w:rPr>
              <w:lastRenderedPageBreak/>
              <w:t>Trình bày nội dung</w:t>
            </w:r>
          </w:p>
        </w:tc>
        <w:tc>
          <w:tcPr>
            <w:tcW w:w="0" w:type="auto"/>
            <w:vAlign w:val="center"/>
            <w:hideMark/>
          </w:tcPr>
          <w:p w14:paraId="45E9AED8" w14:textId="77777777" w:rsidR="00C6093E" w:rsidRPr="00535E8E" w:rsidRDefault="00C6093E" w:rsidP="00523DE2">
            <w:pPr>
              <w:jc w:val="center"/>
              <w:rPr>
                <w:color w:val="FF0000"/>
              </w:rPr>
            </w:pPr>
            <w:r w:rsidRPr="00535E8E">
              <w:rPr>
                <w:color w:val="FF0000"/>
              </w:rPr>
              <w:t>30%</w:t>
            </w:r>
          </w:p>
        </w:tc>
        <w:tc>
          <w:tcPr>
            <w:tcW w:w="0" w:type="auto"/>
            <w:vAlign w:val="center"/>
            <w:hideMark/>
          </w:tcPr>
          <w:p w14:paraId="30E56E9C" w14:textId="77777777" w:rsidR="00C6093E" w:rsidRPr="00535E8E" w:rsidRDefault="00C6093E" w:rsidP="00523DE2">
            <w:pPr>
              <w:rPr>
                <w:color w:val="FF0000"/>
              </w:rPr>
            </w:pPr>
            <w:r w:rsidRPr="00535E8E">
              <w:rPr>
                <w:color w:val="FF0000"/>
              </w:rPr>
              <w:t>Trình bày logic, đầy đủ, thuật ngữ chính xác</w:t>
            </w:r>
          </w:p>
        </w:tc>
        <w:tc>
          <w:tcPr>
            <w:tcW w:w="0" w:type="auto"/>
            <w:vAlign w:val="center"/>
            <w:hideMark/>
          </w:tcPr>
          <w:p w14:paraId="6CD11DDA" w14:textId="77777777" w:rsidR="00C6093E" w:rsidRPr="00535E8E" w:rsidRDefault="00C6093E" w:rsidP="00523DE2">
            <w:pPr>
              <w:rPr>
                <w:color w:val="FF0000"/>
              </w:rPr>
            </w:pPr>
            <w:r w:rsidRPr="00535E8E">
              <w:rPr>
                <w:color w:val="FF0000"/>
              </w:rPr>
              <w:t>Trình bày rõ ràng nhưng chưa chặt chẽ</w:t>
            </w:r>
          </w:p>
        </w:tc>
        <w:tc>
          <w:tcPr>
            <w:tcW w:w="0" w:type="auto"/>
            <w:vAlign w:val="center"/>
            <w:hideMark/>
          </w:tcPr>
          <w:p w14:paraId="2D732377" w14:textId="77777777" w:rsidR="00C6093E" w:rsidRPr="00535E8E" w:rsidRDefault="00C6093E" w:rsidP="00523DE2">
            <w:pPr>
              <w:rPr>
                <w:color w:val="FF0000"/>
              </w:rPr>
            </w:pPr>
            <w:r w:rsidRPr="00535E8E">
              <w:rPr>
                <w:color w:val="FF0000"/>
              </w:rPr>
              <w:t>Trình bày thiếu ý hoặc chưa rõ cấu trúc</w:t>
            </w:r>
          </w:p>
        </w:tc>
        <w:tc>
          <w:tcPr>
            <w:tcW w:w="0" w:type="auto"/>
            <w:vAlign w:val="center"/>
            <w:hideMark/>
          </w:tcPr>
          <w:p w14:paraId="35245C08" w14:textId="77777777" w:rsidR="00C6093E" w:rsidRPr="00535E8E" w:rsidRDefault="00C6093E" w:rsidP="00523DE2">
            <w:pPr>
              <w:rPr>
                <w:color w:val="FF0000"/>
              </w:rPr>
            </w:pPr>
            <w:r w:rsidRPr="00535E8E">
              <w:rPr>
                <w:color w:val="FF0000"/>
              </w:rPr>
              <w:t>Trình bày rời rạc, khó hiểu</w:t>
            </w:r>
          </w:p>
        </w:tc>
      </w:tr>
      <w:tr w:rsidR="00356A4B" w:rsidRPr="00535E8E" w14:paraId="79AFDCD5" w14:textId="77777777" w:rsidTr="00523DE2">
        <w:tc>
          <w:tcPr>
            <w:tcW w:w="0" w:type="auto"/>
            <w:vAlign w:val="center"/>
            <w:hideMark/>
          </w:tcPr>
          <w:p w14:paraId="37568DA9" w14:textId="77777777" w:rsidR="00C6093E" w:rsidRPr="00535E8E" w:rsidRDefault="00C6093E" w:rsidP="00523DE2">
            <w:pPr>
              <w:rPr>
                <w:color w:val="FF0000"/>
              </w:rPr>
            </w:pPr>
            <w:r w:rsidRPr="00535E8E">
              <w:rPr>
                <w:color w:val="FF0000"/>
              </w:rPr>
              <w:t>Liên hệ kỹ thuật</w:t>
            </w:r>
          </w:p>
        </w:tc>
        <w:tc>
          <w:tcPr>
            <w:tcW w:w="0" w:type="auto"/>
            <w:vAlign w:val="center"/>
            <w:hideMark/>
          </w:tcPr>
          <w:p w14:paraId="0E854EC9" w14:textId="77777777" w:rsidR="00C6093E" w:rsidRPr="00535E8E" w:rsidRDefault="00C6093E" w:rsidP="00523DE2">
            <w:pPr>
              <w:jc w:val="center"/>
              <w:rPr>
                <w:color w:val="FF0000"/>
              </w:rPr>
            </w:pPr>
            <w:r w:rsidRPr="00535E8E">
              <w:rPr>
                <w:color w:val="FF0000"/>
              </w:rPr>
              <w:t>30%</w:t>
            </w:r>
          </w:p>
        </w:tc>
        <w:tc>
          <w:tcPr>
            <w:tcW w:w="0" w:type="auto"/>
            <w:vAlign w:val="center"/>
            <w:hideMark/>
          </w:tcPr>
          <w:p w14:paraId="2B2C25F3" w14:textId="77777777" w:rsidR="00C6093E" w:rsidRPr="00535E8E" w:rsidRDefault="00C6093E" w:rsidP="00523DE2">
            <w:pPr>
              <w:rPr>
                <w:color w:val="FF0000"/>
              </w:rPr>
            </w:pPr>
            <w:r w:rsidRPr="00535E8E">
              <w:rPr>
                <w:color w:val="FF0000"/>
              </w:rPr>
              <w:t>Liên hệ đúng với bài toán nền móng/thực tế công trình</w:t>
            </w:r>
          </w:p>
        </w:tc>
        <w:tc>
          <w:tcPr>
            <w:tcW w:w="0" w:type="auto"/>
            <w:vAlign w:val="center"/>
            <w:hideMark/>
          </w:tcPr>
          <w:p w14:paraId="57B8A634" w14:textId="77777777" w:rsidR="00C6093E" w:rsidRPr="00535E8E" w:rsidRDefault="00C6093E" w:rsidP="00523DE2">
            <w:pPr>
              <w:rPr>
                <w:color w:val="FF0000"/>
              </w:rPr>
            </w:pPr>
            <w:r w:rsidRPr="00535E8E">
              <w:rPr>
                <w:color w:val="FF0000"/>
              </w:rPr>
              <w:t>Có liên hệ nhưng chưa rõ ràng</w:t>
            </w:r>
          </w:p>
        </w:tc>
        <w:tc>
          <w:tcPr>
            <w:tcW w:w="0" w:type="auto"/>
            <w:vAlign w:val="center"/>
            <w:hideMark/>
          </w:tcPr>
          <w:p w14:paraId="61CD0B4E" w14:textId="77777777" w:rsidR="00C6093E" w:rsidRPr="00535E8E" w:rsidRDefault="00C6093E" w:rsidP="00523DE2">
            <w:pPr>
              <w:rPr>
                <w:color w:val="FF0000"/>
              </w:rPr>
            </w:pPr>
            <w:r w:rsidRPr="00535E8E">
              <w:rPr>
                <w:color w:val="FF0000"/>
              </w:rPr>
              <w:t>Liên hệ hạn chế, chưa đúng bản chất</w:t>
            </w:r>
          </w:p>
        </w:tc>
        <w:tc>
          <w:tcPr>
            <w:tcW w:w="0" w:type="auto"/>
            <w:vAlign w:val="center"/>
            <w:hideMark/>
          </w:tcPr>
          <w:p w14:paraId="12379731" w14:textId="77777777" w:rsidR="00C6093E" w:rsidRPr="00535E8E" w:rsidRDefault="00C6093E" w:rsidP="00523DE2">
            <w:pPr>
              <w:rPr>
                <w:color w:val="FF0000"/>
              </w:rPr>
            </w:pPr>
            <w:r w:rsidRPr="00535E8E">
              <w:rPr>
                <w:color w:val="FF0000"/>
              </w:rPr>
              <w:t>Không có hoặc sai liên hệ</w:t>
            </w:r>
          </w:p>
        </w:tc>
      </w:tr>
    </w:tbl>
    <w:p w14:paraId="6AB7D3C2" w14:textId="77777777" w:rsidR="00C6093E" w:rsidRPr="00535E8E" w:rsidRDefault="00C6093E" w:rsidP="00C6093E">
      <w:pPr>
        <w:spacing w:before="240" w:after="240"/>
        <w:rPr>
          <w:b/>
          <w:bCs/>
          <w:color w:val="FF0000"/>
        </w:rPr>
      </w:pPr>
      <w:r w:rsidRPr="00535E8E">
        <w:rPr>
          <w:b/>
          <w:bCs/>
          <w:color w:val="FF0000"/>
        </w:rPr>
        <w:t>RUBRIC R2 – KTGK (CLO2: Phân tích – tính toán)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3"/>
        <w:gridCol w:w="750"/>
        <w:gridCol w:w="2139"/>
        <w:gridCol w:w="1929"/>
        <w:gridCol w:w="1374"/>
        <w:gridCol w:w="1679"/>
      </w:tblGrid>
      <w:tr w:rsidR="009F3AEE" w:rsidRPr="00535E8E" w14:paraId="5709C7DB" w14:textId="77777777" w:rsidTr="009F3AEE">
        <w:trPr>
          <w:tblHeader/>
        </w:trPr>
        <w:tc>
          <w:tcPr>
            <w:tcW w:w="0" w:type="auto"/>
            <w:shd w:val="clear" w:color="auto" w:fill="auto"/>
            <w:vAlign w:val="center"/>
            <w:hideMark/>
          </w:tcPr>
          <w:p w14:paraId="2943A766" w14:textId="77777777" w:rsidR="00C6093E" w:rsidRPr="00535E8E" w:rsidRDefault="00C6093E" w:rsidP="00523DE2">
            <w:pPr>
              <w:jc w:val="center"/>
              <w:rPr>
                <w:b/>
                <w:bCs/>
                <w:color w:val="FF0000"/>
              </w:rPr>
            </w:pPr>
            <w:r w:rsidRPr="00535E8E">
              <w:rPr>
                <w:b/>
                <w:bCs/>
                <w:color w:val="FF0000"/>
              </w:rPr>
              <w:t>Tiêu chí</w:t>
            </w:r>
          </w:p>
        </w:tc>
        <w:tc>
          <w:tcPr>
            <w:tcW w:w="0" w:type="auto"/>
            <w:shd w:val="clear" w:color="auto" w:fill="auto"/>
            <w:vAlign w:val="center"/>
            <w:hideMark/>
          </w:tcPr>
          <w:p w14:paraId="2379B971" w14:textId="77777777" w:rsidR="00C6093E" w:rsidRPr="00535E8E" w:rsidRDefault="00C6093E" w:rsidP="00523DE2">
            <w:pPr>
              <w:jc w:val="center"/>
              <w:rPr>
                <w:b/>
                <w:bCs/>
                <w:color w:val="FF0000"/>
              </w:rPr>
            </w:pPr>
            <w:r w:rsidRPr="00535E8E">
              <w:rPr>
                <w:b/>
                <w:bCs/>
                <w:color w:val="FF0000"/>
              </w:rPr>
              <w:t>Trọng số</w:t>
            </w:r>
          </w:p>
        </w:tc>
        <w:tc>
          <w:tcPr>
            <w:tcW w:w="0" w:type="auto"/>
            <w:shd w:val="clear" w:color="auto" w:fill="auto"/>
            <w:vAlign w:val="center"/>
            <w:hideMark/>
          </w:tcPr>
          <w:p w14:paraId="0FCBDF2C" w14:textId="77777777" w:rsidR="00C6093E" w:rsidRPr="00535E8E" w:rsidRDefault="00C6093E" w:rsidP="00523DE2">
            <w:pPr>
              <w:jc w:val="center"/>
              <w:rPr>
                <w:b/>
                <w:bCs/>
                <w:color w:val="FF0000"/>
              </w:rPr>
            </w:pPr>
            <w:r w:rsidRPr="00535E8E">
              <w:rPr>
                <w:b/>
                <w:bCs/>
                <w:color w:val="FF0000"/>
              </w:rPr>
              <w:t>Xuất sắc</w:t>
            </w:r>
          </w:p>
          <w:p w14:paraId="1B3D5A87" w14:textId="77777777" w:rsidR="00C6093E" w:rsidRPr="00535E8E" w:rsidRDefault="00C6093E" w:rsidP="00523DE2">
            <w:pPr>
              <w:jc w:val="center"/>
              <w:rPr>
                <w:b/>
                <w:bCs/>
                <w:color w:val="FF0000"/>
              </w:rPr>
            </w:pPr>
            <w:r w:rsidRPr="00535E8E">
              <w:rPr>
                <w:b/>
                <w:bCs/>
                <w:color w:val="FF0000"/>
              </w:rPr>
              <w:t>(9.0–10)</w:t>
            </w:r>
          </w:p>
        </w:tc>
        <w:tc>
          <w:tcPr>
            <w:tcW w:w="0" w:type="auto"/>
            <w:shd w:val="clear" w:color="auto" w:fill="auto"/>
            <w:vAlign w:val="center"/>
            <w:hideMark/>
          </w:tcPr>
          <w:p w14:paraId="1BC6A1B8" w14:textId="77777777" w:rsidR="00C6093E" w:rsidRPr="00535E8E" w:rsidRDefault="00C6093E" w:rsidP="00523DE2">
            <w:pPr>
              <w:jc w:val="center"/>
              <w:rPr>
                <w:b/>
                <w:bCs/>
                <w:color w:val="FF0000"/>
              </w:rPr>
            </w:pPr>
            <w:r w:rsidRPr="00535E8E">
              <w:rPr>
                <w:b/>
                <w:bCs/>
                <w:color w:val="FF0000"/>
              </w:rPr>
              <w:t>Tốt</w:t>
            </w:r>
          </w:p>
          <w:p w14:paraId="2E36DDEC" w14:textId="77777777" w:rsidR="00C6093E" w:rsidRPr="00535E8E" w:rsidRDefault="00C6093E" w:rsidP="00523DE2">
            <w:pPr>
              <w:jc w:val="center"/>
              <w:rPr>
                <w:b/>
                <w:bCs/>
                <w:color w:val="FF0000"/>
              </w:rPr>
            </w:pPr>
            <w:r w:rsidRPr="00535E8E">
              <w:rPr>
                <w:b/>
                <w:bCs/>
                <w:color w:val="FF0000"/>
              </w:rPr>
              <w:t>(7.0–8.9)</w:t>
            </w:r>
          </w:p>
        </w:tc>
        <w:tc>
          <w:tcPr>
            <w:tcW w:w="0" w:type="auto"/>
            <w:shd w:val="clear" w:color="auto" w:fill="auto"/>
            <w:vAlign w:val="center"/>
            <w:hideMark/>
          </w:tcPr>
          <w:p w14:paraId="09EC648E" w14:textId="77777777" w:rsidR="00C6093E" w:rsidRPr="00535E8E" w:rsidRDefault="00C6093E" w:rsidP="00523DE2">
            <w:pPr>
              <w:jc w:val="center"/>
              <w:rPr>
                <w:b/>
                <w:bCs/>
                <w:color w:val="FF0000"/>
              </w:rPr>
            </w:pPr>
            <w:r w:rsidRPr="00535E8E">
              <w:rPr>
                <w:b/>
                <w:bCs/>
                <w:color w:val="FF0000"/>
              </w:rPr>
              <w:t>Đạt</w:t>
            </w:r>
          </w:p>
          <w:p w14:paraId="4CDA4971" w14:textId="77777777" w:rsidR="00C6093E" w:rsidRPr="00535E8E" w:rsidRDefault="00C6093E" w:rsidP="00523DE2">
            <w:pPr>
              <w:jc w:val="center"/>
              <w:rPr>
                <w:b/>
                <w:bCs/>
                <w:color w:val="FF0000"/>
              </w:rPr>
            </w:pPr>
            <w:r w:rsidRPr="00535E8E">
              <w:rPr>
                <w:b/>
                <w:bCs/>
                <w:color w:val="FF0000"/>
              </w:rPr>
              <w:t>(5.0–6.9)</w:t>
            </w:r>
          </w:p>
        </w:tc>
        <w:tc>
          <w:tcPr>
            <w:tcW w:w="0" w:type="auto"/>
            <w:shd w:val="clear" w:color="auto" w:fill="auto"/>
            <w:vAlign w:val="center"/>
            <w:hideMark/>
          </w:tcPr>
          <w:p w14:paraId="6D40542E" w14:textId="77777777" w:rsidR="00C6093E" w:rsidRPr="00535E8E" w:rsidRDefault="00C6093E" w:rsidP="00523DE2">
            <w:pPr>
              <w:jc w:val="center"/>
              <w:rPr>
                <w:b/>
                <w:bCs/>
                <w:color w:val="FF0000"/>
              </w:rPr>
            </w:pPr>
            <w:r w:rsidRPr="00535E8E">
              <w:rPr>
                <w:b/>
                <w:bCs/>
                <w:color w:val="FF0000"/>
              </w:rPr>
              <w:t>Chưa đạt</w:t>
            </w:r>
          </w:p>
          <w:p w14:paraId="57EA6AA3" w14:textId="77777777" w:rsidR="00C6093E" w:rsidRPr="00535E8E" w:rsidRDefault="00C6093E" w:rsidP="00523DE2">
            <w:pPr>
              <w:jc w:val="center"/>
              <w:rPr>
                <w:b/>
                <w:bCs/>
                <w:color w:val="FF0000"/>
              </w:rPr>
            </w:pPr>
            <w:r w:rsidRPr="00535E8E">
              <w:rPr>
                <w:b/>
                <w:bCs/>
                <w:color w:val="FF0000"/>
              </w:rPr>
              <w:t>(0–4.9)</w:t>
            </w:r>
          </w:p>
        </w:tc>
      </w:tr>
      <w:tr w:rsidR="00356A4B" w:rsidRPr="00535E8E" w14:paraId="16CE2ECA" w14:textId="77777777" w:rsidTr="00523DE2">
        <w:tc>
          <w:tcPr>
            <w:tcW w:w="0" w:type="auto"/>
            <w:vAlign w:val="center"/>
            <w:hideMark/>
          </w:tcPr>
          <w:p w14:paraId="2D44F1D4" w14:textId="77777777" w:rsidR="00C6093E" w:rsidRPr="00535E8E" w:rsidRDefault="00C6093E" w:rsidP="00523DE2">
            <w:pPr>
              <w:rPr>
                <w:color w:val="FF0000"/>
              </w:rPr>
            </w:pPr>
            <w:r w:rsidRPr="00535E8E">
              <w:rPr>
                <w:color w:val="FF0000"/>
              </w:rPr>
              <w:t>Thiết lập mô hình bài toán</w:t>
            </w:r>
          </w:p>
        </w:tc>
        <w:tc>
          <w:tcPr>
            <w:tcW w:w="0" w:type="auto"/>
            <w:vAlign w:val="center"/>
            <w:hideMark/>
          </w:tcPr>
          <w:p w14:paraId="48FE209D" w14:textId="77777777" w:rsidR="00C6093E" w:rsidRPr="00535E8E" w:rsidRDefault="00C6093E" w:rsidP="00523DE2">
            <w:pPr>
              <w:jc w:val="center"/>
              <w:rPr>
                <w:color w:val="FF0000"/>
              </w:rPr>
            </w:pPr>
            <w:r w:rsidRPr="00535E8E">
              <w:rPr>
                <w:color w:val="FF0000"/>
              </w:rPr>
              <w:t>30%</w:t>
            </w:r>
          </w:p>
        </w:tc>
        <w:tc>
          <w:tcPr>
            <w:tcW w:w="0" w:type="auto"/>
            <w:vAlign w:val="center"/>
            <w:hideMark/>
          </w:tcPr>
          <w:p w14:paraId="583615A1" w14:textId="77777777" w:rsidR="00C6093E" w:rsidRPr="00535E8E" w:rsidRDefault="00C6093E" w:rsidP="00523DE2">
            <w:pPr>
              <w:rPr>
                <w:color w:val="FF0000"/>
              </w:rPr>
            </w:pPr>
            <w:r w:rsidRPr="00535E8E">
              <w:rPr>
                <w:color w:val="FF0000"/>
              </w:rPr>
              <w:t>Xác định đúng hoàn toàn mô hình (giả thiết, công thức, sơ đồ)</w:t>
            </w:r>
          </w:p>
        </w:tc>
        <w:tc>
          <w:tcPr>
            <w:tcW w:w="0" w:type="auto"/>
            <w:vAlign w:val="center"/>
            <w:hideMark/>
          </w:tcPr>
          <w:p w14:paraId="2DE89F3A" w14:textId="77777777" w:rsidR="00C6093E" w:rsidRPr="00535E8E" w:rsidRDefault="00C6093E" w:rsidP="00523DE2">
            <w:pPr>
              <w:rPr>
                <w:color w:val="FF0000"/>
              </w:rPr>
            </w:pPr>
            <w:r w:rsidRPr="00535E8E">
              <w:rPr>
                <w:color w:val="FF0000"/>
              </w:rPr>
              <w:t>Xác định đúng, có sai sót nhỏ</w:t>
            </w:r>
          </w:p>
        </w:tc>
        <w:tc>
          <w:tcPr>
            <w:tcW w:w="0" w:type="auto"/>
            <w:vAlign w:val="center"/>
            <w:hideMark/>
          </w:tcPr>
          <w:p w14:paraId="50313076" w14:textId="77777777" w:rsidR="00C6093E" w:rsidRPr="00535E8E" w:rsidRDefault="00C6093E" w:rsidP="00523DE2">
            <w:pPr>
              <w:rPr>
                <w:color w:val="FF0000"/>
              </w:rPr>
            </w:pPr>
            <w:r w:rsidRPr="00535E8E">
              <w:rPr>
                <w:color w:val="FF0000"/>
              </w:rPr>
              <w:t>Thiết lập chưa đầy đủ</w:t>
            </w:r>
          </w:p>
        </w:tc>
        <w:tc>
          <w:tcPr>
            <w:tcW w:w="0" w:type="auto"/>
            <w:vAlign w:val="center"/>
            <w:hideMark/>
          </w:tcPr>
          <w:p w14:paraId="0A1D0825" w14:textId="77777777" w:rsidR="00C6093E" w:rsidRPr="00535E8E" w:rsidRDefault="00C6093E" w:rsidP="00523DE2">
            <w:pPr>
              <w:rPr>
                <w:color w:val="FF0000"/>
              </w:rPr>
            </w:pPr>
            <w:r w:rsidRPr="00535E8E">
              <w:rPr>
                <w:color w:val="FF0000"/>
              </w:rPr>
              <w:t>Sai mô hình hoặc sai bản chất</w:t>
            </w:r>
          </w:p>
        </w:tc>
      </w:tr>
      <w:tr w:rsidR="00356A4B" w:rsidRPr="00535E8E" w14:paraId="460B7F59" w14:textId="77777777" w:rsidTr="00523DE2">
        <w:tc>
          <w:tcPr>
            <w:tcW w:w="0" w:type="auto"/>
            <w:vAlign w:val="center"/>
            <w:hideMark/>
          </w:tcPr>
          <w:p w14:paraId="7EE5A976" w14:textId="77777777" w:rsidR="00C6093E" w:rsidRPr="00535E8E" w:rsidRDefault="00C6093E" w:rsidP="00523DE2">
            <w:pPr>
              <w:rPr>
                <w:color w:val="FF0000"/>
              </w:rPr>
            </w:pPr>
            <w:r w:rsidRPr="00535E8E">
              <w:rPr>
                <w:color w:val="FF0000"/>
              </w:rPr>
              <w:t>Thực hiện tính toán</w:t>
            </w:r>
          </w:p>
        </w:tc>
        <w:tc>
          <w:tcPr>
            <w:tcW w:w="0" w:type="auto"/>
            <w:vAlign w:val="center"/>
            <w:hideMark/>
          </w:tcPr>
          <w:p w14:paraId="4BA308E8" w14:textId="77777777" w:rsidR="00C6093E" w:rsidRPr="00535E8E" w:rsidRDefault="00C6093E" w:rsidP="00523DE2">
            <w:pPr>
              <w:jc w:val="center"/>
              <w:rPr>
                <w:color w:val="FF0000"/>
              </w:rPr>
            </w:pPr>
            <w:r w:rsidRPr="00535E8E">
              <w:rPr>
                <w:color w:val="FF0000"/>
              </w:rPr>
              <w:t>40%</w:t>
            </w:r>
          </w:p>
        </w:tc>
        <w:tc>
          <w:tcPr>
            <w:tcW w:w="0" w:type="auto"/>
            <w:vAlign w:val="center"/>
            <w:hideMark/>
          </w:tcPr>
          <w:p w14:paraId="48997BA1" w14:textId="77777777" w:rsidR="00C6093E" w:rsidRPr="00535E8E" w:rsidRDefault="00C6093E" w:rsidP="00523DE2">
            <w:pPr>
              <w:rPr>
                <w:color w:val="FF0000"/>
              </w:rPr>
            </w:pPr>
            <w:r w:rsidRPr="00535E8E">
              <w:rPr>
                <w:color w:val="FF0000"/>
              </w:rPr>
              <w:t>Tính toán chính xác, đầy đủ các bước, đơn vị đúng</w:t>
            </w:r>
          </w:p>
        </w:tc>
        <w:tc>
          <w:tcPr>
            <w:tcW w:w="0" w:type="auto"/>
            <w:vAlign w:val="center"/>
            <w:hideMark/>
          </w:tcPr>
          <w:p w14:paraId="4328B70A" w14:textId="77777777" w:rsidR="00C6093E" w:rsidRPr="00535E8E" w:rsidRDefault="00C6093E" w:rsidP="00523DE2">
            <w:pPr>
              <w:rPr>
                <w:color w:val="FF0000"/>
              </w:rPr>
            </w:pPr>
            <w:r w:rsidRPr="00535E8E">
              <w:rPr>
                <w:color w:val="FF0000"/>
              </w:rPr>
              <w:t>Có sai số nhỏ nhưng không ảnh hưởng kết quả chính</w:t>
            </w:r>
          </w:p>
        </w:tc>
        <w:tc>
          <w:tcPr>
            <w:tcW w:w="0" w:type="auto"/>
            <w:vAlign w:val="center"/>
            <w:hideMark/>
          </w:tcPr>
          <w:p w14:paraId="0C02D586" w14:textId="77777777" w:rsidR="00C6093E" w:rsidRPr="00535E8E" w:rsidRDefault="00C6093E" w:rsidP="00523DE2">
            <w:pPr>
              <w:rPr>
                <w:color w:val="FF0000"/>
              </w:rPr>
            </w:pPr>
            <w:r w:rsidRPr="00535E8E">
              <w:rPr>
                <w:color w:val="FF0000"/>
              </w:rPr>
              <w:t>Có nhiều sai sót nhưng còn logic</w:t>
            </w:r>
          </w:p>
        </w:tc>
        <w:tc>
          <w:tcPr>
            <w:tcW w:w="0" w:type="auto"/>
            <w:vAlign w:val="center"/>
            <w:hideMark/>
          </w:tcPr>
          <w:p w14:paraId="63C635D1" w14:textId="77777777" w:rsidR="00C6093E" w:rsidRPr="00535E8E" w:rsidRDefault="00C6093E" w:rsidP="00523DE2">
            <w:pPr>
              <w:rPr>
                <w:color w:val="FF0000"/>
              </w:rPr>
            </w:pPr>
            <w:r w:rsidRPr="00535E8E">
              <w:rPr>
                <w:color w:val="FF0000"/>
              </w:rPr>
              <w:t>Sai nghiêm trọng hoặc không hoàn thành</w:t>
            </w:r>
          </w:p>
        </w:tc>
      </w:tr>
      <w:tr w:rsidR="00356A4B" w:rsidRPr="00535E8E" w14:paraId="1CA01A7E" w14:textId="77777777" w:rsidTr="00523DE2">
        <w:tc>
          <w:tcPr>
            <w:tcW w:w="0" w:type="auto"/>
            <w:vAlign w:val="center"/>
            <w:hideMark/>
          </w:tcPr>
          <w:p w14:paraId="42214CCD" w14:textId="77777777" w:rsidR="00C6093E" w:rsidRPr="00535E8E" w:rsidRDefault="00C6093E" w:rsidP="00523DE2">
            <w:pPr>
              <w:rPr>
                <w:color w:val="FF0000"/>
              </w:rPr>
            </w:pPr>
            <w:r w:rsidRPr="00535E8E">
              <w:rPr>
                <w:color w:val="FF0000"/>
              </w:rPr>
              <w:t>Phân tích &amp; nhận xét kết quả</w:t>
            </w:r>
          </w:p>
        </w:tc>
        <w:tc>
          <w:tcPr>
            <w:tcW w:w="0" w:type="auto"/>
            <w:vAlign w:val="center"/>
            <w:hideMark/>
          </w:tcPr>
          <w:p w14:paraId="128C3BA7" w14:textId="77777777" w:rsidR="00C6093E" w:rsidRPr="00535E8E" w:rsidRDefault="00C6093E" w:rsidP="00523DE2">
            <w:pPr>
              <w:jc w:val="center"/>
              <w:rPr>
                <w:color w:val="FF0000"/>
              </w:rPr>
            </w:pPr>
            <w:r w:rsidRPr="00535E8E">
              <w:rPr>
                <w:color w:val="FF0000"/>
              </w:rPr>
              <w:t>30%</w:t>
            </w:r>
          </w:p>
        </w:tc>
        <w:tc>
          <w:tcPr>
            <w:tcW w:w="0" w:type="auto"/>
            <w:vAlign w:val="center"/>
            <w:hideMark/>
          </w:tcPr>
          <w:p w14:paraId="28D92DB7" w14:textId="77777777" w:rsidR="00C6093E" w:rsidRPr="00535E8E" w:rsidRDefault="00C6093E" w:rsidP="00523DE2">
            <w:pPr>
              <w:rPr>
                <w:color w:val="FF0000"/>
              </w:rPr>
            </w:pPr>
            <w:r w:rsidRPr="00535E8E">
              <w:rPr>
                <w:color w:val="FF0000"/>
              </w:rPr>
              <w:t>Phân tích hợp lý, giải thích ý nghĩa kỹ thuật rõ ràng</w:t>
            </w:r>
          </w:p>
        </w:tc>
        <w:tc>
          <w:tcPr>
            <w:tcW w:w="0" w:type="auto"/>
            <w:vAlign w:val="center"/>
            <w:hideMark/>
          </w:tcPr>
          <w:p w14:paraId="2EBB9A3A" w14:textId="77777777" w:rsidR="00C6093E" w:rsidRPr="00535E8E" w:rsidRDefault="00C6093E" w:rsidP="00523DE2">
            <w:pPr>
              <w:rPr>
                <w:color w:val="FF0000"/>
              </w:rPr>
            </w:pPr>
            <w:r w:rsidRPr="00535E8E">
              <w:rPr>
                <w:color w:val="FF0000"/>
              </w:rPr>
              <w:t>Nhận xét đúng nhưng chưa sâu</w:t>
            </w:r>
          </w:p>
        </w:tc>
        <w:tc>
          <w:tcPr>
            <w:tcW w:w="0" w:type="auto"/>
            <w:vAlign w:val="center"/>
            <w:hideMark/>
          </w:tcPr>
          <w:p w14:paraId="6E186741" w14:textId="77777777" w:rsidR="00C6093E" w:rsidRPr="00535E8E" w:rsidRDefault="00C6093E" w:rsidP="00523DE2">
            <w:pPr>
              <w:rPr>
                <w:color w:val="FF0000"/>
              </w:rPr>
            </w:pPr>
            <w:r w:rsidRPr="00535E8E">
              <w:rPr>
                <w:color w:val="FF0000"/>
              </w:rPr>
              <w:t>Nhận xét đơn giản, thiếu cơ sở</w:t>
            </w:r>
          </w:p>
        </w:tc>
        <w:tc>
          <w:tcPr>
            <w:tcW w:w="0" w:type="auto"/>
            <w:vAlign w:val="center"/>
            <w:hideMark/>
          </w:tcPr>
          <w:p w14:paraId="393E0DB1" w14:textId="77777777" w:rsidR="00C6093E" w:rsidRPr="00535E8E" w:rsidRDefault="00C6093E" w:rsidP="00523DE2">
            <w:pPr>
              <w:rPr>
                <w:color w:val="FF0000"/>
              </w:rPr>
            </w:pPr>
            <w:r w:rsidRPr="00535E8E">
              <w:rPr>
                <w:color w:val="FF0000"/>
              </w:rPr>
              <w:t>Không phân tích hoặc kết luận sai</w:t>
            </w:r>
          </w:p>
        </w:tc>
      </w:tr>
    </w:tbl>
    <w:p w14:paraId="4525096C" w14:textId="77777777" w:rsidR="00C6093E" w:rsidRPr="00535E8E" w:rsidRDefault="00C6093E" w:rsidP="00C6093E">
      <w:pPr>
        <w:spacing w:before="240" w:after="240"/>
        <w:rPr>
          <w:b/>
          <w:bCs/>
          <w:color w:val="FF0000"/>
        </w:rPr>
      </w:pPr>
      <w:r w:rsidRPr="00535E8E">
        <w:rPr>
          <w:b/>
          <w:bCs/>
          <w:color w:val="FF0000"/>
        </w:rPr>
        <w:t xml:space="preserve">RUBRIC R3 – LAB (CLO3: Thực hành thí nghiệm và xử lý số liệu)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9"/>
        <w:gridCol w:w="755"/>
        <w:gridCol w:w="2178"/>
        <w:gridCol w:w="1576"/>
        <w:gridCol w:w="1602"/>
        <w:gridCol w:w="1534"/>
      </w:tblGrid>
      <w:tr w:rsidR="009F3AEE" w:rsidRPr="00535E8E" w14:paraId="09C5C48B" w14:textId="77777777" w:rsidTr="009F3AEE">
        <w:trPr>
          <w:tblHeader/>
        </w:trPr>
        <w:tc>
          <w:tcPr>
            <w:tcW w:w="0" w:type="auto"/>
            <w:shd w:val="clear" w:color="auto" w:fill="auto"/>
            <w:vAlign w:val="center"/>
            <w:hideMark/>
          </w:tcPr>
          <w:p w14:paraId="38E7502C" w14:textId="77777777" w:rsidR="00C6093E" w:rsidRPr="00535E8E" w:rsidRDefault="00C6093E" w:rsidP="00523DE2">
            <w:pPr>
              <w:jc w:val="center"/>
              <w:rPr>
                <w:b/>
                <w:bCs/>
                <w:color w:val="FF0000"/>
              </w:rPr>
            </w:pPr>
            <w:r w:rsidRPr="00535E8E">
              <w:rPr>
                <w:b/>
                <w:bCs/>
                <w:color w:val="FF0000"/>
              </w:rPr>
              <w:t>Tiêu chí</w:t>
            </w:r>
          </w:p>
        </w:tc>
        <w:tc>
          <w:tcPr>
            <w:tcW w:w="0" w:type="auto"/>
            <w:shd w:val="clear" w:color="auto" w:fill="auto"/>
            <w:vAlign w:val="center"/>
            <w:hideMark/>
          </w:tcPr>
          <w:p w14:paraId="1CFB7CF5" w14:textId="77777777" w:rsidR="00C6093E" w:rsidRPr="00535E8E" w:rsidRDefault="00C6093E" w:rsidP="00523DE2">
            <w:pPr>
              <w:jc w:val="center"/>
              <w:rPr>
                <w:b/>
                <w:bCs/>
                <w:color w:val="FF0000"/>
              </w:rPr>
            </w:pPr>
            <w:r w:rsidRPr="00535E8E">
              <w:rPr>
                <w:b/>
                <w:bCs/>
                <w:color w:val="FF0000"/>
              </w:rPr>
              <w:t>Trọng số</w:t>
            </w:r>
          </w:p>
        </w:tc>
        <w:tc>
          <w:tcPr>
            <w:tcW w:w="0" w:type="auto"/>
            <w:shd w:val="clear" w:color="auto" w:fill="auto"/>
            <w:vAlign w:val="center"/>
            <w:hideMark/>
          </w:tcPr>
          <w:p w14:paraId="76F575BA" w14:textId="77777777" w:rsidR="00C6093E" w:rsidRPr="00535E8E" w:rsidRDefault="00C6093E" w:rsidP="00523DE2">
            <w:pPr>
              <w:jc w:val="center"/>
              <w:rPr>
                <w:b/>
                <w:bCs/>
                <w:color w:val="FF0000"/>
              </w:rPr>
            </w:pPr>
            <w:r w:rsidRPr="00535E8E">
              <w:rPr>
                <w:b/>
                <w:bCs/>
                <w:color w:val="FF0000"/>
              </w:rPr>
              <w:t>Xuất sắc</w:t>
            </w:r>
          </w:p>
          <w:p w14:paraId="41B25FA6" w14:textId="77777777" w:rsidR="00C6093E" w:rsidRPr="00535E8E" w:rsidRDefault="00C6093E" w:rsidP="00523DE2">
            <w:pPr>
              <w:jc w:val="center"/>
              <w:rPr>
                <w:b/>
                <w:bCs/>
                <w:color w:val="FF0000"/>
              </w:rPr>
            </w:pPr>
            <w:r w:rsidRPr="00535E8E">
              <w:rPr>
                <w:b/>
                <w:bCs/>
                <w:color w:val="FF0000"/>
              </w:rPr>
              <w:t>(9.0–10)</w:t>
            </w:r>
          </w:p>
        </w:tc>
        <w:tc>
          <w:tcPr>
            <w:tcW w:w="0" w:type="auto"/>
            <w:shd w:val="clear" w:color="auto" w:fill="auto"/>
            <w:vAlign w:val="center"/>
            <w:hideMark/>
          </w:tcPr>
          <w:p w14:paraId="730C3F8A" w14:textId="77777777" w:rsidR="00C6093E" w:rsidRPr="00535E8E" w:rsidRDefault="00C6093E" w:rsidP="00523DE2">
            <w:pPr>
              <w:jc w:val="center"/>
              <w:rPr>
                <w:b/>
                <w:bCs/>
                <w:color w:val="FF0000"/>
              </w:rPr>
            </w:pPr>
            <w:r w:rsidRPr="00535E8E">
              <w:rPr>
                <w:b/>
                <w:bCs/>
                <w:color w:val="FF0000"/>
              </w:rPr>
              <w:t>Tốt</w:t>
            </w:r>
          </w:p>
          <w:p w14:paraId="37EE81FA" w14:textId="77777777" w:rsidR="00C6093E" w:rsidRPr="00535E8E" w:rsidRDefault="00C6093E" w:rsidP="00523DE2">
            <w:pPr>
              <w:jc w:val="center"/>
              <w:rPr>
                <w:b/>
                <w:bCs/>
                <w:color w:val="FF0000"/>
              </w:rPr>
            </w:pPr>
            <w:r w:rsidRPr="00535E8E">
              <w:rPr>
                <w:b/>
                <w:bCs/>
                <w:color w:val="FF0000"/>
              </w:rPr>
              <w:t>(7.0–8.9)</w:t>
            </w:r>
          </w:p>
        </w:tc>
        <w:tc>
          <w:tcPr>
            <w:tcW w:w="0" w:type="auto"/>
            <w:shd w:val="clear" w:color="auto" w:fill="auto"/>
            <w:vAlign w:val="center"/>
            <w:hideMark/>
          </w:tcPr>
          <w:p w14:paraId="53FD1C93" w14:textId="77777777" w:rsidR="00C6093E" w:rsidRPr="00535E8E" w:rsidRDefault="00C6093E" w:rsidP="00523DE2">
            <w:pPr>
              <w:jc w:val="center"/>
              <w:rPr>
                <w:b/>
                <w:bCs/>
                <w:color w:val="FF0000"/>
              </w:rPr>
            </w:pPr>
            <w:r w:rsidRPr="00535E8E">
              <w:rPr>
                <w:b/>
                <w:bCs/>
                <w:color w:val="FF0000"/>
              </w:rPr>
              <w:t>Đạt</w:t>
            </w:r>
          </w:p>
          <w:p w14:paraId="303E1B8E" w14:textId="77777777" w:rsidR="00C6093E" w:rsidRPr="00535E8E" w:rsidRDefault="00C6093E" w:rsidP="00523DE2">
            <w:pPr>
              <w:jc w:val="center"/>
              <w:rPr>
                <w:b/>
                <w:bCs/>
                <w:color w:val="FF0000"/>
              </w:rPr>
            </w:pPr>
            <w:r w:rsidRPr="00535E8E">
              <w:rPr>
                <w:b/>
                <w:bCs/>
                <w:color w:val="FF0000"/>
              </w:rPr>
              <w:t>(5.0–6.9)</w:t>
            </w:r>
          </w:p>
        </w:tc>
        <w:tc>
          <w:tcPr>
            <w:tcW w:w="0" w:type="auto"/>
            <w:shd w:val="clear" w:color="auto" w:fill="auto"/>
            <w:vAlign w:val="center"/>
            <w:hideMark/>
          </w:tcPr>
          <w:p w14:paraId="59B3DC7E" w14:textId="77777777" w:rsidR="00C6093E" w:rsidRPr="00535E8E" w:rsidRDefault="00C6093E" w:rsidP="00523DE2">
            <w:pPr>
              <w:jc w:val="center"/>
              <w:rPr>
                <w:b/>
                <w:bCs/>
                <w:color w:val="FF0000"/>
              </w:rPr>
            </w:pPr>
            <w:r w:rsidRPr="00535E8E">
              <w:rPr>
                <w:b/>
                <w:bCs/>
                <w:color w:val="FF0000"/>
              </w:rPr>
              <w:t>Chưa đạt</w:t>
            </w:r>
          </w:p>
          <w:p w14:paraId="641EB9AB" w14:textId="77777777" w:rsidR="00C6093E" w:rsidRPr="00535E8E" w:rsidRDefault="00C6093E" w:rsidP="00523DE2">
            <w:pPr>
              <w:jc w:val="center"/>
              <w:rPr>
                <w:b/>
                <w:bCs/>
                <w:color w:val="FF0000"/>
              </w:rPr>
            </w:pPr>
            <w:r w:rsidRPr="00535E8E">
              <w:rPr>
                <w:b/>
                <w:bCs/>
                <w:color w:val="FF0000"/>
              </w:rPr>
              <w:t>(0–4.9)</w:t>
            </w:r>
          </w:p>
        </w:tc>
      </w:tr>
      <w:tr w:rsidR="00356A4B" w:rsidRPr="00535E8E" w14:paraId="6F4C40C4" w14:textId="77777777" w:rsidTr="00523DE2">
        <w:tc>
          <w:tcPr>
            <w:tcW w:w="0" w:type="auto"/>
            <w:vAlign w:val="center"/>
            <w:hideMark/>
          </w:tcPr>
          <w:p w14:paraId="0311BFCC" w14:textId="77777777" w:rsidR="00C6093E" w:rsidRPr="00535E8E" w:rsidRDefault="00C6093E" w:rsidP="00523DE2">
            <w:pPr>
              <w:rPr>
                <w:color w:val="FF0000"/>
              </w:rPr>
            </w:pPr>
            <w:r w:rsidRPr="00535E8E">
              <w:rPr>
                <w:color w:val="FF0000"/>
              </w:rPr>
              <w:t>Tuân thủ quy trình thí nghiệm</w:t>
            </w:r>
          </w:p>
        </w:tc>
        <w:tc>
          <w:tcPr>
            <w:tcW w:w="0" w:type="auto"/>
            <w:vAlign w:val="center"/>
            <w:hideMark/>
          </w:tcPr>
          <w:p w14:paraId="5AF7AA88" w14:textId="77777777" w:rsidR="00C6093E" w:rsidRPr="00535E8E" w:rsidRDefault="00C6093E" w:rsidP="00523DE2">
            <w:pPr>
              <w:jc w:val="center"/>
              <w:rPr>
                <w:color w:val="FF0000"/>
              </w:rPr>
            </w:pPr>
            <w:r w:rsidRPr="00535E8E">
              <w:rPr>
                <w:color w:val="FF0000"/>
              </w:rPr>
              <w:t>30%</w:t>
            </w:r>
          </w:p>
        </w:tc>
        <w:tc>
          <w:tcPr>
            <w:tcW w:w="0" w:type="auto"/>
            <w:vAlign w:val="center"/>
            <w:hideMark/>
          </w:tcPr>
          <w:p w14:paraId="6A5610CD" w14:textId="77777777" w:rsidR="00C6093E" w:rsidRPr="00535E8E" w:rsidRDefault="00C6093E" w:rsidP="00523DE2">
            <w:pPr>
              <w:rPr>
                <w:color w:val="FF0000"/>
              </w:rPr>
            </w:pPr>
            <w:r w:rsidRPr="00535E8E">
              <w:rPr>
                <w:color w:val="FF0000"/>
              </w:rPr>
              <w:t>Thực hiện đúng hoàn toàn quy trình, thao tác chuẩn</w:t>
            </w:r>
          </w:p>
        </w:tc>
        <w:tc>
          <w:tcPr>
            <w:tcW w:w="0" w:type="auto"/>
            <w:vAlign w:val="center"/>
            <w:hideMark/>
          </w:tcPr>
          <w:p w14:paraId="02CF80D0" w14:textId="77777777" w:rsidR="00C6093E" w:rsidRPr="00535E8E" w:rsidRDefault="00C6093E" w:rsidP="00523DE2">
            <w:pPr>
              <w:rPr>
                <w:color w:val="FF0000"/>
              </w:rPr>
            </w:pPr>
            <w:r w:rsidRPr="00535E8E">
              <w:rPr>
                <w:color w:val="FF0000"/>
              </w:rPr>
              <w:t>Sai sót nhỏ, không ảnh hưởng kết quả</w:t>
            </w:r>
          </w:p>
        </w:tc>
        <w:tc>
          <w:tcPr>
            <w:tcW w:w="0" w:type="auto"/>
            <w:vAlign w:val="center"/>
            <w:hideMark/>
          </w:tcPr>
          <w:p w14:paraId="6D8D5419" w14:textId="77777777" w:rsidR="00C6093E" w:rsidRPr="00535E8E" w:rsidRDefault="00C6093E" w:rsidP="00523DE2">
            <w:pPr>
              <w:rPr>
                <w:color w:val="FF0000"/>
              </w:rPr>
            </w:pPr>
            <w:r w:rsidRPr="00535E8E">
              <w:rPr>
                <w:color w:val="FF0000"/>
              </w:rPr>
              <w:t>Thực hiện cơ bản nhưng còn lúng túng</w:t>
            </w:r>
          </w:p>
        </w:tc>
        <w:tc>
          <w:tcPr>
            <w:tcW w:w="0" w:type="auto"/>
            <w:vAlign w:val="center"/>
            <w:hideMark/>
          </w:tcPr>
          <w:p w14:paraId="61E02730" w14:textId="77777777" w:rsidR="00C6093E" w:rsidRPr="00535E8E" w:rsidRDefault="00C6093E" w:rsidP="00523DE2">
            <w:pPr>
              <w:rPr>
                <w:color w:val="FF0000"/>
              </w:rPr>
            </w:pPr>
            <w:r w:rsidRPr="00535E8E">
              <w:rPr>
                <w:color w:val="FF0000"/>
              </w:rPr>
              <w:t>Sai quy trình hoặc không hoàn thành</w:t>
            </w:r>
          </w:p>
        </w:tc>
      </w:tr>
      <w:tr w:rsidR="00356A4B" w:rsidRPr="00535E8E" w14:paraId="0E160B2C" w14:textId="77777777" w:rsidTr="00523DE2">
        <w:tc>
          <w:tcPr>
            <w:tcW w:w="0" w:type="auto"/>
            <w:vAlign w:val="center"/>
            <w:hideMark/>
          </w:tcPr>
          <w:p w14:paraId="5B5D815C" w14:textId="77777777" w:rsidR="00C6093E" w:rsidRPr="00535E8E" w:rsidRDefault="00C6093E" w:rsidP="00523DE2">
            <w:pPr>
              <w:rPr>
                <w:color w:val="FF0000"/>
              </w:rPr>
            </w:pPr>
            <w:r w:rsidRPr="00535E8E">
              <w:rPr>
                <w:color w:val="FF0000"/>
              </w:rPr>
              <w:t>Xử lý và phân tích số liệu</w:t>
            </w:r>
          </w:p>
        </w:tc>
        <w:tc>
          <w:tcPr>
            <w:tcW w:w="0" w:type="auto"/>
            <w:vAlign w:val="center"/>
            <w:hideMark/>
          </w:tcPr>
          <w:p w14:paraId="2D387E77" w14:textId="77777777" w:rsidR="00C6093E" w:rsidRPr="00535E8E" w:rsidRDefault="00C6093E" w:rsidP="00523DE2">
            <w:pPr>
              <w:jc w:val="center"/>
              <w:rPr>
                <w:color w:val="FF0000"/>
              </w:rPr>
            </w:pPr>
            <w:r w:rsidRPr="00535E8E">
              <w:rPr>
                <w:color w:val="FF0000"/>
              </w:rPr>
              <w:t>40%</w:t>
            </w:r>
          </w:p>
        </w:tc>
        <w:tc>
          <w:tcPr>
            <w:tcW w:w="0" w:type="auto"/>
            <w:vAlign w:val="center"/>
            <w:hideMark/>
          </w:tcPr>
          <w:p w14:paraId="6B585F1D" w14:textId="77777777" w:rsidR="00C6093E" w:rsidRPr="00535E8E" w:rsidRDefault="00C6093E" w:rsidP="00523DE2">
            <w:pPr>
              <w:rPr>
                <w:color w:val="FF0000"/>
              </w:rPr>
            </w:pPr>
            <w:r w:rsidRPr="00535E8E">
              <w:rPr>
                <w:color w:val="FF0000"/>
              </w:rPr>
              <w:t>Xử lý chính xác, lập bảng/đồ thị đầy đủ, kết luận đúng</w:t>
            </w:r>
          </w:p>
        </w:tc>
        <w:tc>
          <w:tcPr>
            <w:tcW w:w="0" w:type="auto"/>
            <w:vAlign w:val="center"/>
            <w:hideMark/>
          </w:tcPr>
          <w:p w14:paraId="3845CB1B" w14:textId="77777777" w:rsidR="00C6093E" w:rsidRPr="00535E8E" w:rsidRDefault="00C6093E" w:rsidP="00523DE2">
            <w:pPr>
              <w:rPr>
                <w:color w:val="FF0000"/>
              </w:rPr>
            </w:pPr>
            <w:r w:rsidRPr="00535E8E">
              <w:rPr>
                <w:color w:val="FF0000"/>
              </w:rPr>
              <w:t>Có sai số nhỏ</w:t>
            </w:r>
          </w:p>
        </w:tc>
        <w:tc>
          <w:tcPr>
            <w:tcW w:w="0" w:type="auto"/>
            <w:vAlign w:val="center"/>
            <w:hideMark/>
          </w:tcPr>
          <w:p w14:paraId="688D901D" w14:textId="77777777" w:rsidR="00C6093E" w:rsidRPr="00535E8E" w:rsidRDefault="00C6093E" w:rsidP="00523DE2">
            <w:pPr>
              <w:rPr>
                <w:color w:val="FF0000"/>
              </w:rPr>
            </w:pPr>
            <w:r w:rsidRPr="00535E8E">
              <w:rPr>
                <w:color w:val="FF0000"/>
              </w:rPr>
              <w:t>Thiếu bước hoặc sai một phần</w:t>
            </w:r>
          </w:p>
        </w:tc>
        <w:tc>
          <w:tcPr>
            <w:tcW w:w="0" w:type="auto"/>
            <w:vAlign w:val="center"/>
            <w:hideMark/>
          </w:tcPr>
          <w:p w14:paraId="19DEA96A" w14:textId="77777777" w:rsidR="00C6093E" w:rsidRPr="00535E8E" w:rsidRDefault="00C6093E" w:rsidP="00523DE2">
            <w:pPr>
              <w:rPr>
                <w:color w:val="FF0000"/>
              </w:rPr>
            </w:pPr>
            <w:r w:rsidRPr="00535E8E">
              <w:rPr>
                <w:color w:val="FF0000"/>
              </w:rPr>
              <w:t>Sai kết quả hoặc không xử lý được</w:t>
            </w:r>
          </w:p>
        </w:tc>
      </w:tr>
      <w:tr w:rsidR="00356A4B" w:rsidRPr="00535E8E" w14:paraId="000C46D7" w14:textId="77777777" w:rsidTr="00523DE2">
        <w:tc>
          <w:tcPr>
            <w:tcW w:w="0" w:type="auto"/>
            <w:vAlign w:val="center"/>
            <w:hideMark/>
          </w:tcPr>
          <w:p w14:paraId="7EB74B48" w14:textId="77777777" w:rsidR="00C6093E" w:rsidRPr="00535E8E" w:rsidRDefault="00C6093E" w:rsidP="00523DE2">
            <w:pPr>
              <w:rPr>
                <w:color w:val="FF0000"/>
              </w:rPr>
            </w:pPr>
            <w:r w:rsidRPr="00535E8E">
              <w:rPr>
                <w:color w:val="FF0000"/>
              </w:rPr>
              <w:t>Báo cáo thí nghiệm</w:t>
            </w:r>
          </w:p>
        </w:tc>
        <w:tc>
          <w:tcPr>
            <w:tcW w:w="0" w:type="auto"/>
            <w:vAlign w:val="center"/>
            <w:hideMark/>
          </w:tcPr>
          <w:p w14:paraId="58D0011E" w14:textId="77777777" w:rsidR="00C6093E" w:rsidRPr="00535E8E" w:rsidRDefault="00C6093E" w:rsidP="00523DE2">
            <w:pPr>
              <w:jc w:val="center"/>
              <w:rPr>
                <w:color w:val="FF0000"/>
              </w:rPr>
            </w:pPr>
            <w:r w:rsidRPr="00535E8E">
              <w:rPr>
                <w:color w:val="FF0000"/>
              </w:rPr>
              <w:t>30%</w:t>
            </w:r>
          </w:p>
        </w:tc>
        <w:tc>
          <w:tcPr>
            <w:tcW w:w="0" w:type="auto"/>
            <w:vAlign w:val="center"/>
            <w:hideMark/>
          </w:tcPr>
          <w:p w14:paraId="3EC7AE65" w14:textId="77777777" w:rsidR="00C6093E" w:rsidRPr="00535E8E" w:rsidRDefault="00C6093E" w:rsidP="00523DE2">
            <w:pPr>
              <w:rPr>
                <w:color w:val="FF0000"/>
              </w:rPr>
            </w:pPr>
            <w:r w:rsidRPr="00535E8E">
              <w:rPr>
                <w:color w:val="FF0000"/>
              </w:rPr>
              <w:t>Báo cáo đầy đủ, logic, đúng chuẩn kỹ thuật</w:t>
            </w:r>
          </w:p>
        </w:tc>
        <w:tc>
          <w:tcPr>
            <w:tcW w:w="0" w:type="auto"/>
            <w:vAlign w:val="center"/>
            <w:hideMark/>
          </w:tcPr>
          <w:p w14:paraId="0D7A3202" w14:textId="77777777" w:rsidR="00C6093E" w:rsidRPr="00535E8E" w:rsidRDefault="00C6093E" w:rsidP="00523DE2">
            <w:pPr>
              <w:rPr>
                <w:color w:val="FF0000"/>
              </w:rPr>
            </w:pPr>
            <w:r w:rsidRPr="00535E8E">
              <w:rPr>
                <w:color w:val="FF0000"/>
              </w:rPr>
              <w:t>Báo cáo đầy đủ nhưng chưa rõ ràng</w:t>
            </w:r>
          </w:p>
        </w:tc>
        <w:tc>
          <w:tcPr>
            <w:tcW w:w="0" w:type="auto"/>
            <w:vAlign w:val="center"/>
            <w:hideMark/>
          </w:tcPr>
          <w:p w14:paraId="23DD3DFC" w14:textId="77777777" w:rsidR="00C6093E" w:rsidRPr="00535E8E" w:rsidRDefault="00C6093E" w:rsidP="00523DE2">
            <w:pPr>
              <w:rPr>
                <w:color w:val="FF0000"/>
              </w:rPr>
            </w:pPr>
            <w:r w:rsidRPr="00535E8E">
              <w:rPr>
                <w:color w:val="FF0000"/>
              </w:rPr>
              <w:t>Thiếu nội dung</w:t>
            </w:r>
          </w:p>
        </w:tc>
        <w:tc>
          <w:tcPr>
            <w:tcW w:w="0" w:type="auto"/>
            <w:vAlign w:val="center"/>
            <w:hideMark/>
          </w:tcPr>
          <w:p w14:paraId="799FBC6B" w14:textId="77777777" w:rsidR="00C6093E" w:rsidRPr="00535E8E" w:rsidRDefault="00C6093E" w:rsidP="00523DE2">
            <w:pPr>
              <w:rPr>
                <w:color w:val="FF0000"/>
              </w:rPr>
            </w:pPr>
            <w:r w:rsidRPr="00535E8E">
              <w:rPr>
                <w:color w:val="FF0000"/>
              </w:rPr>
              <w:t>Báo cáo không đạt yêu cầu</w:t>
            </w:r>
          </w:p>
        </w:tc>
      </w:tr>
    </w:tbl>
    <w:p w14:paraId="72066438" w14:textId="77777777" w:rsidR="00C6093E" w:rsidRPr="00535E8E" w:rsidRDefault="00C6093E" w:rsidP="00C6093E">
      <w:pPr>
        <w:spacing w:before="240" w:after="240"/>
        <w:rPr>
          <w:b/>
          <w:bCs/>
          <w:color w:val="FF0000"/>
        </w:rPr>
      </w:pPr>
      <w:r w:rsidRPr="00535E8E">
        <w:rPr>
          <w:b/>
          <w:bCs/>
          <w:color w:val="FF0000"/>
        </w:rPr>
        <w:t>RUBRIC R4 – KTHP (CLO4: Ứng dụng và giải pháp kỹ thuật nền móng)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785"/>
        <w:gridCol w:w="2779"/>
        <w:gridCol w:w="1876"/>
        <w:gridCol w:w="1090"/>
        <w:gridCol w:w="1129"/>
      </w:tblGrid>
      <w:tr w:rsidR="009F3AEE" w:rsidRPr="00535E8E" w14:paraId="63236ED9" w14:textId="77777777" w:rsidTr="009F3AEE">
        <w:trPr>
          <w:tblHeader/>
        </w:trPr>
        <w:tc>
          <w:tcPr>
            <w:tcW w:w="0" w:type="auto"/>
            <w:shd w:val="clear" w:color="auto" w:fill="auto"/>
            <w:vAlign w:val="center"/>
            <w:hideMark/>
          </w:tcPr>
          <w:p w14:paraId="7A3FA86F" w14:textId="77777777" w:rsidR="00C6093E" w:rsidRPr="00535E8E" w:rsidRDefault="00C6093E" w:rsidP="00523DE2">
            <w:pPr>
              <w:jc w:val="center"/>
              <w:rPr>
                <w:b/>
                <w:bCs/>
                <w:color w:val="FF0000"/>
              </w:rPr>
            </w:pPr>
            <w:r w:rsidRPr="00535E8E">
              <w:rPr>
                <w:b/>
                <w:bCs/>
                <w:color w:val="FF0000"/>
              </w:rPr>
              <w:t>Tiêu chí</w:t>
            </w:r>
          </w:p>
        </w:tc>
        <w:tc>
          <w:tcPr>
            <w:tcW w:w="0" w:type="auto"/>
            <w:shd w:val="clear" w:color="auto" w:fill="auto"/>
            <w:vAlign w:val="center"/>
            <w:hideMark/>
          </w:tcPr>
          <w:p w14:paraId="772DAE1F" w14:textId="77777777" w:rsidR="00C6093E" w:rsidRPr="00535E8E" w:rsidRDefault="00C6093E" w:rsidP="00523DE2">
            <w:pPr>
              <w:jc w:val="center"/>
              <w:rPr>
                <w:b/>
                <w:bCs/>
                <w:color w:val="FF0000"/>
              </w:rPr>
            </w:pPr>
            <w:r w:rsidRPr="00535E8E">
              <w:rPr>
                <w:b/>
                <w:bCs/>
                <w:color w:val="FF0000"/>
              </w:rPr>
              <w:t>Trọng số</w:t>
            </w:r>
          </w:p>
        </w:tc>
        <w:tc>
          <w:tcPr>
            <w:tcW w:w="0" w:type="auto"/>
            <w:shd w:val="clear" w:color="auto" w:fill="auto"/>
            <w:vAlign w:val="center"/>
            <w:hideMark/>
          </w:tcPr>
          <w:p w14:paraId="2E7DC895" w14:textId="77777777" w:rsidR="00C6093E" w:rsidRPr="00535E8E" w:rsidRDefault="00C6093E" w:rsidP="00523DE2">
            <w:pPr>
              <w:jc w:val="center"/>
              <w:rPr>
                <w:b/>
                <w:bCs/>
                <w:color w:val="FF0000"/>
              </w:rPr>
            </w:pPr>
            <w:r w:rsidRPr="00535E8E">
              <w:rPr>
                <w:b/>
                <w:bCs/>
                <w:color w:val="FF0000"/>
              </w:rPr>
              <w:t>Xuất sắc</w:t>
            </w:r>
          </w:p>
          <w:p w14:paraId="2A84D692" w14:textId="77777777" w:rsidR="00C6093E" w:rsidRPr="00535E8E" w:rsidRDefault="00C6093E" w:rsidP="00523DE2">
            <w:pPr>
              <w:jc w:val="center"/>
              <w:rPr>
                <w:b/>
                <w:bCs/>
                <w:color w:val="FF0000"/>
              </w:rPr>
            </w:pPr>
            <w:r w:rsidRPr="00535E8E">
              <w:rPr>
                <w:b/>
                <w:bCs/>
                <w:color w:val="FF0000"/>
              </w:rPr>
              <w:t>(9.0–10)</w:t>
            </w:r>
          </w:p>
        </w:tc>
        <w:tc>
          <w:tcPr>
            <w:tcW w:w="0" w:type="auto"/>
            <w:shd w:val="clear" w:color="auto" w:fill="auto"/>
            <w:vAlign w:val="center"/>
            <w:hideMark/>
          </w:tcPr>
          <w:p w14:paraId="45285BBB" w14:textId="77777777" w:rsidR="00C6093E" w:rsidRPr="00535E8E" w:rsidRDefault="00C6093E" w:rsidP="00523DE2">
            <w:pPr>
              <w:jc w:val="center"/>
              <w:rPr>
                <w:b/>
                <w:bCs/>
                <w:color w:val="FF0000"/>
              </w:rPr>
            </w:pPr>
            <w:r w:rsidRPr="00535E8E">
              <w:rPr>
                <w:b/>
                <w:bCs/>
                <w:color w:val="FF0000"/>
              </w:rPr>
              <w:t>Tốt</w:t>
            </w:r>
          </w:p>
          <w:p w14:paraId="3853F3B8" w14:textId="77777777" w:rsidR="00C6093E" w:rsidRPr="00535E8E" w:rsidRDefault="00C6093E" w:rsidP="00523DE2">
            <w:pPr>
              <w:jc w:val="center"/>
              <w:rPr>
                <w:b/>
                <w:bCs/>
                <w:color w:val="FF0000"/>
              </w:rPr>
            </w:pPr>
            <w:r w:rsidRPr="00535E8E">
              <w:rPr>
                <w:b/>
                <w:bCs/>
                <w:color w:val="FF0000"/>
              </w:rPr>
              <w:t>(7.0–8.9)</w:t>
            </w:r>
          </w:p>
        </w:tc>
        <w:tc>
          <w:tcPr>
            <w:tcW w:w="0" w:type="auto"/>
            <w:shd w:val="clear" w:color="auto" w:fill="auto"/>
            <w:vAlign w:val="center"/>
            <w:hideMark/>
          </w:tcPr>
          <w:p w14:paraId="07B9AB12" w14:textId="77777777" w:rsidR="00C6093E" w:rsidRPr="00535E8E" w:rsidRDefault="00C6093E" w:rsidP="00523DE2">
            <w:pPr>
              <w:jc w:val="center"/>
              <w:rPr>
                <w:b/>
                <w:bCs/>
                <w:color w:val="FF0000"/>
              </w:rPr>
            </w:pPr>
            <w:r w:rsidRPr="00535E8E">
              <w:rPr>
                <w:b/>
                <w:bCs/>
                <w:color w:val="FF0000"/>
              </w:rPr>
              <w:t>Đạt</w:t>
            </w:r>
          </w:p>
          <w:p w14:paraId="78E4811E" w14:textId="77777777" w:rsidR="00C6093E" w:rsidRPr="00535E8E" w:rsidRDefault="00C6093E" w:rsidP="00523DE2">
            <w:pPr>
              <w:jc w:val="center"/>
              <w:rPr>
                <w:b/>
                <w:bCs/>
                <w:color w:val="FF0000"/>
              </w:rPr>
            </w:pPr>
            <w:r w:rsidRPr="00535E8E">
              <w:rPr>
                <w:b/>
                <w:bCs/>
                <w:color w:val="FF0000"/>
              </w:rPr>
              <w:t>(5.0–6.9)</w:t>
            </w:r>
          </w:p>
        </w:tc>
        <w:tc>
          <w:tcPr>
            <w:tcW w:w="0" w:type="auto"/>
            <w:shd w:val="clear" w:color="auto" w:fill="auto"/>
            <w:vAlign w:val="center"/>
            <w:hideMark/>
          </w:tcPr>
          <w:p w14:paraId="713A42D9" w14:textId="77777777" w:rsidR="00C6093E" w:rsidRPr="00535E8E" w:rsidRDefault="00C6093E" w:rsidP="00523DE2">
            <w:pPr>
              <w:jc w:val="center"/>
              <w:rPr>
                <w:b/>
                <w:bCs/>
                <w:color w:val="FF0000"/>
              </w:rPr>
            </w:pPr>
            <w:r w:rsidRPr="00535E8E">
              <w:rPr>
                <w:b/>
                <w:bCs/>
                <w:color w:val="FF0000"/>
              </w:rPr>
              <w:t>Chưa đạt (0–4.9)</w:t>
            </w:r>
          </w:p>
        </w:tc>
      </w:tr>
      <w:tr w:rsidR="00356A4B" w:rsidRPr="00535E8E" w14:paraId="0B684460" w14:textId="77777777" w:rsidTr="00523DE2">
        <w:tc>
          <w:tcPr>
            <w:tcW w:w="0" w:type="auto"/>
            <w:vAlign w:val="center"/>
            <w:hideMark/>
          </w:tcPr>
          <w:p w14:paraId="616069F3" w14:textId="77777777" w:rsidR="00C6093E" w:rsidRPr="00535E8E" w:rsidRDefault="00C6093E" w:rsidP="00523DE2">
            <w:pPr>
              <w:rPr>
                <w:color w:val="FF0000"/>
              </w:rPr>
            </w:pPr>
            <w:r w:rsidRPr="00535E8E">
              <w:rPr>
                <w:color w:val="FF0000"/>
              </w:rPr>
              <w:t>Phân tích vấn đề công trình</w:t>
            </w:r>
          </w:p>
        </w:tc>
        <w:tc>
          <w:tcPr>
            <w:tcW w:w="0" w:type="auto"/>
            <w:vAlign w:val="center"/>
            <w:hideMark/>
          </w:tcPr>
          <w:p w14:paraId="4ACD776D" w14:textId="77777777" w:rsidR="00C6093E" w:rsidRPr="00535E8E" w:rsidRDefault="00C6093E" w:rsidP="00523DE2">
            <w:pPr>
              <w:jc w:val="center"/>
              <w:rPr>
                <w:color w:val="FF0000"/>
              </w:rPr>
            </w:pPr>
            <w:r w:rsidRPr="00535E8E">
              <w:rPr>
                <w:color w:val="FF0000"/>
              </w:rPr>
              <w:t>30%</w:t>
            </w:r>
          </w:p>
        </w:tc>
        <w:tc>
          <w:tcPr>
            <w:tcW w:w="0" w:type="auto"/>
            <w:vAlign w:val="center"/>
            <w:hideMark/>
          </w:tcPr>
          <w:p w14:paraId="476B7CDE" w14:textId="77777777" w:rsidR="00C6093E" w:rsidRPr="00535E8E" w:rsidRDefault="00C6093E" w:rsidP="00523DE2">
            <w:pPr>
              <w:rPr>
                <w:color w:val="FF0000"/>
              </w:rPr>
            </w:pPr>
            <w:r w:rsidRPr="00535E8E">
              <w:rPr>
                <w:color w:val="FF0000"/>
              </w:rPr>
              <w:t>Xác định đúng bản chất vấn đề nền móng, xét đầy đủ yếu tố</w:t>
            </w:r>
          </w:p>
        </w:tc>
        <w:tc>
          <w:tcPr>
            <w:tcW w:w="0" w:type="auto"/>
            <w:vAlign w:val="center"/>
            <w:hideMark/>
          </w:tcPr>
          <w:p w14:paraId="01A23C8D" w14:textId="77777777" w:rsidR="00C6093E" w:rsidRPr="00535E8E" w:rsidRDefault="00C6093E" w:rsidP="00523DE2">
            <w:pPr>
              <w:rPr>
                <w:color w:val="FF0000"/>
              </w:rPr>
            </w:pPr>
            <w:r w:rsidRPr="00535E8E">
              <w:rPr>
                <w:color w:val="FF0000"/>
              </w:rPr>
              <w:t>Phân tích đúng nhưng chưa toàn diện</w:t>
            </w:r>
          </w:p>
        </w:tc>
        <w:tc>
          <w:tcPr>
            <w:tcW w:w="0" w:type="auto"/>
            <w:vAlign w:val="center"/>
            <w:hideMark/>
          </w:tcPr>
          <w:p w14:paraId="47F98FEA" w14:textId="77777777" w:rsidR="00C6093E" w:rsidRPr="00535E8E" w:rsidRDefault="00C6093E" w:rsidP="00523DE2">
            <w:pPr>
              <w:rPr>
                <w:color w:val="FF0000"/>
              </w:rPr>
            </w:pPr>
            <w:r w:rsidRPr="00535E8E">
              <w:rPr>
                <w:color w:val="FF0000"/>
              </w:rPr>
              <w:t>Phân tích còn thiếu</w:t>
            </w:r>
          </w:p>
        </w:tc>
        <w:tc>
          <w:tcPr>
            <w:tcW w:w="0" w:type="auto"/>
            <w:vAlign w:val="center"/>
            <w:hideMark/>
          </w:tcPr>
          <w:p w14:paraId="4C12E1AB" w14:textId="77777777" w:rsidR="00C6093E" w:rsidRPr="00535E8E" w:rsidRDefault="00C6093E" w:rsidP="00523DE2">
            <w:pPr>
              <w:rPr>
                <w:color w:val="FF0000"/>
              </w:rPr>
            </w:pPr>
            <w:r w:rsidRPr="00535E8E">
              <w:rPr>
                <w:color w:val="FF0000"/>
              </w:rPr>
              <w:t>Sai bản chất</w:t>
            </w:r>
          </w:p>
        </w:tc>
      </w:tr>
      <w:tr w:rsidR="00356A4B" w:rsidRPr="00535E8E" w14:paraId="4F6882D2" w14:textId="77777777" w:rsidTr="00523DE2">
        <w:tc>
          <w:tcPr>
            <w:tcW w:w="0" w:type="auto"/>
            <w:vAlign w:val="center"/>
            <w:hideMark/>
          </w:tcPr>
          <w:p w14:paraId="3A13D5E4" w14:textId="77777777" w:rsidR="00C6093E" w:rsidRPr="00535E8E" w:rsidRDefault="00C6093E" w:rsidP="00523DE2">
            <w:pPr>
              <w:rPr>
                <w:color w:val="FF0000"/>
              </w:rPr>
            </w:pPr>
            <w:r w:rsidRPr="00535E8E">
              <w:rPr>
                <w:color w:val="FF0000"/>
              </w:rPr>
              <w:t>Đề xuất giải pháp</w:t>
            </w:r>
          </w:p>
        </w:tc>
        <w:tc>
          <w:tcPr>
            <w:tcW w:w="0" w:type="auto"/>
            <w:vAlign w:val="center"/>
            <w:hideMark/>
          </w:tcPr>
          <w:p w14:paraId="26015C74" w14:textId="77777777" w:rsidR="00C6093E" w:rsidRPr="00535E8E" w:rsidRDefault="00C6093E" w:rsidP="00523DE2">
            <w:pPr>
              <w:jc w:val="center"/>
              <w:rPr>
                <w:color w:val="FF0000"/>
              </w:rPr>
            </w:pPr>
            <w:r w:rsidRPr="00535E8E">
              <w:rPr>
                <w:color w:val="FF0000"/>
              </w:rPr>
              <w:t>40%</w:t>
            </w:r>
          </w:p>
        </w:tc>
        <w:tc>
          <w:tcPr>
            <w:tcW w:w="0" w:type="auto"/>
            <w:vAlign w:val="center"/>
            <w:hideMark/>
          </w:tcPr>
          <w:p w14:paraId="1D4492B4" w14:textId="77777777" w:rsidR="00C6093E" w:rsidRPr="00535E8E" w:rsidRDefault="00C6093E" w:rsidP="00523DE2">
            <w:pPr>
              <w:rPr>
                <w:color w:val="FF0000"/>
              </w:rPr>
            </w:pPr>
            <w:r w:rsidRPr="00535E8E">
              <w:rPr>
                <w:color w:val="FF0000"/>
              </w:rPr>
              <w:t>Giải pháp tối ưu, khả thi, phù hợp điều kiện thực tế</w:t>
            </w:r>
          </w:p>
        </w:tc>
        <w:tc>
          <w:tcPr>
            <w:tcW w:w="0" w:type="auto"/>
            <w:vAlign w:val="center"/>
            <w:hideMark/>
          </w:tcPr>
          <w:p w14:paraId="6ABCBE95" w14:textId="77777777" w:rsidR="00C6093E" w:rsidRPr="00535E8E" w:rsidRDefault="00C6093E" w:rsidP="00523DE2">
            <w:pPr>
              <w:rPr>
                <w:color w:val="FF0000"/>
              </w:rPr>
            </w:pPr>
            <w:r w:rsidRPr="00535E8E">
              <w:rPr>
                <w:color w:val="FF0000"/>
              </w:rPr>
              <w:t>Giải pháp hợp lý</w:t>
            </w:r>
          </w:p>
        </w:tc>
        <w:tc>
          <w:tcPr>
            <w:tcW w:w="0" w:type="auto"/>
            <w:vAlign w:val="center"/>
            <w:hideMark/>
          </w:tcPr>
          <w:p w14:paraId="65E846FF" w14:textId="77777777" w:rsidR="00C6093E" w:rsidRPr="00535E8E" w:rsidRDefault="00C6093E" w:rsidP="00523DE2">
            <w:pPr>
              <w:rPr>
                <w:color w:val="FF0000"/>
              </w:rPr>
            </w:pPr>
            <w:r w:rsidRPr="00535E8E">
              <w:rPr>
                <w:color w:val="FF0000"/>
              </w:rPr>
              <w:t>Giải pháp đơn giản</w:t>
            </w:r>
          </w:p>
        </w:tc>
        <w:tc>
          <w:tcPr>
            <w:tcW w:w="0" w:type="auto"/>
            <w:vAlign w:val="center"/>
            <w:hideMark/>
          </w:tcPr>
          <w:p w14:paraId="1AF8A1EB" w14:textId="77777777" w:rsidR="00C6093E" w:rsidRPr="00535E8E" w:rsidRDefault="00C6093E" w:rsidP="00523DE2">
            <w:pPr>
              <w:rPr>
                <w:color w:val="FF0000"/>
              </w:rPr>
            </w:pPr>
            <w:r w:rsidRPr="00535E8E">
              <w:rPr>
                <w:color w:val="FF0000"/>
              </w:rPr>
              <w:t>Không phù hợp</w:t>
            </w:r>
          </w:p>
        </w:tc>
      </w:tr>
      <w:tr w:rsidR="00356A4B" w:rsidRPr="00535E8E" w14:paraId="57B8AD0B" w14:textId="77777777" w:rsidTr="00523DE2">
        <w:tc>
          <w:tcPr>
            <w:tcW w:w="0" w:type="auto"/>
            <w:vAlign w:val="center"/>
            <w:hideMark/>
          </w:tcPr>
          <w:p w14:paraId="776F92F2" w14:textId="77777777" w:rsidR="00C6093E" w:rsidRPr="00535E8E" w:rsidRDefault="00C6093E" w:rsidP="00523DE2">
            <w:pPr>
              <w:rPr>
                <w:color w:val="FF0000"/>
              </w:rPr>
            </w:pPr>
            <w:r w:rsidRPr="00535E8E">
              <w:rPr>
                <w:color w:val="FF0000"/>
              </w:rPr>
              <w:lastRenderedPageBreak/>
              <w:t>Lập luận kỹ thuật</w:t>
            </w:r>
          </w:p>
        </w:tc>
        <w:tc>
          <w:tcPr>
            <w:tcW w:w="0" w:type="auto"/>
            <w:vAlign w:val="center"/>
            <w:hideMark/>
          </w:tcPr>
          <w:p w14:paraId="0E6533E5" w14:textId="77777777" w:rsidR="00C6093E" w:rsidRPr="00535E8E" w:rsidRDefault="00C6093E" w:rsidP="00523DE2">
            <w:pPr>
              <w:jc w:val="center"/>
              <w:rPr>
                <w:color w:val="FF0000"/>
              </w:rPr>
            </w:pPr>
            <w:r w:rsidRPr="00535E8E">
              <w:rPr>
                <w:color w:val="FF0000"/>
              </w:rPr>
              <w:t>30%</w:t>
            </w:r>
          </w:p>
        </w:tc>
        <w:tc>
          <w:tcPr>
            <w:tcW w:w="0" w:type="auto"/>
            <w:vAlign w:val="center"/>
            <w:hideMark/>
          </w:tcPr>
          <w:p w14:paraId="5B8493E8" w14:textId="77777777" w:rsidR="00C6093E" w:rsidRPr="00535E8E" w:rsidRDefault="00C6093E" w:rsidP="00523DE2">
            <w:pPr>
              <w:rPr>
                <w:color w:val="FF0000"/>
              </w:rPr>
            </w:pPr>
            <w:r w:rsidRPr="00535E8E">
              <w:rPr>
                <w:color w:val="FF0000"/>
              </w:rPr>
              <w:t>Lập luận chặt chẽ, có căn cứ tính toán rõ ràng</w:t>
            </w:r>
          </w:p>
        </w:tc>
        <w:tc>
          <w:tcPr>
            <w:tcW w:w="0" w:type="auto"/>
            <w:vAlign w:val="center"/>
            <w:hideMark/>
          </w:tcPr>
          <w:p w14:paraId="082B2292" w14:textId="77777777" w:rsidR="00C6093E" w:rsidRPr="00535E8E" w:rsidRDefault="00C6093E" w:rsidP="00523DE2">
            <w:pPr>
              <w:rPr>
                <w:color w:val="FF0000"/>
              </w:rPr>
            </w:pPr>
            <w:r w:rsidRPr="00535E8E">
              <w:rPr>
                <w:color w:val="FF0000"/>
              </w:rPr>
              <w:t>Có logic nhưng chưa thuyết phục</w:t>
            </w:r>
          </w:p>
        </w:tc>
        <w:tc>
          <w:tcPr>
            <w:tcW w:w="0" w:type="auto"/>
            <w:vAlign w:val="center"/>
            <w:hideMark/>
          </w:tcPr>
          <w:p w14:paraId="79D9F51B" w14:textId="77777777" w:rsidR="00C6093E" w:rsidRPr="00535E8E" w:rsidRDefault="00C6093E" w:rsidP="00523DE2">
            <w:pPr>
              <w:rPr>
                <w:color w:val="FF0000"/>
              </w:rPr>
            </w:pPr>
            <w:r w:rsidRPr="00535E8E">
              <w:rPr>
                <w:color w:val="FF0000"/>
              </w:rPr>
              <w:t>Lập luận yếu</w:t>
            </w:r>
          </w:p>
        </w:tc>
        <w:tc>
          <w:tcPr>
            <w:tcW w:w="0" w:type="auto"/>
            <w:vAlign w:val="center"/>
            <w:hideMark/>
          </w:tcPr>
          <w:p w14:paraId="399D043F" w14:textId="77777777" w:rsidR="00C6093E" w:rsidRPr="00535E8E" w:rsidRDefault="00C6093E" w:rsidP="00523DE2">
            <w:pPr>
              <w:rPr>
                <w:color w:val="FF0000"/>
              </w:rPr>
            </w:pPr>
            <w:r w:rsidRPr="00535E8E">
              <w:rPr>
                <w:color w:val="FF0000"/>
              </w:rPr>
              <w:t>Không có cơ sở</w:t>
            </w:r>
          </w:p>
        </w:tc>
      </w:tr>
    </w:tbl>
    <w:p w14:paraId="62D355C3" w14:textId="77777777" w:rsidR="00C6093E" w:rsidRPr="004A00D4" w:rsidRDefault="00C6093E" w:rsidP="007D2F96">
      <w:pPr>
        <w:tabs>
          <w:tab w:val="left" w:pos="720"/>
        </w:tabs>
      </w:pPr>
    </w:p>
    <w:p w14:paraId="608E00B7" w14:textId="77777777" w:rsidR="007D2F96" w:rsidRPr="004A00D4" w:rsidRDefault="004A33F8" w:rsidP="00431F71">
      <w:pPr>
        <w:pStyle w:val="Heading1"/>
      </w:pPr>
      <w:r>
        <w:t>8</w:t>
      </w:r>
      <w:r w:rsidR="007D2F96" w:rsidRPr="004A00D4">
        <w:t>. Tiến trình</w:t>
      </w:r>
      <w:r w:rsidR="007D2F96" w:rsidRPr="004A00D4">
        <w:rPr>
          <w:spacing w:val="1"/>
        </w:rPr>
        <w:t xml:space="preserve"> </w:t>
      </w:r>
      <w:r w:rsidR="007D2F96" w:rsidRPr="004A00D4">
        <w:t>cập nhật đề cương chi tiết học phần</w:t>
      </w:r>
    </w:p>
    <w:tbl>
      <w:tblPr>
        <w:tblW w:w="9211" w:type="dxa"/>
        <w:jc w:val="center"/>
        <w:tblLayout w:type="fixed"/>
        <w:tblCellMar>
          <w:left w:w="10" w:type="dxa"/>
          <w:right w:w="10" w:type="dxa"/>
        </w:tblCellMar>
        <w:tblLook w:val="04A0" w:firstRow="1" w:lastRow="0" w:firstColumn="1" w:lastColumn="0" w:noHBand="0" w:noVBand="1"/>
      </w:tblPr>
      <w:tblGrid>
        <w:gridCol w:w="6092"/>
        <w:gridCol w:w="3119"/>
      </w:tblGrid>
      <w:tr w:rsidR="004A00D4" w:rsidRPr="004A00D4" w14:paraId="5D9B7147" w14:textId="77777777" w:rsidTr="00356A4B">
        <w:trPr>
          <w:cantSplit/>
          <w:trHeight w:hRule="exact" w:val="624"/>
          <w:jc w:val="center"/>
        </w:trPr>
        <w:tc>
          <w:tcPr>
            <w:tcW w:w="609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2BE5561" w14:textId="77777777" w:rsidR="007D2F96" w:rsidRPr="004A00D4" w:rsidRDefault="007D2F96" w:rsidP="00780115">
            <w:pPr>
              <w:ind w:left="108" w:right="-20"/>
            </w:pPr>
            <w:r w:rsidRPr="004A00D4">
              <w:rPr>
                <w:b/>
                <w:bCs/>
              </w:rPr>
              <w:t>Lần</w:t>
            </w:r>
            <w:r w:rsidRPr="004A00D4">
              <w:rPr>
                <w:spacing w:val="1"/>
              </w:rPr>
              <w:t xml:space="preserve"> </w:t>
            </w:r>
            <w:r w:rsidRPr="004A00D4">
              <w:rPr>
                <w:b/>
                <w:bCs/>
              </w:rPr>
              <w:t>1:</w:t>
            </w:r>
            <w:r w:rsidRPr="004A00D4">
              <w:t xml:space="preserve"> Nội dung</w:t>
            </w:r>
            <w:r w:rsidRPr="004A00D4">
              <w:rPr>
                <w:spacing w:val="-2"/>
              </w:rPr>
              <w:t xml:space="preserve"> c</w:t>
            </w:r>
            <w:r w:rsidRPr="004A00D4">
              <w:rPr>
                <w:spacing w:val="-1"/>
              </w:rPr>
              <w:t>ậ</w:t>
            </w:r>
            <w:r w:rsidRPr="004A00D4">
              <w:t>p n</w:t>
            </w:r>
            <w:r w:rsidRPr="004A00D4">
              <w:rPr>
                <w:spacing w:val="1"/>
              </w:rPr>
              <w:t>h</w:t>
            </w:r>
            <w:r w:rsidRPr="004A00D4">
              <w:t>ật ĐCCT</w:t>
            </w:r>
            <w:r w:rsidRPr="004A00D4">
              <w:rPr>
                <w:spacing w:val="2"/>
              </w:rPr>
              <w:t xml:space="preserve"> </w:t>
            </w:r>
            <w:r w:rsidRPr="004A00D4">
              <w:t>lần 1: n</w:t>
            </w:r>
            <w:r w:rsidRPr="004A00D4">
              <w:rPr>
                <w:spacing w:val="-2"/>
              </w:rPr>
              <w:t>g</w:t>
            </w:r>
            <w:r w:rsidRPr="004A00D4">
              <w:rPr>
                <w:spacing w:val="3"/>
              </w:rPr>
              <w:t>à</w:t>
            </w:r>
            <w:r w:rsidRPr="004A00D4">
              <w:rPr>
                <w:spacing w:val="-4"/>
              </w:rPr>
              <w:t>y</w:t>
            </w:r>
            <w:r w:rsidRPr="004A00D4">
              <w:t>/th</w:t>
            </w:r>
            <w:r w:rsidRPr="004A00D4">
              <w:rPr>
                <w:spacing w:val="1"/>
              </w:rPr>
              <w:t>á</w:t>
            </w:r>
            <w:r w:rsidRPr="004A00D4">
              <w:t>n</w:t>
            </w:r>
            <w:r w:rsidRPr="004A00D4">
              <w:rPr>
                <w:spacing w:val="-2"/>
              </w:rPr>
              <w:t>g</w:t>
            </w:r>
            <w:r w:rsidRPr="004A00D4">
              <w:t>/năm</w:t>
            </w:r>
          </w:p>
        </w:tc>
        <w:tc>
          <w:tcPr>
            <w:tcW w:w="31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ADE4F78" w14:textId="77777777" w:rsidR="007D2F96" w:rsidRPr="004A00D4" w:rsidRDefault="007D2F96" w:rsidP="00780115">
            <w:pPr>
              <w:ind w:left="108" w:right="302"/>
            </w:pPr>
            <w:r w:rsidRPr="004A00D4">
              <w:rPr>
                <w:b/>
                <w:bCs/>
              </w:rPr>
              <w:t>&lt;</w:t>
            </w:r>
            <w:r w:rsidRPr="004A00D4">
              <w:t>n</w:t>
            </w:r>
            <w:r w:rsidRPr="004A00D4">
              <w:rPr>
                <w:spacing w:val="-2"/>
              </w:rPr>
              <w:t>g</w:t>
            </w:r>
            <w:r w:rsidRPr="004A00D4">
              <w:t xml:space="preserve">ười </w:t>
            </w:r>
            <w:r w:rsidRPr="004A00D4">
              <w:rPr>
                <w:spacing w:val="1"/>
              </w:rPr>
              <w:t>c</w:t>
            </w:r>
            <w:r w:rsidRPr="004A00D4">
              <w:t>ập nh</w:t>
            </w:r>
            <w:r w:rsidRPr="004A00D4">
              <w:rPr>
                <w:spacing w:val="-1"/>
              </w:rPr>
              <w:t>ậ</w:t>
            </w:r>
            <w:r w:rsidRPr="004A00D4">
              <w:t>t</w:t>
            </w:r>
            <w:r w:rsidR="00A94EE9" w:rsidRPr="004A00D4">
              <w:t>&gt;</w:t>
            </w:r>
          </w:p>
        </w:tc>
      </w:tr>
      <w:tr w:rsidR="004A00D4" w:rsidRPr="004A00D4" w14:paraId="4D6F654C" w14:textId="77777777" w:rsidTr="00356A4B">
        <w:trPr>
          <w:cantSplit/>
          <w:trHeight w:hRule="exact" w:val="624"/>
          <w:jc w:val="center"/>
        </w:trPr>
        <w:tc>
          <w:tcPr>
            <w:tcW w:w="609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2F55A3F6" w14:textId="77777777" w:rsidR="007D2F96" w:rsidRPr="004A00D4" w:rsidRDefault="007D2F96" w:rsidP="00365209">
            <w:pPr>
              <w:ind w:left="108" w:right="-20"/>
            </w:pPr>
            <w:r w:rsidRPr="004A00D4">
              <w:rPr>
                <w:b/>
                <w:bCs/>
              </w:rPr>
              <w:t>Lần</w:t>
            </w:r>
            <w:r w:rsidRPr="004A00D4">
              <w:rPr>
                <w:spacing w:val="1"/>
              </w:rPr>
              <w:t xml:space="preserve"> </w:t>
            </w:r>
            <w:r w:rsidRPr="004A00D4">
              <w:rPr>
                <w:b/>
                <w:spacing w:val="1"/>
              </w:rPr>
              <w:t>2</w:t>
            </w:r>
            <w:r w:rsidRPr="004A00D4">
              <w:rPr>
                <w:b/>
                <w:bCs/>
              </w:rPr>
              <w:t>:</w:t>
            </w:r>
            <w:r w:rsidRPr="004A00D4">
              <w:t xml:space="preserve"> Nội dung</w:t>
            </w:r>
            <w:r w:rsidRPr="004A00D4">
              <w:rPr>
                <w:spacing w:val="-2"/>
              </w:rPr>
              <w:t xml:space="preserve"> c</w:t>
            </w:r>
            <w:r w:rsidRPr="004A00D4">
              <w:rPr>
                <w:spacing w:val="-1"/>
              </w:rPr>
              <w:t>ậ</w:t>
            </w:r>
            <w:r w:rsidRPr="004A00D4">
              <w:t>p n</w:t>
            </w:r>
            <w:r w:rsidRPr="004A00D4">
              <w:rPr>
                <w:spacing w:val="1"/>
              </w:rPr>
              <w:t>h</w:t>
            </w:r>
            <w:r w:rsidRPr="004A00D4">
              <w:t>ật ĐCCT</w:t>
            </w:r>
            <w:r w:rsidRPr="004A00D4">
              <w:rPr>
                <w:spacing w:val="2"/>
              </w:rPr>
              <w:t xml:space="preserve"> </w:t>
            </w:r>
            <w:r w:rsidRPr="004A00D4">
              <w:t>lần 2: n</w:t>
            </w:r>
            <w:r w:rsidRPr="004A00D4">
              <w:rPr>
                <w:spacing w:val="-2"/>
              </w:rPr>
              <w:t>g</w:t>
            </w:r>
            <w:r w:rsidRPr="004A00D4">
              <w:rPr>
                <w:spacing w:val="3"/>
              </w:rPr>
              <w:t>à</w:t>
            </w:r>
            <w:r w:rsidRPr="004A00D4">
              <w:rPr>
                <w:spacing w:val="-4"/>
              </w:rPr>
              <w:t>y</w:t>
            </w:r>
            <w:r w:rsidRPr="004A00D4">
              <w:t>/th</w:t>
            </w:r>
            <w:r w:rsidRPr="004A00D4">
              <w:rPr>
                <w:spacing w:val="1"/>
              </w:rPr>
              <w:t>á</w:t>
            </w:r>
            <w:r w:rsidRPr="004A00D4">
              <w:t>n</w:t>
            </w:r>
            <w:r w:rsidRPr="004A00D4">
              <w:rPr>
                <w:spacing w:val="-2"/>
              </w:rPr>
              <w:t>g</w:t>
            </w:r>
            <w:r w:rsidRPr="004A00D4">
              <w:t>/năm</w:t>
            </w:r>
          </w:p>
        </w:tc>
        <w:tc>
          <w:tcPr>
            <w:tcW w:w="31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037FCED1" w14:textId="77777777" w:rsidR="00A94EE9" w:rsidRPr="004A00D4" w:rsidRDefault="00A94EE9" w:rsidP="00A94EE9">
            <w:pPr>
              <w:ind w:left="108" w:right="302"/>
            </w:pPr>
            <w:r w:rsidRPr="004A00D4">
              <w:rPr>
                <w:b/>
                <w:bCs/>
              </w:rPr>
              <w:t>&lt;</w:t>
            </w:r>
            <w:r w:rsidRPr="004A00D4">
              <w:t>n</w:t>
            </w:r>
            <w:r w:rsidRPr="004A00D4">
              <w:rPr>
                <w:spacing w:val="-2"/>
              </w:rPr>
              <w:t>g</w:t>
            </w:r>
            <w:r w:rsidRPr="004A00D4">
              <w:t xml:space="preserve">ười </w:t>
            </w:r>
            <w:r w:rsidRPr="004A00D4">
              <w:rPr>
                <w:spacing w:val="1"/>
              </w:rPr>
              <w:t>c</w:t>
            </w:r>
            <w:r w:rsidRPr="004A00D4">
              <w:t>ập nh</w:t>
            </w:r>
            <w:r w:rsidRPr="004A00D4">
              <w:rPr>
                <w:spacing w:val="-1"/>
              </w:rPr>
              <w:t>ậ</w:t>
            </w:r>
            <w:r w:rsidRPr="004A00D4">
              <w:t>t&gt;</w:t>
            </w:r>
          </w:p>
          <w:p w14:paraId="592DCF1D" w14:textId="77777777" w:rsidR="007D2F96" w:rsidRPr="004A00D4" w:rsidRDefault="007D2F96" w:rsidP="00365209">
            <w:pPr>
              <w:ind w:left="108" w:right="-20"/>
            </w:pPr>
          </w:p>
        </w:tc>
      </w:tr>
      <w:tr w:rsidR="00A94EE9" w:rsidRPr="004A00D4" w14:paraId="7F6EDAC6" w14:textId="77777777" w:rsidTr="00356A4B">
        <w:trPr>
          <w:cantSplit/>
          <w:trHeight w:hRule="exact" w:val="556"/>
          <w:jc w:val="center"/>
        </w:trPr>
        <w:tc>
          <w:tcPr>
            <w:tcW w:w="609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58E05AD" w14:textId="77777777" w:rsidR="00A94EE9" w:rsidRPr="004A00D4" w:rsidRDefault="00A94EE9" w:rsidP="00A94EE9">
            <w:pPr>
              <w:ind w:left="108" w:right="-20"/>
            </w:pPr>
            <w:r w:rsidRPr="004A00D4">
              <w:rPr>
                <w:b/>
                <w:bCs/>
              </w:rPr>
              <w:t>Lần</w:t>
            </w:r>
            <w:r w:rsidRPr="004A00D4">
              <w:rPr>
                <w:spacing w:val="1"/>
              </w:rPr>
              <w:t xml:space="preserve"> </w:t>
            </w:r>
            <w:r w:rsidRPr="004A00D4">
              <w:rPr>
                <w:b/>
                <w:spacing w:val="1"/>
              </w:rPr>
              <w:t>3</w:t>
            </w:r>
            <w:r w:rsidRPr="004A00D4">
              <w:rPr>
                <w:b/>
                <w:bCs/>
              </w:rPr>
              <w:t>:</w:t>
            </w:r>
            <w:r w:rsidRPr="004A00D4">
              <w:t xml:space="preserve"> Nội dung</w:t>
            </w:r>
            <w:r w:rsidRPr="004A00D4">
              <w:rPr>
                <w:spacing w:val="-2"/>
              </w:rPr>
              <w:t xml:space="preserve"> c</w:t>
            </w:r>
            <w:r w:rsidRPr="004A00D4">
              <w:rPr>
                <w:spacing w:val="-1"/>
              </w:rPr>
              <w:t>ậ</w:t>
            </w:r>
            <w:r w:rsidRPr="004A00D4">
              <w:t>p n</w:t>
            </w:r>
            <w:r w:rsidRPr="004A00D4">
              <w:rPr>
                <w:spacing w:val="1"/>
              </w:rPr>
              <w:t>h</w:t>
            </w:r>
            <w:r w:rsidRPr="004A00D4">
              <w:t>ật ĐCCT</w:t>
            </w:r>
            <w:r w:rsidRPr="004A00D4">
              <w:rPr>
                <w:spacing w:val="2"/>
              </w:rPr>
              <w:t xml:space="preserve"> </w:t>
            </w:r>
            <w:r w:rsidRPr="004A00D4">
              <w:t>lần 3 n</w:t>
            </w:r>
            <w:r w:rsidRPr="004A00D4">
              <w:rPr>
                <w:spacing w:val="-2"/>
              </w:rPr>
              <w:t>g</w:t>
            </w:r>
            <w:r w:rsidRPr="004A00D4">
              <w:rPr>
                <w:spacing w:val="3"/>
              </w:rPr>
              <w:t>à</w:t>
            </w:r>
            <w:r w:rsidRPr="004A00D4">
              <w:rPr>
                <w:spacing w:val="-4"/>
              </w:rPr>
              <w:t>y</w:t>
            </w:r>
            <w:r w:rsidRPr="004A00D4">
              <w:t>/th</w:t>
            </w:r>
            <w:r w:rsidRPr="004A00D4">
              <w:rPr>
                <w:spacing w:val="1"/>
              </w:rPr>
              <w:t>á</w:t>
            </w:r>
            <w:r w:rsidRPr="004A00D4">
              <w:t>n</w:t>
            </w:r>
            <w:r w:rsidRPr="004A00D4">
              <w:rPr>
                <w:spacing w:val="-2"/>
              </w:rPr>
              <w:t>g</w:t>
            </w:r>
            <w:r w:rsidRPr="004A00D4">
              <w:t>/năm</w:t>
            </w:r>
          </w:p>
        </w:tc>
        <w:tc>
          <w:tcPr>
            <w:tcW w:w="31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47C9B5B" w14:textId="77777777" w:rsidR="00A94EE9" w:rsidRPr="004A00D4" w:rsidRDefault="00A94EE9" w:rsidP="00A94EE9">
            <w:pPr>
              <w:ind w:left="108" w:right="302"/>
            </w:pPr>
            <w:r w:rsidRPr="004A00D4">
              <w:rPr>
                <w:b/>
                <w:bCs/>
              </w:rPr>
              <w:t>&lt;</w:t>
            </w:r>
            <w:r w:rsidRPr="004A00D4">
              <w:t>n</w:t>
            </w:r>
            <w:r w:rsidRPr="004A00D4">
              <w:rPr>
                <w:spacing w:val="-2"/>
              </w:rPr>
              <w:t>g</w:t>
            </w:r>
            <w:r w:rsidRPr="004A00D4">
              <w:t xml:space="preserve">ười </w:t>
            </w:r>
            <w:r w:rsidRPr="004A00D4">
              <w:rPr>
                <w:spacing w:val="1"/>
              </w:rPr>
              <w:t>c</w:t>
            </w:r>
            <w:r w:rsidRPr="004A00D4">
              <w:t>ập nh</w:t>
            </w:r>
            <w:r w:rsidRPr="004A00D4">
              <w:rPr>
                <w:spacing w:val="-1"/>
              </w:rPr>
              <w:t>ậ</w:t>
            </w:r>
            <w:r w:rsidRPr="004A00D4">
              <w:t>t&gt;</w:t>
            </w:r>
          </w:p>
          <w:p w14:paraId="6B60E645" w14:textId="77777777" w:rsidR="00A94EE9" w:rsidRPr="004A00D4" w:rsidRDefault="00A94EE9" w:rsidP="00A94EE9">
            <w:pPr>
              <w:ind w:left="108" w:right="-20"/>
            </w:pPr>
          </w:p>
        </w:tc>
      </w:tr>
    </w:tbl>
    <w:p w14:paraId="5ACBEBEB" w14:textId="77777777" w:rsidR="007D2F96" w:rsidRPr="004A00D4" w:rsidRDefault="007D2F96" w:rsidP="007D2F96"/>
    <w:tbl>
      <w:tblPr>
        <w:tblW w:w="9459" w:type="dxa"/>
        <w:jc w:val="center"/>
        <w:tblLook w:val="01E0" w:firstRow="1" w:lastRow="1" w:firstColumn="1" w:lastColumn="1" w:noHBand="0" w:noVBand="0"/>
      </w:tblPr>
      <w:tblGrid>
        <w:gridCol w:w="4536"/>
        <w:gridCol w:w="4923"/>
      </w:tblGrid>
      <w:tr w:rsidR="007D2F96" w:rsidRPr="004A00D4" w14:paraId="43C70E7A" w14:textId="77777777" w:rsidTr="00356A4B">
        <w:trPr>
          <w:trHeight w:val="1510"/>
          <w:jc w:val="center"/>
        </w:trPr>
        <w:tc>
          <w:tcPr>
            <w:tcW w:w="4536" w:type="dxa"/>
          </w:tcPr>
          <w:p w14:paraId="5C26784D" w14:textId="77777777" w:rsidR="007D2F96" w:rsidRPr="004A00D4" w:rsidRDefault="007D2F96" w:rsidP="00365209">
            <w:pPr>
              <w:jc w:val="center"/>
              <w:rPr>
                <w:b/>
                <w:lang w:val="pt-BR"/>
              </w:rPr>
            </w:pPr>
          </w:p>
          <w:p w14:paraId="4AE20B52" w14:textId="77777777" w:rsidR="007D2F96" w:rsidRPr="004A00D4" w:rsidRDefault="007D2F96" w:rsidP="00365209">
            <w:pPr>
              <w:jc w:val="center"/>
              <w:rPr>
                <w:b/>
                <w:lang w:val="pt-BR"/>
              </w:rPr>
            </w:pPr>
            <w:r w:rsidRPr="004A00D4">
              <w:rPr>
                <w:b/>
                <w:lang w:val="pt-BR"/>
              </w:rPr>
              <w:t>Trưởng khoa</w:t>
            </w:r>
          </w:p>
          <w:p w14:paraId="5CD93176" w14:textId="77777777" w:rsidR="00B64AC2" w:rsidRPr="004A00D4" w:rsidRDefault="00B64AC2" w:rsidP="00365209">
            <w:pPr>
              <w:jc w:val="center"/>
              <w:rPr>
                <w:b/>
                <w:lang w:val="pt-BR"/>
              </w:rPr>
            </w:pPr>
          </w:p>
          <w:p w14:paraId="134B728F" w14:textId="77777777" w:rsidR="00B64AC2" w:rsidRPr="004A00D4" w:rsidRDefault="00B64AC2" w:rsidP="00365209">
            <w:pPr>
              <w:jc w:val="center"/>
              <w:rPr>
                <w:b/>
                <w:lang w:val="pt-BR"/>
              </w:rPr>
            </w:pPr>
          </w:p>
          <w:p w14:paraId="507680A2" w14:textId="77777777" w:rsidR="00B64AC2" w:rsidRPr="004A00D4" w:rsidRDefault="00B64AC2" w:rsidP="00365209">
            <w:pPr>
              <w:jc w:val="center"/>
              <w:rPr>
                <w:b/>
                <w:lang w:val="pt-BR"/>
              </w:rPr>
            </w:pPr>
          </w:p>
          <w:p w14:paraId="6D31B8E4" w14:textId="77777777" w:rsidR="00B64AC2" w:rsidRPr="004A00D4" w:rsidRDefault="00B64AC2" w:rsidP="00365209">
            <w:pPr>
              <w:jc w:val="center"/>
              <w:rPr>
                <w:b/>
                <w:lang w:val="pt-BR"/>
              </w:rPr>
            </w:pPr>
          </w:p>
          <w:p w14:paraId="278EEE34" w14:textId="77777777" w:rsidR="00B64AC2" w:rsidRPr="004A00D4" w:rsidRDefault="00B64AC2" w:rsidP="00365209">
            <w:pPr>
              <w:jc w:val="center"/>
              <w:rPr>
                <w:b/>
                <w:lang w:val="pt-BR"/>
              </w:rPr>
            </w:pPr>
          </w:p>
          <w:p w14:paraId="3154FF9B" w14:textId="77777777" w:rsidR="00B64AC2" w:rsidRPr="004A00D4" w:rsidRDefault="00B64AC2" w:rsidP="00365209">
            <w:pPr>
              <w:jc w:val="center"/>
              <w:rPr>
                <w:lang w:val="pt-BR"/>
              </w:rPr>
            </w:pPr>
          </w:p>
        </w:tc>
        <w:tc>
          <w:tcPr>
            <w:tcW w:w="4923" w:type="dxa"/>
          </w:tcPr>
          <w:p w14:paraId="24DEB86C" w14:textId="77777777" w:rsidR="007D2F96" w:rsidRPr="004A00D4" w:rsidRDefault="007D2F96" w:rsidP="00365209">
            <w:pPr>
              <w:jc w:val="center"/>
              <w:rPr>
                <w:i/>
                <w:lang w:val="pt-BR"/>
              </w:rPr>
            </w:pPr>
            <w:r w:rsidRPr="004A00D4">
              <w:rPr>
                <w:i/>
                <w:lang w:val="pt-BR"/>
              </w:rPr>
              <w:t>Hà Nội, ngày     tháng      năm 20</w:t>
            </w:r>
          </w:p>
          <w:p w14:paraId="0F55DC48" w14:textId="77777777" w:rsidR="007D2F96" w:rsidRPr="004A00D4" w:rsidRDefault="007D2F96" w:rsidP="00365209">
            <w:pPr>
              <w:jc w:val="center"/>
              <w:rPr>
                <w:b/>
                <w:lang w:val="pt-BR"/>
              </w:rPr>
            </w:pPr>
            <w:r w:rsidRPr="004A00D4">
              <w:rPr>
                <w:b/>
                <w:lang w:val="pt-BR"/>
              </w:rPr>
              <w:t>Người biên soạn</w:t>
            </w:r>
          </w:p>
          <w:p w14:paraId="6BF06FD9" w14:textId="77777777" w:rsidR="007D2F96" w:rsidRPr="004A00D4" w:rsidRDefault="007D2F96" w:rsidP="00365209">
            <w:pPr>
              <w:jc w:val="center"/>
              <w:rPr>
                <w:b/>
                <w:lang w:val="pt-BR"/>
              </w:rPr>
            </w:pPr>
          </w:p>
          <w:p w14:paraId="01FFD2CB" w14:textId="77777777" w:rsidR="007D2F96" w:rsidRPr="004A00D4" w:rsidRDefault="007D2F96" w:rsidP="00365209">
            <w:pPr>
              <w:jc w:val="center"/>
              <w:rPr>
                <w:b/>
                <w:lang w:val="pt-BR"/>
              </w:rPr>
            </w:pPr>
          </w:p>
          <w:p w14:paraId="4E466C12" w14:textId="77777777" w:rsidR="007D2F96" w:rsidRPr="004A00D4" w:rsidRDefault="007D2F96" w:rsidP="00365209">
            <w:pPr>
              <w:jc w:val="center"/>
              <w:rPr>
                <w:b/>
                <w:lang w:val="pt-BR"/>
              </w:rPr>
            </w:pPr>
          </w:p>
          <w:p w14:paraId="7EACBC77" w14:textId="77777777" w:rsidR="007D2F96" w:rsidRPr="004A00D4" w:rsidRDefault="007D2F96" w:rsidP="00365209">
            <w:pPr>
              <w:jc w:val="center"/>
              <w:rPr>
                <w:b/>
                <w:lang w:val="pt-BR"/>
              </w:rPr>
            </w:pPr>
          </w:p>
        </w:tc>
      </w:tr>
    </w:tbl>
    <w:p w14:paraId="468331DE" w14:textId="77777777" w:rsidR="00DB5029" w:rsidRDefault="00DB5029"/>
    <w:p w14:paraId="321CD96E" w14:textId="77777777" w:rsidR="00DB5029" w:rsidRDefault="00DB5029">
      <w:pPr>
        <w:spacing w:after="120" w:line="312" w:lineRule="auto"/>
      </w:pPr>
      <w:r>
        <w:br w:type="page"/>
      </w:r>
    </w:p>
    <w:p w14:paraId="17CE2B41" w14:textId="77777777" w:rsidR="00DB5029" w:rsidRPr="00DB5029" w:rsidRDefault="00DB5029" w:rsidP="002B505A">
      <w:pPr>
        <w:jc w:val="center"/>
        <w:outlineLvl w:val="0"/>
        <w:rPr>
          <w:b/>
          <w:bCs/>
          <w:kern w:val="36"/>
          <w:sz w:val="28"/>
          <w:szCs w:val="28"/>
        </w:rPr>
      </w:pPr>
      <w:r w:rsidRPr="00DB5029">
        <w:rPr>
          <w:b/>
          <w:bCs/>
          <w:kern w:val="36"/>
          <w:sz w:val="28"/>
          <w:szCs w:val="28"/>
        </w:rPr>
        <w:lastRenderedPageBreak/>
        <w:t>PHIẾU TỰ KIỂM TRA ĐỀ CƯƠNG CHI TIẾT HỌC PHẦN (CHECKLIST)</w:t>
      </w:r>
    </w:p>
    <w:p w14:paraId="5B5E0B5E" w14:textId="77777777" w:rsidR="00DB5029" w:rsidRDefault="00DB5029" w:rsidP="002B505A">
      <w:pPr>
        <w:jc w:val="center"/>
        <w:rPr>
          <w:i/>
          <w:iCs/>
        </w:rPr>
      </w:pPr>
      <w:r w:rsidRPr="00DB5029">
        <w:rPr>
          <w:i/>
          <w:iCs/>
        </w:rPr>
        <w:t>(Dành cho Giảng viên biên soạn - Cập nhật cho năm học 2026)</w:t>
      </w:r>
    </w:p>
    <w:p w14:paraId="41E6FC2D" w14:textId="77777777" w:rsidR="008A407C" w:rsidRPr="00DB5029" w:rsidRDefault="008A407C" w:rsidP="002B505A">
      <w:pPr>
        <w:jc w:val="center"/>
      </w:pPr>
    </w:p>
    <w:p w14:paraId="55651AD2" w14:textId="77777777" w:rsidR="00DB5029" w:rsidRPr="00DB5029" w:rsidRDefault="00DB5029" w:rsidP="002B505A">
      <w:r w:rsidRPr="00DB5029">
        <w:rPr>
          <w:b/>
          <w:bCs/>
        </w:rPr>
        <w:t>Tên học phần:</w:t>
      </w:r>
      <w:r w:rsidRPr="00DB5029">
        <w:t xml:space="preserve"> .................................................................... </w:t>
      </w:r>
      <w:r w:rsidRPr="00DB5029">
        <w:rPr>
          <w:b/>
          <w:bCs/>
        </w:rPr>
        <w:t>Mã HP:</w:t>
      </w:r>
      <w:r w:rsidRPr="00DB5029">
        <w:t xml:space="preserve"> ............................</w:t>
      </w:r>
    </w:p>
    <w:p w14:paraId="22C2C747" w14:textId="77777777" w:rsidR="00DB5029" w:rsidRPr="00DB5029" w:rsidRDefault="007F442E" w:rsidP="002B505A">
      <w:r>
        <w:pict w14:anchorId="27AD8ADC">
          <v:rect id="_x0000_i1025" style="width:0;height:1.5pt" o:hralign="center" o:hrstd="t" o:hr="t" fillcolor="#a0a0a0" stroked="f"/>
        </w:pict>
      </w:r>
    </w:p>
    <w:p w14:paraId="2563B23B" w14:textId="7BE50D10" w:rsidR="00DB5029" w:rsidRPr="00DB5029" w:rsidRDefault="00DB5029" w:rsidP="002B505A">
      <w:pPr>
        <w:spacing w:before="120"/>
        <w:outlineLvl w:val="2"/>
        <w:rPr>
          <w:b/>
          <w:bCs/>
          <w:sz w:val="27"/>
          <w:szCs w:val="27"/>
        </w:rPr>
      </w:pPr>
      <w:r w:rsidRPr="00DB5029">
        <w:rPr>
          <w:b/>
          <w:bCs/>
          <w:sz w:val="27"/>
          <w:szCs w:val="27"/>
        </w:rPr>
        <w:t>I</w:t>
      </w:r>
      <w:r w:rsidR="007F442E">
        <w:rPr>
          <w:b/>
          <w:bCs/>
          <w:sz w:val="27"/>
          <w:szCs w:val="27"/>
        </w:rPr>
        <w:t>. KIỂM TRA HÌNH THỨC &amp; QUY CÁCH</w:t>
      </w:r>
    </w:p>
    <w:p w14:paraId="7CB94730" w14:textId="77777777" w:rsidR="00DB5029" w:rsidRPr="00DB5029" w:rsidRDefault="00DB5029" w:rsidP="00EA04F0">
      <w:pPr>
        <w:numPr>
          <w:ilvl w:val="0"/>
          <w:numId w:val="1"/>
        </w:numPr>
        <w:ind w:left="0" w:firstLine="0"/>
        <w:jc w:val="both"/>
      </w:pPr>
      <w:r w:rsidRPr="00DB5029">
        <w:t xml:space="preserve"> </w:t>
      </w:r>
      <w:r w:rsidRPr="00DB5029">
        <w:rPr>
          <w:bCs/>
        </w:rPr>
        <w:t>Font &amp; Định dạng:</w:t>
      </w:r>
      <w:r w:rsidRPr="00DB5029">
        <w:t xml:space="preserve"> Sử dụng đúng</w:t>
      </w:r>
      <w:r w:rsidR="008A407C" w:rsidRPr="00EA04F0">
        <w:t xml:space="preserve"> font Times New Roman, cỡ chữ 12</w:t>
      </w:r>
      <w:r w:rsidRPr="00DB5029">
        <w:t>, giãn dòng 1.</w:t>
      </w:r>
      <w:r w:rsidR="008A407C" w:rsidRPr="00EA04F0">
        <w:t>1</w:t>
      </w:r>
      <w:r w:rsidRPr="00DB5029">
        <w:t xml:space="preserve"> - 1.</w:t>
      </w:r>
      <w:r w:rsidR="008A407C" w:rsidRPr="00EA04F0">
        <w:t>2</w:t>
      </w:r>
      <w:r w:rsidRPr="00DB5029">
        <w:t xml:space="preserve"> lines. Không bị lỗi font hoặc nhảy</w:t>
      </w:r>
      <w:bookmarkStart w:id="6" w:name="_GoBack"/>
      <w:bookmarkEnd w:id="6"/>
      <w:r w:rsidRPr="00DB5029">
        <w:t xml:space="preserve"> dòng giữa các bảng.</w:t>
      </w:r>
    </w:p>
    <w:p w14:paraId="6AED00C2" w14:textId="77777777" w:rsidR="00DB5029" w:rsidRPr="00DB5029" w:rsidRDefault="00DB5029" w:rsidP="00EA04F0">
      <w:pPr>
        <w:numPr>
          <w:ilvl w:val="0"/>
          <w:numId w:val="1"/>
        </w:numPr>
        <w:ind w:left="0" w:firstLine="0"/>
        <w:jc w:val="both"/>
      </w:pPr>
      <w:r w:rsidRPr="00DB5029">
        <w:t xml:space="preserve"> </w:t>
      </w:r>
      <w:r w:rsidRPr="00DB5029">
        <w:rPr>
          <w:bCs/>
        </w:rPr>
        <w:t>Cấu trúc số thứ tự:</w:t>
      </w:r>
      <w:r w:rsidRPr="00DB5029">
        <w:t xml:space="preserve"> Các mục lớn (1, 2, 3...) và mục con (1.1, 1.2...) được đánh số tự động và nhất quán.</w:t>
      </w:r>
    </w:p>
    <w:p w14:paraId="21430A4A" w14:textId="77777777" w:rsidR="00DB5029" w:rsidRPr="00DB5029" w:rsidRDefault="00DB5029" w:rsidP="00EA04F0">
      <w:pPr>
        <w:numPr>
          <w:ilvl w:val="0"/>
          <w:numId w:val="1"/>
        </w:numPr>
        <w:ind w:left="0" w:firstLine="0"/>
        <w:jc w:val="both"/>
      </w:pPr>
      <w:r w:rsidRPr="00DB5029">
        <w:t xml:space="preserve"> </w:t>
      </w:r>
      <w:r w:rsidRPr="00DB5029">
        <w:rPr>
          <w:bCs/>
        </w:rPr>
        <w:t>Bảng biểu:</w:t>
      </w:r>
      <w:r w:rsidRPr="00DB5029">
        <w:t xml:space="preserve"> Đã chọn chế độ </w:t>
      </w:r>
      <w:r w:rsidRPr="00EA04F0">
        <w:t>Repeat Header Rows</w:t>
      </w:r>
      <w:r w:rsidRPr="00DB5029">
        <w:t xml:space="preserve"> (Lặp lại tiêu đề) cho các bảng dài qua trang. Toàn bộ bảng đã được căn chỉnh </w:t>
      </w:r>
      <w:r w:rsidRPr="00EA04F0">
        <w:t>AutoFit Window</w:t>
      </w:r>
      <w:r w:rsidRPr="00DB5029">
        <w:t>.</w:t>
      </w:r>
    </w:p>
    <w:p w14:paraId="23EE7D72" w14:textId="77777777" w:rsidR="00DB5029" w:rsidRPr="00DB5029" w:rsidRDefault="00DB5029" w:rsidP="00EA04F0">
      <w:pPr>
        <w:numPr>
          <w:ilvl w:val="0"/>
          <w:numId w:val="1"/>
        </w:numPr>
        <w:ind w:left="0" w:firstLine="0"/>
        <w:jc w:val="both"/>
      </w:pPr>
      <w:r w:rsidRPr="00DB5029">
        <w:t xml:space="preserve"> </w:t>
      </w:r>
      <w:r w:rsidRPr="00DB5029">
        <w:rPr>
          <w:bCs/>
        </w:rPr>
        <w:t>Thông tin giảng viên:</w:t>
      </w:r>
      <w:r w:rsidRPr="00DB5029">
        <w:t xml:space="preserve"> Cập nhật đầy đủ học hàm, học vị, email công vụ và số điện thoại liên hệ.</w:t>
      </w:r>
    </w:p>
    <w:p w14:paraId="0F4F399C" w14:textId="77777777" w:rsidR="00DB5029" w:rsidRPr="00DB5029" w:rsidRDefault="00DB5029" w:rsidP="00EA04F0">
      <w:pPr>
        <w:jc w:val="both"/>
        <w:outlineLvl w:val="2"/>
        <w:rPr>
          <w:b/>
          <w:bCs/>
        </w:rPr>
      </w:pPr>
      <w:r w:rsidRPr="00DB5029">
        <w:rPr>
          <w:b/>
          <w:bCs/>
        </w:rPr>
        <w:t>II. CHUẨN ĐẦU RA HỌC PHẦN (CLO)</w:t>
      </w:r>
    </w:p>
    <w:p w14:paraId="6D61DC2D" w14:textId="77777777" w:rsidR="00DB5029" w:rsidRPr="00DB5029" w:rsidRDefault="00DB5029" w:rsidP="00EA04F0">
      <w:pPr>
        <w:numPr>
          <w:ilvl w:val="0"/>
          <w:numId w:val="2"/>
        </w:numPr>
        <w:ind w:left="0" w:firstLine="0"/>
        <w:jc w:val="both"/>
      </w:pPr>
      <w:r w:rsidRPr="00DB5029">
        <w:t xml:space="preserve"> </w:t>
      </w:r>
      <w:r w:rsidRPr="00DB5029">
        <w:rPr>
          <w:bCs/>
        </w:rPr>
        <w:t>Động từ hành động:</w:t>
      </w:r>
      <w:r w:rsidRPr="00DB5029">
        <w:t xml:space="preserve"> Mỗi CLO bắt đầu bằng một động từ đo lường được (theo thang Bloom). Tuyệt đối không dùng các từ: </w:t>
      </w:r>
      <w:r w:rsidRPr="00DB5029">
        <w:rPr>
          <w:i/>
          <w:iCs/>
        </w:rPr>
        <w:t>"Biết"</w:t>
      </w:r>
      <w:r w:rsidRPr="00DB5029">
        <w:t xml:space="preserve">, </w:t>
      </w:r>
      <w:r w:rsidRPr="00DB5029">
        <w:rPr>
          <w:i/>
          <w:iCs/>
        </w:rPr>
        <w:t>"Hiểu"</w:t>
      </w:r>
      <w:r w:rsidRPr="00DB5029">
        <w:t xml:space="preserve">, </w:t>
      </w:r>
      <w:r w:rsidRPr="00DB5029">
        <w:rPr>
          <w:i/>
          <w:iCs/>
        </w:rPr>
        <w:t>"Nắm vững"</w:t>
      </w:r>
      <w:r w:rsidRPr="00DB5029">
        <w:t>.</w:t>
      </w:r>
    </w:p>
    <w:p w14:paraId="5E48A7A0" w14:textId="77777777" w:rsidR="00DB5029" w:rsidRPr="00DB5029" w:rsidRDefault="00DB5029" w:rsidP="00EA04F0">
      <w:pPr>
        <w:numPr>
          <w:ilvl w:val="0"/>
          <w:numId w:val="2"/>
        </w:numPr>
        <w:ind w:left="0" w:firstLine="0"/>
        <w:jc w:val="both"/>
      </w:pPr>
      <w:r w:rsidRPr="00DB5029">
        <w:t xml:space="preserve"> </w:t>
      </w:r>
      <w:r w:rsidRPr="00DB5029">
        <w:rPr>
          <w:bCs/>
        </w:rPr>
        <w:t>Tính tương thích:</w:t>
      </w:r>
      <w:r w:rsidRPr="00DB5029">
        <w:t xml:space="preserve"> Các CLO đã được đối chiếu và hỗ trợ trực tiếp cho các chuẩn đầu ra chương trình đào tạo (PLO) tương ứng.</w:t>
      </w:r>
    </w:p>
    <w:p w14:paraId="245399F1" w14:textId="77777777" w:rsidR="00DB5029" w:rsidRPr="00DB5029" w:rsidRDefault="00DB5029" w:rsidP="00EA04F0">
      <w:pPr>
        <w:numPr>
          <w:ilvl w:val="0"/>
          <w:numId w:val="2"/>
        </w:numPr>
        <w:ind w:left="0" w:firstLine="0"/>
        <w:jc w:val="both"/>
      </w:pPr>
      <w:r w:rsidRPr="00DB5029">
        <w:t xml:space="preserve"> </w:t>
      </w:r>
      <w:r w:rsidRPr="00DB5029">
        <w:rPr>
          <w:bCs/>
        </w:rPr>
        <w:t>Phân bậc trình độ:</w:t>
      </w:r>
      <w:r w:rsidRPr="00DB5029">
        <w:t xml:space="preserve"> Cấp độ của CLO phù hợp với vị trí học phần trong CTĐT (Vd: Môn chuyên ngành năm cuối phải đạt mức độ 4-6 trong thang Bloom).</w:t>
      </w:r>
    </w:p>
    <w:p w14:paraId="36456CD9" w14:textId="77777777" w:rsidR="00DB5029" w:rsidRPr="00DB5029" w:rsidRDefault="00EA04F0" w:rsidP="00EA04F0">
      <w:pPr>
        <w:jc w:val="both"/>
        <w:outlineLvl w:val="2"/>
        <w:rPr>
          <w:b/>
          <w:bCs/>
        </w:rPr>
      </w:pPr>
      <w:r>
        <w:rPr>
          <w:b/>
          <w:bCs/>
        </w:rPr>
        <w:t>III. NỘI DUNG &amp; KẾ HOẠCH TỰ HỌC</w:t>
      </w:r>
    </w:p>
    <w:p w14:paraId="206D8073" w14:textId="053FE01D" w:rsidR="00DB5029" w:rsidRPr="00294EEA" w:rsidRDefault="00DB5029" w:rsidP="00EA04F0">
      <w:pPr>
        <w:numPr>
          <w:ilvl w:val="0"/>
          <w:numId w:val="3"/>
        </w:numPr>
        <w:ind w:left="0" w:firstLine="0"/>
        <w:jc w:val="both"/>
      </w:pPr>
      <w:r w:rsidRPr="00DB5029">
        <w:t xml:space="preserve"> </w:t>
      </w:r>
      <w:r w:rsidRPr="00294EEA">
        <w:rPr>
          <w:bCs/>
        </w:rPr>
        <w:t>Phân bổ thời gian:</w:t>
      </w:r>
      <w:r w:rsidRPr="00294EEA">
        <w:t xml:space="preserve"> Tổng số giờ (Lý thuyết + Thực hành + Tự học) khớp với số tín chỉ theo công thức: </w:t>
      </w:r>
      <w:r w:rsidR="00294EEA" w:rsidRPr="00294EEA">
        <w:rPr>
          <w:bCs/>
        </w:rPr>
        <w:t>1 TC = 5</w:t>
      </w:r>
      <w:r w:rsidRPr="00294EEA">
        <w:rPr>
          <w:bCs/>
        </w:rPr>
        <w:t>0 giờ chuẩn</w:t>
      </w:r>
      <w:r w:rsidRPr="00294EEA">
        <w:t>.</w:t>
      </w:r>
    </w:p>
    <w:p w14:paraId="23E5776C" w14:textId="77777777" w:rsidR="00DB5029" w:rsidRPr="00DB5029" w:rsidRDefault="00DB5029" w:rsidP="00EA04F0">
      <w:pPr>
        <w:numPr>
          <w:ilvl w:val="0"/>
          <w:numId w:val="3"/>
        </w:numPr>
        <w:ind w:left="0" w:firstLine="0"/>
        <w:jc w:val="both"/>
      </w:pPr>
      <w:r w:rsidRPr="00DB5029">
        <w:t xml:space="preserve"> </w:t>
      </w:r>
      <w:r w:rsidRPr="00DB5029">
        <w:rPr>
          <w:bCs/>
        </w:rPr>
        <w:t>Nhiệm vụ tự học:</w:t>
      </w:r>
      <w:r w:rsidRPr="00DB5029">
        <w:t xml:space="preserve"> Mỗi tuần/chương đều có nhiệm vụ tự học cụ thể (đọc tài liệu, làm bài tập, thảo luận nhóm) thay vì chỉ để trống hoặc ghi chung chung.</w:t>
      </w:r>
    </w:p>
    <w:p w14:paraId="35233431" w14:textId="77777777" w:rsidR="00DB5029" w:rsidRPr="00C94B3E" w:rsidRDefault="00DB5029" w:rsidP="00EA04F0">
      <w:pPr>
        <w:numPr>
          <w:ilvl w:val="0"/>
          <w:numId w:val="3"/>
        </w:numPr>
        <w:ind w:left="0" w:firstLine="0"/>
        <w:jc w:val="both"/>
      </w:pPr>
      <w:r w:rsidRPr="00DB5029">
        <w:t xml:space="preserve"> </w:t>
      </w:r>
      <w:r w:rsidRPr="00DB5029">
        <w:rPr>
          <w:bCs/>
        </w:rPr>
        <w:t>Học liệu:</w:t>
      </w:r>
      <w:r w:rsidRPr="00DB5029">
        <w:t xml:space="preserve"> </w:t>
      </w:r>
      <w:r w:rsidR="00685847" w:rsidRPr="00DB5029">
        <w:t xml:space="preserve">có ít nhất 01 giáo trình chính </w:t>
      </w:r>
      <w:r w:rsidR="00685847">
        <w:t>và</w:t>
      </w:r>
      <w:r w:rsidRPr="00DB5029">
        <w:t xml:space="preserve"> tài liệu tham khảo</w:t>
      </w:r>
      <w:r w:rsidR="00685847">
        <w:t xml:space="preserve">; </w:t>
      </w:r>
      <w:r w:rsidRPr="00DB5029">
        <w:t xml:space="preserve">các tài liệu cập nhật trong </w:t>
      </w:r>
      <w:r w:rsidRPr="00C94B3E">
        <w:t>5-10 năm gần đây. Có link học liệu số (nếu có).</w:t>
      </w:r>
    </w:p>
    <w:p w14:paraId="2295F9FE" w14:textId="77777777" w:rsidR="00DB5029" w:rsidRPr="00DB5029" w:rsidRDefault="00DB5029" w:rsidP="00EA04F0">
      <w:pPr>
        <w:jc w:val="both"/>
        <w:outlineLvl w:val="2"/>
        <w:rPr>
          <w:b/>
          <w:bCs/>
        </w:rPr>
      </w:pPr>
      <w:r w:rsidRPr="00DB5029">
        <w:rPr>
          <w:b/>
          <w:bCs/>
        </w:rPr>
        <w:t>IV. ĐÁNH GIÁ &amp; RUBRICS</w:t>
      </w:r>
    </w:p>
    <w:p w14:paraId="6EA455F8" w14:textId="77777777" w:rsidR="00DB5029" w:rsidRPr="00DB5029" w:rsidRDefault="00DB5029" w:rsidP="00EA04F0">
      <w:pPr>
        <w:numPr>
          <w:ilvl w:val="0"/>
          <w:numId w:val="4"/>
        </w:numPr>
        <w:ind w:left="0" w:firstLine="0"/>
        <w:jc w:val="both"/>
      </w:pPr>
      <w:r w:rsidRPr="00DB5029">
        <w:t xml:space="preserve"> </w:t>
      </w:r>
      <w:r w:rsidRPr="00DB5029">
        <w:rPr>
          <w:bCs/>
        </w:rPr>
        <w:t>Ma trận đánh giá:</w:t>
      </w:r>
      <w:r w:rsidRPr="00DB5029">
        <w:t xml:space="preserve"> Các bài kiểm tra (quá trình, giữa kỳ, cuối kỳ) bao phủ toàn bộ các CLO đã công bố.</w:t>
      </w:r>
    </w:p>
    <w:p w14:paraId="3182FCFC" w14:textId="77777777" w:rsidR="00DB5029" w:rsidRPr="00DB5029" w:rsidRDefault="00DB5029" w:rsidP="00EA04F0">
      <w:pPr>
        <w:numPr>
          <w:ilvl w:val="0"/>
          <w:numId w:val="4"/>
        </w:numPr>
        <w:ind w:left="0" w:firstLine="0"/>
        <w:jc w:val="both"/>
      </w:pPr>
      <w:r w:rsidRPr="00DB5029">
        <w:t xml:space="preserve"> </w:t>
      </w:r>
      <w:r w:rsidRPr="00DB5029">
        <w:rPr>
          <w:bCs/>
        </w:rPr>
        <w:t>Phương pháp đánh giá:</w:t>
      </w:r>
      <w:r w:rsidRPr="00DB5029">
        <w:t xml:space="preserve"> Hình thức thi/kiểm tra phù hợp với tính chất học phần (Vd: Môn thực hành phải có đánh giá thao tác hoặc sản phẩm).</w:t>
      </w:r>
    </w:p>
    <w:p w14:paraId="09302CFC" w14:textId="77777777" w:rsidR="00DB5029" w:rsidRPr="00DB5029" w:rsidRDefault="00DB5029" w:rsidP="00EA04F0">
      <w:pPr>
        <w:numPr>
          <w:ilvl w:val="0"/>
          <w:numId w:val="4"/>
        </w:numPr>
        <w:ind w:left="0" w:firstLine="0"/>
        <w:jc w:val="both"/>
      </w:pPr>
      <w:r w:rsidRPr="00DB5029">
        <w:t xml:space="preserve"> </w:t>
      </w:r>
      <w:r w:rsidRPr="00DB5029">
        <w:rPr>
          <w:bCs/>
        </w:rPr>
        <w:t>Tiêu chí chấm điểm (Rubrics):</w:t>
      </w:r>
      <w:r w:rsidRPr="00DB5029">
        <w:t xml:space="preserve"> Đã xây dựng Rubrics chi tiết cho các hình thức đánh giá phức tạp (Thuyết trình, Đồ án, Thảo luận nhóm).</w:t>
      </w:r>
    </w:p>
    <w:p w14:paraId="65554F3B" w14:textId="77777777" w:rsidR="00DB5029" w:rsidRPr="00DB5029" w:rsidRDefault="007F442E" w:rsidP="00EA04F0">
      <w:pPr>
        <w:jc w:val="both"/>
      </w:pPr>
      <w:r>
        <w:pict w14:anchorId="47B4E1B4">
          <v:rect id="_x0000_i1026" style="width:0;height:1.5pt" o:hralign="center" o:hrstd="t" o:hr="t" fillcolor="#a0a0a0" stroked="f"/>
        </w:pict>
      </w:r>
    </w:p>
    <w:p w14:paraId="14CD852B" w14:textId="4D0B0C81" w:rsidR="00DB5029" w:rsidRPr="00DB5029" w:rsidRDefault="00DB5029" w:rsidP="00EA04F0">
      <w:pPr>
        <w:jc w:val="both"/>
        <w:outlineLvl w:val="2"/>
        <w:rPr>
          <w:b/>
          <w:bCs/>
        </w:rPr>
      </w:pPr>
      <w:r w:rsidRPr="00DB5029">
        <w:rPr>
          <w:b/>
          <w:bCs/>
        </w:rPr>
        <w:t>V. XÁC NHẬN CỦA GIẢNG VIÊN</w:t>
      </w:r>
    </w:p>
    <w:p w14:paraId="2B7A8A54" w14:textId="77777777" w:rsidR="00DB5029" w:rsidRPr="00DB5029" w:rsidRDefault="00DB5029" w:rsidP="00EA04F0">
      <w:pPr>
        <w:jc w:val="both"/>
      </w:pPr>
      <w:r w:rsidRPr="00DB5029">
        <w:t>Tôi đã rà soát kỹ các mục nêu trên và chịu trách nhiệm về tính chính xác, logic của bản Đề cương chi tiết học phần này.</w:t>
      </w:r>
    </w:p>
    <w:p w14:paraId="17198BD7" w14:textId="77777777" w:rsidR="008A407C" w:rsidRDefault="00DB5029" w:rsidP="00754A25">
      <w:pPr>
        <w:ind w:firstLine="4962"/>
        <w:jc w:val="center"/>
      </w:pPr>
      <w:r w:rsidRPr="00DB5029">
        <w:rPr>
          <w:i/>
          <w:iCs/>
        </w:rPr>
        <w:t>Ngày ...... tháng ...... năm 2026</w:t>
      </w:r>
    </w:p>
    <w:p w14:paraId="4A1669FB" w14:textId="77777777" w:rsidR="008A407C" w:rsidRDefault="00DB5029" w:rsidP="00754A25">
      <w:pPr>
        <w:ind w:firstLine="4962"/>
        <w:jc w:val="center"/>
      </w:pPr>
      <w:r w:rsidRPr="00DB5029">
        <w:rPr>
          <w:b/>
          <w:bCs/>
        </w:rPr>
        <w:t>Giảng viên biên soạn</w:t>
      </w:r>
    </w:p>
    <w:p w14:paraId="58ECA8D6" w14:textId="77777777" w:rsidR="00DB5029" w:rsidRPr="00DB5029" w:rsidRDefault="00DB5029" w:rsidP="00754A25">
      <w:pPr>
        <w:ind w:firstLine="4962"/>
        <w:jc w:val="center"/>
      </w:pPr>
      <w:r w:rsidRPr="00DB5029">
        <w:rPr>
          <w:i/>
          <w:iCs/>
        </w:rPr>
        <w:t>(Ký và ghi rõ họ tên)</w:t>
      </w:r>
    </w:p>
    <w:p w14:paraId="0A15EDBE" w14:textId="77777777" w:rsidR="00B84C5A" w:rsidRPr="004A00D4" w:rsidRDefault="00B84C5A"/>
    <w:sectPr w:rsidR="00B84C5A" w:rsidRPr="004A00D4" w:rsidSect="00625D9B">
      <w:headerReference w:type="default" r:id="rId10"/>
      <w:headerReference w:type="first" r:id="rId11"/>
      <w:pgSz w:w="11909" w:h="16834" w:code="9"/>
      <w:pgMar w:top="1134" w:right="1134" w:bottom="1134" w:left="170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H-LTV" w:date="2026-04-07T11:12:00Z" w:initials="A">
    <w:p w14:paraId="400315FF" w14:textId="77777777" w:rsidR="007F442E" w:rsidRDefault="007F442E">
      <w:pPr>
        <w:pStyle w:val="CommentText"/>
      </w:pPr>
      <w:r>
        <w:rPr>
          <w:rStyle w:val="CommentReference"/>
        </w:rPr>
        <w:annotationRef/>
      </w:r>
      <w:r w:rsidRPr="00F10D12">
        <w:rPr>
          <w:rFonts w:ascii="Arial" w:hAnsi="Arial" w:cs="Arial"/>
          <w:i/>
          <w:iCs/>
          <w:color w:val="666666"/>
          <w:szCs w:val="24"/>
        </w:rPr>
        <w:t>Đối với hoạt động dạy học trên lớp, một tín chỉ yêu cầu thực hiện tối thiểu 15 giờ giảng hoặc 30 giờ thực hành, thí nghiệm, thảo luận trong đó một giờ trên lớp được tính bằng 50 phút.</w:t>
      </w:r>
    </w:p>
  </w:comment>
  <w:comment w:id="1" w:author="ANH-LTV" w:date="2026-04-07T11:11:00Z" w:initials="A">
    <w:p w14:paraId="516F9CF2" w14:textId="77777777" w:rsidR="007F442E" w:rsidRPr="00DF16E1" w:rsidRDefault="007F442E" w:rsidP="00DF16E1">
      <w:pPr>
        <w:shd w:val="clear" w:color="auto" w:fill="FFFFFF"/>
        <w:jc w:val="both"/>
        <w:rPr>
          <w:rFonts w:ascii="Inter Tight" w:hAnsi="Inter Tight"/>
          <w:color w:val="666666"/>
          <w:sz w:val="23"/>
          <w:szCs w:val="23"/>
        </w:rPr>
      </w:pPr>
      <w:r>
        <w:rPr>
          <w:rStyle w:val="CommentReference"/>
        </w:rPr>
        <w:annotationRef/>
      </w:r>
      <w:r w:rsidRPr="00F10D12">
        <w:rPr>
          <w:rFonts w:ascii="Arial" w:hAnsi="Arial" w:cs="Arial"/>
          <w:i/>
          <w:iCs/>
          <w:color w:val="666666"/>
        </w:rPr>
        <w:t>Một tín chỉ được tính tương đương 50 giờ học tập định mức của người học, bao gồm cả thời gian dự giờ giảng, giờ học có hướng dẫn, tự học, nghiên cứu, trải nghiệm và dự kiểm tra, đánh giá.</w:t>
      </w:r>
    </w:p>
  </w:comment>
  <w:comment w:id="2" w:author="ANH-LTV" w:date="2026-04-04T15:35:00Z" w:initials="A">
    <w:p w14:paraId="41E4CA6D" w14:textId="77777777" w:rsidR="007F442E" w:rsidRDefault="007F442E">
      <w:pPr>
        <w:pStyle w:val="CommentText"/>
      </w:pPr>
      <w:r>
        <w:rPr>
          <w:rStyle w:val="CommentReference"/>
        </w:rPr>
        <w:annotationRef/>
      </w:r>
      <w:r w:rsidRPr="00342929">
        <w:t>Cấu trúc lại mục Kế hoạch giảng dạy: Chia rõ cột "Hoạt động dạy" và "Hoạt động học" gắn với từng CLO cụ thể</w:t>
      </w:r>
    </w:p>
  </w:comment>
  <w:comment w:id="3" w:author="ANH-LTV" w:date="2026-04-06T14:27:00Z" w:initials="A">
    <w:p w14:paraId="0136A1A0" w14:textId="77777777" w:rsidR="007F442E" w:rsidRPr="004A00D4" w:rsidRDefault="007F442E" w:rsidP="00016FF0">
      <w:pPr>
        <w:jc w:val="both"/>
        <w:rPr>
          <w:b/>
          <w:i/>
          <w:iCs/>
          <w:lang w:val="vi-VN"/>
        </w:rPr>
      </w:pPr>
      <w:r>
        <w:rPr>
          <w:rStyle w:val="CommentReference"/>
        </w:rPr>
        <w:annotationRef/>
      </w:r>
      <w:r w:rsidRPr="004A00D4">
        <w:rPr>
          <w:i/>
          <w:iCs/>
          <w:lang w:val="vi-VN"/>
        </w:rPr>
        <w:t>(</w:t>
      </w:r>
      <w:r w:rsidRPr="004A00D4">
        <w:rPr>
          <w:i/>
          <w:sz w:val="23"/>
          <w:szCs w:val="23"/>
        </w:rPr>
        <w:t>Liệt kê các phương pháp sử dụng để giảng dạy cho học phần: Đặt vấn đề, thuyết trình, thảo luận nhóm, bài tập làm theo nhóm, …;</w:t>
      </w:r>
    </w:p>
    <w:p w14:paraId="27E32B6D" w14:textId="77777777" w:rsidR="007F442E" w:rsidRPr="004A00D4" w:rsidRDefault="007F442E" w:rsidP="00016FF0">
      <w:pPr>
        <w:jc w:val="both"/>
      </w:pPr>
      <w:r w:rsidRPr="004A00D4">
        <w:t>+ Thuyết trình: Mục đích để cung cấp kiến thức giúp sinh viên đạt các chuẩn về kiến thức từ chương .... đến ...</w:t>
      </w:r>
    </w:p>
    <w:p w14:paraId="5105C632" w14:textId="77777777" w:rsidR="007F442E" w:rsidRPr="004A00D4" w:rsidRDefault="007F442E" w:rsidP="00016FF0">
      <w:pPr>
        <w:jc w:val="both"/>
      </w:pPr>
      <w:r w:rsidRPr="004A00D4">
        <w:t>+ Tổ chức thảo luận: Mục đích để giúp sinh viên lĩnh hội, củng cố, mở rộng kiến thức và rèn luyện kỹ năng thuyết trình, kỹ năng tự học, tự nghiên cứu; làm việc nhóm để đạt chuẩn ....</w:t>
      </w:r>
    </w:p>
    <w:p w14:paraId="65914A16" w14:textId="77777777" w:rsidR="007F442E" w:rsidRPr="004A00D4" w:rsidRDefault="007F442E" w:rsidP="00016FF0">
      <w:pPr>
        <w:jc w:val="both"/>
      </w:pPr>
      <w:r w:rsidRPr="004A00D4">
        <w:t>+ Dạy học dựa trên vấn đề: Mục đích giúp sinh viên xác định và hình thành vấn đề, từ đó đề xuất các giải pháp thông qua trao đổi, phán xét, giải quyết vấn đề để đạt chuẩn ....</w:t>
      </w:r>
    </w:p>
    <w:p w14:paraId="11D40EF4" w14:textId="77777777" w:rsidR="007F442E" w:rsidRPr="004A00D4" w:rsidRDefault="007F442E" w:rsidP="00016FF0">
      <w:pPr>
        <w:jc w:val="both"/>
      </w:pPr>
      <w:r w:rsidRPr="004A00D4">
        <w:t>+ Nghiên cứu tình huống: Mục đích giúp sinh viên phân tích tốt tình huống, giải quyết vấn đề ... để đạt chuẩn chương ....</w:t>
      </w:r>
    </w:p>
    <w:p w14:paraId="0F4E5BC5" w14:textId="77777777" w:rsidR="007F442E" w:rsidRPr="004A00D4" w:rsidRDefault="007F442E" w:rsidP="00016FF0">
      <w:pPr>
        <w:jc w:val="both"/>
      </w:pPr>
      <w:r w:rsidRPr="004A00D4">
        <w:t>+ Hướng dẫn sinh viên tự học, đọc tài liệu và làm bài tập: Mục đích để giúp sinh viên lĩnh hội được kiến thức và rèn luyện năng lực tự học, tự nghiên cứu, có thái độ tích cực để đạt chuẩn từ chương ...</w:t>
      </w:r>
    </w:p>
    <w:p w14:paraId="4C233FBA" w14:textId="77777777" w:rsidR="007F442E" w:rsidRDefault="007F442E" w:rsidP="00016FF0">
      <w:pPr>
        <w:jc w:val="both"/>
      </w:pPr>
      <w:r w:rsidRPr="004A00D4">
        <w:t>+ Phương pháp kể chuyện, trực quan sinh động: Mục đích sử dụng lời nói một cách sinh động, có hình ảnh, chiếu phim tài li</w:t>
      </w:r>
      <w:r>
        <w:t>ệu để truyền cảm hứng về ...</w:t>
      </w:r>
    </w:p>
  </w:comment>
  <w:comment w:id="4" w:author="ANH-LTV" w:date="2026-04-06T14:31:00Z" w:initials="A">
    <w:p w14:paraId="7F508E05" w14:textId="77777777" w:rsidR="007F442E" w:rsidRPr="004A00D4" w:rsidRDefault="007F442E" w:rsidP="00590D71">
      <w:pPr>
        <w:jc w:val="both"/>
        <w:rPr>
          <w:i/>
        </w:rPr>
      </w:pPr>
      <w:r>
        <w:rPr>
          <w:rStyle w:val="CommentReference"/>
        </w:rPr>
        <w:annotationRef/>
      </w:r>
      <w:r w:rsidRPr="004A00D4">
        <w:rPr>
          <w:i/>
        </w:rPr>
        <w:t xml:space="preserve">Đối với học phần Đồ án: Giảng viên giới thiệu học phần, tài liệu học tập, tài liệu tham khảo, các địa chỉ website để tìm tư liệu liên quan đến môn học. Đầu mỗi ca học, giảng viên tập trung cả lớp giảng giải nội dung cốt lõi của bài thực hành; </w:t>
      </w:r>
    </w:p>
    <w:p w14:paraId="506552A5" w14:textId="77777777" w:rsidR="007F442E" w:rsidRPr="004A00D4" w:rsidRDefault="007F442E" w:rsidP="00590D71">
      <w:pPr>
        <w:jc w:val="both"/>
        <w:rPr>
          <w:i/>
        </w:rPr>
      </w:pPr>
      <w:r w:rsidRPr="004A00D4">
        <w:rPr>
          <w:i/>
        </w:rPr>
        <w:t xml:space="preserve">Giảng viên sẽ hướng dẫn, phân tích nội dung đồ án, yêu cầu sinh viên quan sát. Sau đó yêu cầu nhóm trưởng lên thực hành, giảng viên quan sát và chỉnh sửa nội dung cho sinh viên. </w:t>
      </w:r>
    </w:p>
    <w:p w14:paraId="5A207575" w14:textId="77777777" w:rsidR="007F442E" w:rsidRPr="004A00D4" w:rsidRDefault="007F442E" w:rsidP="00590D71">
      <w:pPr>
        <w:jc w:val="both"/>
        <w:rPr>
          <w:i/>
        </w:rPr>
      </w:pPr>
      <w:r w:rsidRPr="004A00D4">
        <w:rPr>
          <w:i/>
        </w:rPr>
        <w:t>Giảng viên chia lớp thành các nhóm nhỏ, mỗi nhóm lựa chọn một loại sản phẩm, yêu cầu nhóm trưởng phân công và gọi từng sinh viên khác lên trình bày nội dung đồ án. Kết thúc mỗi buổi học giảng viên tổng kết nội dung từng phần trong đồ án và đưa ra những lưu ý khi làm.</w:t>
      </w:r>
    </w:p>
    <w:p w14:paraId="2A46EA76" w14:textId="77777777" w:rsidR="007F442E" w:rsidRDefault="007F442E" w:rsidP="00590D71">
      <w:pPr>
        <w:jc w:val="both"/>
        <w:rPr>
          <w:i/>
        </w:rPr>
      </w:pPr>
      <w:r w:rsidRPr="004A00D4">
        <w:rPr>
          <w:i/>
        </w:rPr>
        <w:t>Các phương pháp giảng dạy có thể áp dụng: Phương pháp thuyết trình; Phương pháp thảo luận nhóm; Phương pháp minh họa; Phương pháp miêu tả.</w:t>
      </w:r>
    </w:p>
    <w:p w14:paraId="7D9D8C5A" w14:textId="77777777" w:rsidR="007F442E" w:rsidRDefault="007F442E">
      <w:pPr>
        <w:pStyle w:val="CommentText"/>
      </w:pPr>
    </w:p>
  </w:comment>
  <w:comment w:id="5" w:author="ANH-LTV" w:date="2026-04-06T10:43:00Z" w:initials="A">
    <w:p w14:paraId="46062F95" w14:textId="6D0C76D4" w:rsidR="007F442E" w:rsidRDefault="007F442E">
      <w:pPr>
        <w:pStyle w:val="CommentText"/>
      </w:pPr>
      <w:r>
        <w:rPr>
          <w:rStyle w:val="CommentReference"/>
        </w:rPr>
        <w:annotationRef/>
      </w:r>
      <w:r>
        <w:t>Mỗi ht thi cần thiết kế 1 rubric</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00315FF" w15:done="0"/>
  <w15:commentEx w15:paraId="516F9CF2" w15:done="0"/>
  <w15:commentEx w15:paraId="41E4CA6D" w15:done="0"/>
  <w15:commentEx w15:paraId="4C233FBA" w15:done="0"/>
  <w15:commentEx w15:paraId="7D9D8C5A" w15:done="0"/>
  <w15:commentEx w15:paraId="46062F95"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B249F1" w14:textId="77777777" w:rsidR="004C7116" w:rsidRDefault="004C7116">
      <w:r>
        <w:separator/>
      </w:r>
    </w:p>
  </w:endnote>
  <w:endnote w:type="continuationSeparator" w:id="0">
    <w:p w14:paraId="12EF2DDD" w14:textId="77777777" w:rsidR="004C7116" w:rsidRDefault="004C7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
    <w:altName w:val="MS Mincho"/>
    <w:panose1 w:val="00000000000000000000"/>
    <w:charset w:val="80"/>
    <w:family w:val="auto"/>
    <w:notTrueType/>
    <w:pitch w:val="default"/>
    <w:sig w:usb0="00000000" w:usb1="08070000" w:usb2="00000010" w:usb3="00000000" w:csb0="00020001" w:csb1="00000000"/>
  </w:font>
  <w:font w:name="Inter Tight">
    <w:altName w:val="Times New Roman"/>
    <w:panose1 w:val="00000000000000000000"/>
    <w:charset w:val="00"/>
    <w:family w:val="roman"/>
    <w:notTrueType/>
    <w:pitch w:val="default"/>
  </w:font>
  <w:font w:name="Roboto">
    <w:altName w:val="Times New Roman"/>
    <w:charset w:val="00"/>
    <w:family w:val="auto"/>
    <w:pitch w:val="variable"/>
    <w:sig w:usb0="E0000AFF" w:usb1="5000217F" w:usb2="00000021" w:usb3="00000000" w:csb0="0000019F" w:csb1="00000000"/>
  </w:font>
  <w:font w:name="12">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DA2DBB" w14:textId="77777777" w:rsidR="004C7116" w:rsidRDefault="004C7116">
      <w:r>
        <w:separator/>
      </w:r>
    </w:p>
  </w:footnote>
  <w:footnote w:type="continuationSeparator" w:id="0">
    <w:p w14:paraId="7900287B" w14:textId="77777777" w:rsidR="004C7116" w:rsidRDefault="004C711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8208207"/>
      <w:docPartObj>
        <w:docPartGallery w:val="Page Numbers (Top of Page)"/>
        <w:docPartUnique/>
      </w:docPartObj>
    </w:sdtPr>
    <w:sdtEndPr>
      <w:rPr>
        <w:noProof/>
      </w:rPr>
    </w:sdtEndPr>
    <w:sdtContent>
      <w:p w14:paraId="00706973" w14:textId="3067D890" w:rsidR="007F442E" w:rsidRDefault="007F442E">
        <w:pPr>
          <w:pStyle w:val="Header"/>
          <w:jc w:val="center"/>
        </w:pPr>
        <w:r>
          <w:fldChar w:fldCharType="begin"/>
        </w:r>
        <w:r>
          <w:instrText xml:space="preserve"> PAGE   \* MERGEFORMAT </w:instrText>
        </w:r>
        <w:r>
          <w:fldChar w:fldCharType="separate"/>
        </w:r>
        <w:r w:rsidR="00C94B3E">
          <w:rPr>
            <w:noProof/>
          </w:rPr>
          <w:t>11</w:t>
        </w:r>
        <w:r>
          <w:rPr>
            <w:noProof/>
          </w:rPr>
          <w:fldChar w:fldCharType="end"/>
        </w:r>
      </w:p>
    </w:sdtContent>
  </w:sdt>
  <w:p w14:paraId="738A1B98" w14:textId="77777777" w:rsidR="007F442E" w:rsidRDefault="007F442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6945902"/>
      <w:docPartObj>
        <w:docPartGallery w:val="Page Numbers (Top of Page)"/>
        <w:docPartUnique/>
      </w:docPartObj>
    </w:sdtPr>
    <w:sdtEndPr>
      <w:rPr>
        <w:noProof/>
      </w:rPr>
    </w:sdtEndPr>
    <w:sdtContent>
      <w:p w14:paraId="16A605BC" w14:textId="77777777" w:rsidR="007F442E" w:rsidRDefault="007F442E">
        <w:pPr>
          <w:pStyle w:val="Header"/>
          <w:jc w:val="center"/>
        </w:pPr>
      </w:p>
    </w:sdtContent>
  </w:sdt>
  <w:p w14:paraId="7A36C8D2" w14:textId="77777777" w:rsidR="007F442E" w:rsidRDefault="007F442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4D6ABD"/>
    <w:multiLevelType w:val="multilevel"/>
    <w:tmpl w:val="87C648B0"/>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0128C"/>
    <w:multiLevelType w:val="multilevel"/>
    <w:tmpl w:val="F1A4D83E"/>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85C31"/>
    <w:multiLevelType w:val="multilevel"/>
    <w:tmpl w:val="12FC9B04"/>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70C2E"/>
    <w:multiLevelType w:val="multilevel"/>
    <w:tmpl w:val="61E4E0DA"/>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217195"/>
    <w:multiLevelType w:val="multilevel"/>
    <w:tmpl w:val="C8168148"/>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H-LTV">
    <w15:presenceInfo w15:providerId="None" w15:userId="ANH-LT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grammar="clean"/>
  <w:attachedTemplate r:id="rId1"/>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6E1"/>
    <w:rsid w:val="00007D65"/>
    <w:rsid w:val="00015B8E"/>
    <w:rsid w:val="00016FF0"/>
    <w:rsid w:val="000216D6"/>
    <w:rsid w:val="00025114"/>
    <w:rsid w:val="0003038E"/>
    <w:rsid w:val="00056943"/>
    <w:rsid w:val="000672BC"/>
    <w:rsid w:val="00082F96"/>
    <w:rsid w:val="000A295F"/>
    <w:rsid w:val="000B0205"/>
    <w:rsid w:val="000C2047"/>
    <w:rsid w:val="000C67BD"/>
    <w:rsid w:val="000D14A2"/>
    <w:rsid w:val="000F1CFD"/>
    <w:rsid w:val="00111794"/>
    <w:rsid w:val="00114B9F"/>
    <w:rsid w:val="00125596"/>
    <w:rsid w:val="00145038"/>
    <w:rsid w:val="001516D4"/>
    <w:rsid w:val="00151BDC"/>
    <w:rsid w:val="00152B62"/>
    <w:rsid w:val="001531F7"/>
    <w:rsid w:val="00161467"/>
    <w:rsid w:val="00171678"/>
    <w:rsid w:val="00176648"/>
    <w:rsid w:val="00183CF0"/>
    <w:rsid w:val="00190C60"/>
    <w:rsid w:val="001A2ACF"/>
    <w:rsid w:val="001B5DDD"/>
    <w:rsid w:val="001B6CCB"/>
    <w:rsid w:val="001C0025"/>
    <w:rsid w:val="001D1EFD"/>
    <w:rsid w:val="001D6DCD"/>
    <w:rsid w:val="001E0345"/>
    <w:rsid w:val="001E2683"/>
    <w:rsid w:val="00206CA4"/>
    <w:rsid w:val="00211FF1"/>
    <w:rsid w:val="002162FD"/>
    <w:rsid w:val="00253B94"/>
    <w:rsid w:val="0026165F"/>
    <w:rsid w:val="00264BDC"/>
    <w:rsid w:val="00271480"/>
    <w:rsid w:val="002801DE"/>
    <w:rsid w:val="00282C82"/>
    <w:rsid w:val="00294EEA"/>
    <w:rsid w:val="002A22DD"/>
    <w:rsid w:val="002B1BF4"/>
    <w:rsid w:val="002B3069"/>
    <w:rsid w:val="002B505A"/>
    <w:rsid w:val="002D2E1B"/>
    <w:rsid w:val="002E27A0"/>
    <w:rsid w:val="002E4D81"/>
    <w:rsid w:val="002F10C5"/>
    <w:rsid w:val="003045CE"/>
    <w:rsid w:val="00312740"/>
    <w:rsid w:val="00316FF1"/>
    <w:rsid w:val="00325918"/>
    <w:rsid w:val="00327BD8"/>
    <w:rsid w:val="003413DF"/>
    <w:rsid w:val="00342929"/>
    <w:rsid w:val="00347976"/>
    <w:rsid w:val="00356A4B"/>
    <w:rsid w:val="00365209"/>
    <w:rsid w:val="00371ABF"/>
    <w:rsid w:val="00372206"/>
    <w:rsid w:val="003D5DC6"/>
    <w:rsid w:val="003E2C82"/>
    <w:rsid w:val="003F5D56"/>
    <w:rsid w:val="004100FC"/>
    <w:rsid w:val="00414165"/>
    <w:rsid w:val="0041587C"/>
    <w:rsid w:val="0042733E"/>
    <w:rsid w:val="00431F71"/>
    <w:rsid w:val="00487DEC"/>
    <w:rsid w:val="00497C84"/>
    <w:rsid w:val="004A00D4"/>
    <w:rsid w:val="004A13AE"/>
    <w:rsid w:val="004A33F8"/>
    <w:rsid w:val="004A64B9"/>
    <w:rsid w:val="004B0BDA"/>
    <w:rsid w:val="004B2440"/>
    <w:rsid w:val="004C3AC2"/>
    <w:rsid w:val="004C7116"/>
    <w:rsid w:val="004D1975"/>
    <w:rsid w:val="004D47C0"/>
    <w:rsid w:val="004E3469"/>
    <w:rsid w:val="004F6D7E"/>
    <w:rsid w:val="00507593"/>
    <w:rsid w:val="0051397F"/>
    <w:rsid w:val="005141AA"/>
    <w:rsid w:val="00523DE2"/>
    <w:rsid w:val="00527EDC"/>
    <w:rsid w:val="00535E8E"/>
    <w:rsid w:val="0056012C"/>
    <w:rsid w:val="005666C0"/>
    <w:rsid w:val="0058345B"/>
    <w:rsid w:val="005845B2"/>
    <w:rsid w:val="00587BCC"/>
    <w:rsid w:val="0059064E"/>
    <w:rsid w:val="00590D71"/>
    <w:rsid w:val="005B6FA6"/>
    <w:rsid w:val="005E179C"/>
    <w:rsid w:val="005F06B4"/>
    <w:rsid w:val="005F306B"/>
    <w:rsid w:val="0061272B"/>
    <w:rsid w:val="00625D9B"/>
    <w:rsid w:val="0063525F"/>
    <w:rsid w:val="00654D2E"/>
    <w:rsid w:val="006572A3"/>
    <w:rsid w:val="006617A6"/>
    <w:rsid w:val="006662E7"/>
    <w:rsid w:val="00685847"/>
    <w:rsid w:val="00685C25"/>
    <w:rsid w:val="00693280"/>
    <w:rsid w:val="0069534B"/>
    <w:rsid w:val="006A0BCB"/>
    <w:rsid w:val="006B7F91"/>
    <w:rsid w:val="006C0D2F"/>
    <w:rsid w:val="006D22EC"/>
    <w:rsid w:val="006D7545"/>
    <w:rsid w:val="006E463F"/>
    <w:rsid w:val="0070668F"/>
    <w:rsid w:val="00707840"/>
    <w:rsid w:val="007222EF"/>
    <w:rsid w:val="0074262C"/>
    <w:rsid w:val="00746603"/>
    <w:rsid w:val="00747FEF"/>
    <w:rsid w:val="00754A25"/>
    <w:rsid w:val="00757CB6"/>
    <w:rsid w:val="00780115"/>
    <w:rsid w:val="00795944"/>
    <w:rsid w:val="007D2F96"/>
    <w:rsid w:val="007E722E"/>
    <w:rsid w:val="007F442E"/>
    <w:rsid w:val="007F4802"/>
    <w:rsid w:val="00804589"/>
    <w:rsid w:val="008368A8"/>
    <w:rsid w:val="0085472A"/>
    <w:rsid w:val="00856728"/>
    <w:rsid w:val="00863FED"/>
    <w:rsid w:val="00874016"/>
    <w:rsid w:val="008865E5"/>
    <w:rsid w:val="00892C38"/>
    <w:rsid w:val="008A0AEA"/>
    <w:rsid w:val="008A407C"/>
    <w:rsid w:val="008B644A"/>
    <w:rsid w:val="008C3D5D"/>
    <w:rsid w:val="008C720B"/>
    <w:rsid w:val="008E4F3D"/>
    <w:rsid w:val="0091746A"/>
    <w:rsid w:val="00941E4F"/>
    <w:rsid w:val="009445BA"/>
    <w:rsid w:val="009547CD"/>
    <w:rsid w:val="00957183"/>
    <w:rsid w:val="00971370"/>
    <w:rsid w:val="00972925"/>
    <w:rsid w:val="009758FB"/>
    <w:rsid w:val="009821E7"/>
    <w:rsid w:val="009B3EFF"/>
    <w:rsid w:val="009C13FD"/>
    <w:rsid w:val="009E6EFB"/>
    <w:rsid w:val="009F3AEE"/>
    <w:rsid w:val="009F596A"/>
    <w:rsid w:val="00A132F7"/>
    <w:rsid w:val="00A14166"/>
    <w:rsid w:val="00A2715B"/>
    <w:rsid w:val="00A30E4E"/>
    <w:rsid w:val="00A41CC0"/>
    <w:rsid w:val="00A47610"/>
    <w:rsid w:val="00A532E1"/>
    <w:rsid w:val="00A55240"/>
    <w:rsid w:val="00A56291"/>
    <w:rsid w:val="00A60119"/>
    <w:rsid w:val="00A72149"/>
    <w:rsid w:val="00A732AB"/>
    <w:rsid w:val="00A94EE9"/>
    <w:rsid w:val="00AB6617"/>
    <w:rsid w:val="00AD7658"/>
    <w:rsid w:val="00B02F2E"/>
    <w:rsid w:val="00B07CC7"/>
    <w:rsid w:val="00B14778"/>
    <w:rsid w:val="00B224D8"/>
    <w:rsid w:val="00B56C7E"/>
    <w:rsid w:val="00B57E7F"/>
    <w:rsid w:val="00B64AC2"/>
    <w:rsid w:val="00B84C5A"/>
    <w:rsid w:val="00B9397E"/>
    <w:rsid w:val="00B965A7"/>
    <w:rsid w:val="00BB02D0"/>
    <w:rsid w:val="00BB1E39"/>
    <w:rsid w:val="00BC2F18"/>
    <w:rsid w:val="00BD7675"/>
    <w:rsid w:val="00BE16F0"/>
    <w:rsid w:val="00BE5800"/>
    <w:rsid w:val="00BE7551"/>
    <w:rsid w:val="00BF5BA6"/>
    <w:rsid w:val="00BF6984"/>
    <w:rsid w:val="00C06C02"/>
    <w:rsid w:val="00C07BDD"/>
    <w:rsid w:val="00C20E78"/>
    <w:rsid w:val="00C22ABD"/>
    <w:rsid w:val="00C236DE"/>
    <w:rsid w:val="00C43D7E"/>
    <w:rsid w:val="00C6093E"/>
    <w:rsid w:val="00C62456"/>
    <w:rsid w:val="00C86370"/>
    <w:rsid w:val="00C94B3E"/>
    <w:rsid w:val="00C97AFE"/>
    <w:rsid w:val="00C97E42"/>
    <w:rsid w:val="00CA0A4B"/>
    <w:rsid w:val="00CB399F"/>
    <w:rsid w:val="00CC0F1E"/>
    <w:rsid w:val="00CD4C82"/>
    <w:rsid w:val="00CE156E"/>
    <w:rsid w:val="00CE22CB"/>
    <w:rsid w:val="00CF1645"/>
    <w:rsid w:val="00D00C8B"/>
    <w:rsid w:val="00D0447C"/>
    <w:rsid w:val="00D135B3"/>
    <w:rsid w:val="00D36A2E"/>
    <w:rsid w:val="00D56F64"/>
    <w:rsid w:val="00D57940"/>
    <w:rsid w:val="00D60676"/>
    <w:rsid w:val="00D63675"/>
    <w:rsid w:val="00D648C4"/>
    <w:rsid w:val="00D657B7"/>
    <w:rsid w:val="00DA2815"/>
    <w:rsid w:val="00DA4F1C"/>
    <w:rsid w:val="00DB3FBA"/>
    <w:rsid w:val="00DB5029"/>
    <w:rsid w:val="00DB5677"/>
    <w:rsid w:val="00DD237B"/>
    <w:rsid w:val="00DF16E1"/>
    <w:rsid w:val="00DF540D"/>
    <w:rsid w:val="00E00E9B"/>
    <w:rsid w:val="00E014C9"/>
    <w:rsid w:val="00E051FE"/>
    <w:rsid w:val="00E05406"/>
    <w:rsid w:val="00E067AB"/>
    <w:rsid w:val="00E0716B"/>
    <w:rsid w:val="00E13D93"/>
    <w:rsid w:val="00E160B5"/>
    <w:rsid w:val="00E20AAB"/>
    <w:rsid w:val="00E36517"/>
    <w:rsid w:val="00E45E1C"/>
    <w:rsid w:val="00E54305"/>
    <w:rsid w:val="00E5783B"/>
    <w:rsid w:val="00E63494"/>
    <w:rsid w:val="00E6759C"/>
    <w:rsid w:val="00E82648"/>
    <w:rsid w:val="00E93B55"/>
    <w:rsid w:val="00EA04F0"/>
    <w:rsid w:val="00EA0D25"/>
    <w:rsid w:val="00EB2D47"/>
    <w:rsid w:val="00F14C8E"/>
    <w:rsid w:val="00F16A98"/>
    <w:rsid w:val="00F17DD4"/>
    <w:rsid w:val="00F34276"/>
    <w:rsid w:val="00F43BAC"/>
    <w:rsid w:val="00F45E96"/>
    <w:rsid w:val="00F45F1B"/>
    <w:rsid w:val="00F5331A"/>
    <w:rsid w:val="00F65C21"/>
    <w:rsid w:val="00F662D3"/>
    <w:rsid w:val="00F721A6"/>
    <w:rsid w:val="00F77D48"/>
    <w:rsid w:val="00F8465F"/>
    <w:rsid w:val="00F90188"/>
    <w:rsid w:val="00F968D8"/>
    <w:rsid w:val="00FA7513"/>
    <w:rsid w:val="00FC4385"/>
    <w:rsid w:val="00FD1176"/>
    <w:rsid w:val="00FF2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EC1B0"/>
  <w15:chartTrackingRefBased/>
  <w15:docId w15:val="{96251C26-89A4-4C19-8BA0-DFF75A4F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2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2F96"/>
    <w:pPr>
      <w:spacing w:after="0" w:line="240" w:lineRule="auto"/>
    </w:pPr>
    <w:rPr>
      <w:rFonts w:eastAsia="Times New Roman" w:cs="Times New Roman"/>
      <w:sz w:val="24"/>
      <w:szCs w:val="24"/>
    </w:rPr>
  </w:style>
  <w:style w:type="paragraph" w:styleId="Heading1">
    <w:name w:val="heading 1"/>
    <w:basedOn w:val="Normal"/>
    <w:link w:val="Heading1Char"/>
    <w:autoRedefine/>
    <w:uiPriority w:val="9"/>
    <w:qFormat/>
    <w:rsid w:val="00431F71"/>
    <w:pPr>
      <w:outlineLvl w:val="0"/>
    </w:pPr>
    <w:rPr>
      <w:b/>
      <w:bCs/>
      <w:kern w:val="36"/>
      <w:szCs w:val="48"/>
    </w:rPr>
  </w:style>
  <w:style w:type="paragraph" w:styleId="Heading3">
    <w:name w:val="heading 3"/>
    <w:basedOn w:val="Normal"/>
    <w:link w:val="Heading3Char"/>
    <w:uiPriority w:val="9"/>
    <w:qFormat/>
    <w:rsid w:val="00DB5029"/>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2F96"/>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7D2F96"/>
    <w:pPr>
      <w:spacing w:before="120" w:after="60" w:line="288" w:lineRule="auto"/>
      <w:jc w:val="both"/>
    </w:pPr>
    <w:rPr>
      <w:rFonts w:ascii="Arial" w:hAnsi="Arial"/>
      <w:sz w:val="20"/>
      <w:szCs w:val="20"/>
    </w:rPr>
  </w:style>
  <w:style w:type="character" w:customStyle="1" w:styleId="BodyTextChar">
    <w:name w:val="Body Text Char"/>
    <w:basedOn w:val="DefaultParagraphFont"/>
    <w:link w:val="BodyText"/>
    <w:rsid w:val="007D2F96"/>
    <w:rPr>
      <w:rFonts w:ascii="Arial" w:eastAsia="Times New Roman" w:hAnsi="Arial" w:cs="Times New Roman"/>
      <w:sz w:val="20"/>
      <w:szCs w:val="20"/>
    </w:rPr>
  </w:style>
  <w:style w:type="character" w:customStyle="1" w:styleId="BodyTextChar1">
    <w:name w:val="Body Text Char1"/>
    <w:uiPriority w:val="99"/>
    <w:rsid w:val="001D6DCD"/>
    <w:rPr>
      <w:rFonts w:ascii="Times New Roman" w:hAnsi="Times New Roman" w:cs="Times New Roman"/>
      <w:sz w:val="28"/>
      <w:szCs w:val="28"/>
      <w:u w:val="none"/>
    </w:rPr>
  </w:style>
  <w:style w:type="table" w:customStyle="1" w:styleId="TableGrid2">
    <w:name w:val="Table Grid2"/>
    <w:basedOn w:val="TableNormal"/>
    <w:next w:val="TableGrid"/>
    <w:uiPriority w:val="59"/>
    <w:rsid w:val="0091746A"/>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2E27A0"/>
    <w:pPr>
      <w:ind w:left="720"/>
    </w:pPr>
  </w:style>
  <w:style w:type="paragraph" w:styleId="Header">
    <w:name w:val="header"/>
    <w:basedOn w:val="Normal"/>
    <w:link w:val="HeaderChar"/>
    <w:uiPriority w:val="99"/>
    <w:unhideWhenUsed/>
    <w:rsid w:val="008B644A"/>
    <w:pPr>
      <w:tabs>
        <w:tab w:val="center" w:pos="4680"/>
        <w:tab w:val="right" w:pos="9360"/>
      </w:tabs>
    </w:pPr>
  </w:style>
  <w:style w:type="character" w:customStyle="1" w:styleId="HeaderChar">
    <w:name w:val="Header Char"/>
    <w:basedOn w:val="DefaultParagraphFont"/>
    <w:link w:val="Header"/>
    <w:uiPriority w:val="99"/>
    <w:rsid w:val="008B644A"/>
    <w:rPr>
      <w:rFonts w:eastAsia="Times New Roman" w:cs="Times New Roman"/>
      <w:sz w:val="24"/>
      <w:szCs w:val="24"/>
    </w:rPr>
  </w:style>
  <w:style w:type="paragraph" w:styleId="Footer">
    <w:name w:val="footer"/>
    <w:basedOn w:val="Normal"/>
    <w:link w:val="FooterChar"/>
    <w:uiPriority w:val="99"/>
    <w:unhideWhenUsed/>
    <w:rsid w:val="008B644A"/>
    <w:pPr>
      <w:tabs>
        <w:tab w:val="center" w:pos="4680"/>
        <w:tab w:val="right" w:pos="9360"/>
      </w:tabs>
    </w:pPr>
  </w:style>
  <w:style w:type="character" w:customStyle="1" w:styleId="FooterChar">
    <w:name w:val="Footer Char"/>
    <w:basedOn w:val="DefaultParagraphFont"/>
    <w:link w:val="Footer"/>
    <w:uiPriority w:val="99"/>
    <w:rsid w:val="008B644A"/>
    <w:rPr>
      <w:rFonts w:eastAsia="Times New Roman" w:cs="Times New Roman"/>
      <w:sz w:val="24"/>
      <w:szCs w:val="24"/>
    </w:rPr>
  </w:style>
  <w:style w:type="character" w:styleId="CommentReference">
    <w:name w:val="annotation reference"/>
    <w:basedOn w:val="DefaultParagraphFont"/>
    <w:uiPriority w:val="99"/>
    <w:semiHidden/>
    <w:unhideWhenUsed/>
    <w:rsid w:val="00AB6617"/>
    <w:rPr>
      <w:sz w:val="16"/>
      <w:szCs w:val="16"/>
    </w:rPr>
  </w:style>
  <w:style w:type="paragraph" w:styleId="CommentText">
    <w:name w:val="annotation text"/>
    <w:basedOn w:val="Normal"/>
    <w:link w:val="CommentTextChar"/>
    <w:uiPriority w:val="99"/>
    <w:unhideWhenUsed/>
    <w:rsid w:val="00AB6617"/>
    <w:rPr>
      <w:sz w:val="20"/>
      <w:szCs w:val="20"/>
    </w:rPr>
  </w:style>
  <w:style w:type="character" w:customStyle="1" w:styleId="CommentTextChar">
    <w:name w:val="Comment Text Char"/>
    <w:basedOn w:val="DefaultParagraphFont"/>
    <w:link w:val="CommentText"/>
    <w:uiPriority w:val="99"/>
    <w:rsid w:val="00AB6617"/>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B6617"/>
    <w:rPr>
      <w:b/>
      <w:bCs/>
    </w:rPr>
  </w:style>
  <w:style w:type="character" w:customStyle="1" w:styleId="CommentSubjectChar">
    <w:name w:val="Comment Subject Char"/>
    <w:basedOn w:val="CommentTextChar"/>
    <w:link w:val="CommentSubject"/>
    <w:uiPriority w:val="99"/>
    <w:semiHidden/>
    <w:rsid w:val="00AB6617"/>
    <w:rPr>
      <w:rFonts w:eastAsia="Times New Roman" w:cs="Times New Roman"/>
      <w:b/>
      <w:bCs/>
      <w:sz w:val="20"/>
      <w:szCs w:val="20"/>
    </w:rPr>
  </w:style>
  <w:style w:type="paragraph" w:styleId="BalloonText">
    <w:name w:val="Balloon Text"/>
    <w:basedOn w:val="Normal"/>
    <w:link w:val="BalloonTextChar"/>
    <w:uiPriority w:val="99"/>
    <w:semiHidden/>
    <w:unhideWhenUsed/>
    <w:rsid w:val="00AB66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6617"/>
    <w:rPr>
      <w:rFonts w:ascii="Segoe UI" w:eastAsia="Times New Roman" w:hAnsi="Segoe UI" w:cs="Segoe UI"/>
      <w:sz w:val="18"/>
      <w:szCs w:val="18"/>
    </w:rPr>
  </w:style>
  <w:style w:type="character" w:customStyle="1" w:styleId="fontstyle01">
    <w:name w:val="fontstyle01"/>
    <w:basedOn w:val="DefaultParagraphFont"/>
    <w:rsid w:val="00BF6984"/>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BF6984"/>
    <w:rPr>
      <w:rFonts w:ascii="TimesNewRomanPS-ItalicMT" w:hAnsi="TimesNewRomanPS-ItalicMT" w:hint="default"/>
      <w:b w:val="0"/>
      <w:bCs w:val="0"/>
      <w:i/>
      <w:iCs/>
      <w:color w:val="000000"/>
      <w:sz w:val="26"/>
      <w:szCs w:val="26"/>
    </w:rPr>
  </w:style>
  <w:style w:type="paragraph" w:styleId="NormalWeb">
    <w:name w:val="Normal (Web)"/>
    <w:basedOn w:val="Normal"/>
    <w:uiPriority w:val="99"/>
    <w:unhideWhenUsed/>
    <w:rsid w:val="00F662D3"/>
    <w:pPr>
      <w:spacing w:before="100" w:beforeAutospacing="1" w:after="100" w:afterAutospacing="1"/>
    </w:pPr>
  </w:style>
  <w:style w:type="character" w:styleId="Emphasis">
    <w:name w:val="Emphasis"/>
    <w:basedOn w:val="DefaultParagraphFont"/>
    <w:uiPriority w:val="20"/>
    <w:qFormat/>
    <w:rsid w:val="00F662D3"/>
    <w:rPr>
      <w:i/>
      <w:iCs/>
    </w:rPr>
  </w:style>
  <w:style w:type="paragraph" w:styleId="Revision">
    <w:name w:val="Revision"/>
    <w:hidden/>
    <w:uiPriority w:val="99"/>
    <w:semiHidden/>
    <w:rsid w:val="00264BDC"/>
    <w:pPr>
      <w:spacing w:after="0" w:line="240" w:lineRule="auto"/>
    </w:pPr>
    <w:rPr>
      <w:rFonts w:eastAsia="Times New Roman" w:cs="Times New Roman"/>
      <w:sz w:val="24"/>
      <w:szCs w:val="24"/>
    </w:rPr>
  </w:style>
  <w:style w:type="paragraph" w:styleId="Subtitle">
    <w:name w:val="Subtitle"/>
    <w:basedOn w:val="Normal"/>
    <w:next w:val="Normal"/>
    <w:link w:val="SubtitleChar"/>
    <w:uiPriority w:val="11"/>
    <w:qFormat/>
    <w:rsid w:val="00747FE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47FEF"/>
    <w:rPr>
      <w:rFonts w:asciiTheme="minorHAnsi" w:eastAsiaTheme="minorEastAsia" w:hAnsiTheme="minorHAnsi"/>
      <w:color w:val="5A5A5A" w:themeColor="text1" w:themeTint="A5"/>
      <w:spacing w:val="15"/>
      <w:sz w:val="22"/>
    </w:rPr>
  </w:style>
  <w:style w:type="character" w:customStyle="1" w:styleId="Heading1Char">
    <w:name w:val="Heading 1 Char"/>
    <w:basedOn w:val="DefaultParagraphFont"/>
    <w:link w:val="Heading1"/>
    <w:uiPriority w:val="9"/>
    <w:rsid w:val="00431F71"/>
    <w:rPr>
      <w:rFonts w:eastAsia="Times New Roman" w:cs="Times New Roman"/>
      <w:b/>
      <w:bCs/>
      <w:kern w:val="36"/>
      <w:sz w:val="24"/>
      <w:szCs w:val="48"/>
    </w:rPr>
  </w:style>
  <w:style w:type="character" w:customStyle="1" w:styleId="Heading3Char">
    <w:name w:val="Heading 3 Char"/>
    <w:basedOn w:val="DefaultParagraphFont"/>
    <w:link w:val="Heading3"/>
    <w:uiPriority w:val="9"/>
    <w:rsid w:val="00DB5029"/>
    <w:rPr>
      <w:rFonts w:eastAsia="Times New Roman" w:cs="Times New Roman"/>
      <w:b/>
      <w:bCs/>
      <w:sz w:val="27"/>
      <w:szCs w:val="27"/>
    </w:rPr>
  </w:style>
  <w:style w:type="character" w:styleId="HTMLCode">
    <w:name w:val="HTML Code"/>
    <w:basedOn w:val="DefaultParagraphFont"/>
    <w:uiPriority w:val="99"/>
    <w:semiHidden/>
    <w:unhideWhenUsed/>
    <w:rsid w:val="00DB50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25314">
      <w:bodyDiv w:val="1"/>
      <w:marLeft w:val="0"/>
      <w:marRight w:val="0"/>
      <w:marTop w:val="0"/>
      <w:marBottom w:val="0"/>
      <w:divBdr>
        <w:top w:val="none" w:sz="0" w:space="0" w:color="auto"/>
        <w:left w:val="none" w:sz="0" w:space="0" w:color="auto"/>
        <w:bottom w:val="none" w:sz="0" w:space="0" w:color="auto"/>
        <w:right w:val="none" w:sz="0" w:space="0" w:color="auto"/>
      </w:divBdr>
    </w:div>
    <w:div w:id="411197984">
      <w:bodyDiv w:val="1"/>
      <w:marLeft w:val="0"/>
      <w:marRight w:val="0"/>
      <w:marTop w:val="0"/>
      <w:marBottom w:val="0"/>
      <w:divBdr>
        <w:top w:val="none" w:sz="0" w:space="0" w:color="auto"/>
        <w:left w:val="none" w:sz="0" w:space="0" w:color="auto"/>
        <w:bottom w:val="none" w:sz="0" w:space="0" w:color="auto"/>
        <w:right w:val="none" w:sz="0" w:space="0" w:color="auto"/>
      </w:divBdr>
    </w:div>
    <w:div w:id="739016167">
      <w:bodyDiv w:val="1"/>
      <w:marLeft w:val="0"/>
      <w:marRight w:val="0"/>
      <w:marTop w:val="0"/>
      <w:marBottom w:val="0"/>
      <w:divBdr>
        <w:top w:val="none" w:sz="0" w:space="0" w:color="auto"/>
        <w:left w:val="none" w:sz="0" w:space="0" w:color="auto"/>
        <w:bottom w:val="none" w:sz="0" w:space="0" w:color="auto"/>
        <w:right w:val="none" w:sz="0" w:space="0" w:color="auto"/>
      </w:divBdr>
    </w:div>
    <w:div w:id="1654332118">
      <w:bodyDiv w:val="1"/>
      <w:marLeft w:val="0"/>
      <w:marRight w:val="0"/>
      <w:marTop w:val="0"/>
      <w:marBottom w:val="0"/>
      <w:divBdr>
        <w:top w:val="none" w:sz="0" w:space="0" w:color="auto"/>
        <w:left w:val="none" w:sz="0" w:space="0" w:color="auto"/>
        <w:bottom w:val="none" w:sz="0" w:space="0" w:color="auto"/>
        <w:right w:val="none" w:sz="0" w:space="0" w:color="auto"/>
      </w:divBdr>
    </w:div>
    <w:div w:id="1930381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H-LTV\Documents\Custom%20Office%20Templates\13.%20Mau%20DCCTHP_chuan%2007.4.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7EFD2-DF6D-4072-903F-FCDE3C043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13. Mau DCCTHP_chuan 07.4.2026</Template>
  <TotalTime>5</TotalTime>
  <Pages>11</Pages>
  <Words>2501</Words>
  <Characters>14261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ANH-LTV</dc:creator>
  <cp:keywords/>
  <dc:description/>
  <cp:lastModifiedBy>ANH-LTV</cp:lastModifiedBy>
  <cp:revision>3</cp:revision>
  <cp:lastPrinted>2026-04-06T09:09:00Z</cp:lastPrinted>
  <dcterms:created xsi:type="dcterms:W3CDTF">2026-04-07T04:11:00Z</dcterms:created>
  <dcterms:modified xsi:type="dcterms:W3CDTF">2026-04-14T08:26:00Z</dcterms:modified>
</cp:coreProperties>
</file>